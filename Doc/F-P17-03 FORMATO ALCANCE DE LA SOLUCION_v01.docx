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485207027"/>
    <w:p w14:paraId="2FB9BCD0" w14:textId="180DE75B" w:rsidR="00FC170D" w:rsidRPr="00B4143D" w:rsidRDefault="00064B35" w:rsidP="001E251F">
      <w:pPr>
        <w:jc w:val="center"/>
        <w:rPr>
          <w:rFonts w:cs="Arial"/>
          <w:sz w:val="24"/>
          <w:szCs w:val="24"/>
        </w:rPr>
      </w:pPr>
      <w:r w:rsidRPr="00B4143D">
        <w:rPr>
          <w:rFonts w:cs="Arial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71E613" wp14:editId="36675660">
                <wp:simplePos x="0" y="0"/>
                <wp:positionH relativeFrom="margin">
                  <wp:posOffset>-47297</wp:posOffset>
                </wp:positionH>
                <wp:positionV relativeFrom="paragraph">
                  <wp:posOffset>22816</wp:posOffset>
                </wp:positionV>
                <wp:extent cx="4240925" cy="2901950"/>
                <wp:effectExtent l="0" t="0" r="0" b="0"/>
                <wp:wrapNone/>
                <wp:docPr id="3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925" cy="290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E600F0" w14:textId="28FD6285" w:rsidR="00064B35" w:rsidRPr="00064B35" w:rsidRDefault="00B907F3" w:rsidP="00064B35">
                            <w:pPr>
                              <w:pStyle w:val="Title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Raleway" w:hAnsi="Raleway"/>
                                <w:b/>
                                <w:color w:val="EF5123"/>
                                <w:sz w:val="56"/>
                                <w:szCs w:val="56"/>
                              </w:rPr>
                              <w:t>Formato</w:t>
                            </w:r>
                            <w:r w:rsidR="00064B35" w:rsidRPr="00064B35">
                              <w:rPr>
                                <w:rFonts w:ascii="Raleway" w:hAnsi="Raleway"/>
                                <w:b/>
                                <w:color w:val="EF5123"/>
                                <w:sz w:val="56"/>
                                <w:szCs w:val="56"/>
                              </w:rPr>
                              <w:t xml:space="preserve"> Alcance</w:t>
                            </w:r>
                            <w:r w:rsidR="000227AE">
                              <w:rPr>
                                <w:rFonts w:ascii="Raleway" w:hAnsi="Raleway"/>
                                <w:b/>
                                <w:color w:val="EF5123"/>
                                <w:sz w:val="56"/>
                                <w:szCs w:val="56"/>
                              </w:rPr>
                              <w:t xml:space="preserve"> de la solución F-P17-03 </w:t>
                            </w:r>
                            <w:r w:rsidR="00823CA9">
                              <w:rPr>
                                <w:rFonts w:ascii="Raleway" w:hAnsi="Raleway"/>
                                <w:b/>
                                <w:color w:val="EF5123"/>
                                <w:sz w:val="56"/>
                                <w:szCs w:val="56"/>
                              </w:rPr>
                              <w:t xml:space="preserve">       </w:t>
                            </w:r>
                            <w:r w:rsidR="000227AE" w:rsidRPr="00823CA9">
                              <w:rPr>
                                <w:rFonts w:ascii="Raleway" w:hAnsi="Raleway"/>
                                <w:b/>
                                <w:color w:val="EF5123"/>
                                <w:sz w:val="36"/>
                                <w:szCs w:val="36"/>
                              </w:rPr>
                              <w:t>Ver.</w:t>
                            </w:r>
                            <w:r w:rsidR="00F7082B">
                              <w:rPr>
                                <w:rFonts w:ascii="Raleway" w:hAnsi="Raleway"/>
                                <w:b/>
                                <w:color w:val="EF5123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227AE" w:rsidRPr="00823CA9">
                              <w:rPr>
                                <w:rFonts w:ascii="Raleway" w:hAnsi="Raleway"/>
                                <w:b/>
                                <w:color w:val="EF5123"/>
                                <w:sz w:val="36"/>
                                <w:szCs w:val="36"/>
                              </w:rPr>
                              <w:t>0</w:t>
                            </w:r>
                            <w:r w:rsidR="00577725">
                              <w:rPr>
                                <w:rFonts w:ascii="Raleway" w:hAnsi="Raleway"/>
                                <w:b/>
                                <w:color w:val="EF5123"/>
                                <w:sz w:val="36"/>
                                <w:szCs w:val="36"/>
                              </w:rPr>
                              <w:t>1</w:t>
                            </w:r>
                            <w:r w:rsidR="000227AE">
                              <w:rPr>
                                <w:rFonts w:ascii="Raleway" w:hAnsi="Raleway"/>
                                <w:b/>
                                <w:color w:val="EF5123"/>
                                <w:sz w:val="56"/>
                                <w:szCs w:val="56"/>
                              </w:rPr>
                              <w:tab/>
                            </w:r>
                          </w:p>
                          <w:p w14:paraId="02BEB4B5" w14:textId="1BB94516" w:rsidR="00064B35" w:rsidRPr="00064B35" w:rsidRDefault="008F6AF4" w:rsidP="00064B35">
                            <w:pPr>
                              <w:pStyle w:val="Title"/>
                              <w:spacing w:after="360"/>
                              <w:contextualSpacing w:val="0"/>
                              <w:rPr>
                                <w:rFonts w:ascii="Raleway" w:hAnsi="Raleway"/>
                                <w:color w:val="38154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381540"/>
                                <w:sz w:val="48"/>
                                <w:szCs w:val="48"/>
                              </w:rPr>
                              <w:t>Demo RFM</w:t>
                            </w:r>
                          </w:p>
                          <w:p w14:paraId="21397BB4" w14:textId="48F5C712" w:rsidR="00064B35" w:rsidRPr="00064B35" w:rsidRDefault="007D7874" w:rsidP="00064B35">
                            <w:pPr>
                              <w:rPr>
                                <w:b/>
                                <w:bCs/>
                                <w:color w:val="C00000"/>
                                <w:sz w:val="48"/>
                                <w:szCs w:val="48"/>
                              </w:rPr>
                            </w:pPr>
                            <w:r w:rsidRPr="007D7874">
                              <w:rPr>
                                <w:rFonts w:eastAsia="Times New Roman"/>
                                <w:b/>
                                <w:bCs/>
                                <w:color w:val="381540"/>
                                <w:spacing w:val="5"/>
                                <w:kern w:val="28"/>
                                <w:sz w:val="44"/>
                                <w:szCs w:val="44"/>
                              </w:rPr>
                              <w:t xml:space="preserve">Transformación digital y Analítica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71E61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-3.7pt;margin-top:1.8pt;width:333.95pt;height:228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" filled="f" stroked="f">
                <v:textbox>
                  <w:txbxContent>
                    <w:p w14:paraId="30E600F0" w14:textId="28FD6285" w:rsidR="00064B35" w:rsidRPr="00064B35" w:rsidRDefault="00B907F3" w:rsidP="00064B35">
                      <w:pPr>
                        <w:pStyle w:val="Title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Raleway" w:hAnsi="Raleway"/>
                          <w:b/>
                          <w:color w:val="EF5123"/>
                          <w:sz w:val="56"/>
                          <w:szCs w:val="56"/>
                        </w:rPr>
                        <w:t>Formato</w:t>
                      </w:r>
                      <w:r w:rsidR="00064B35" w:rsidRPr="00064B35">
                        <w:rPr>
                          <w:rFonts w:ascii="Raleway" w:hAnsi="Raleway"/>
                          <w:b/>
                          <w:color w:val="EF5123"/>
                          <w:sz w:val="56"/>
                          <w:szCs w:val="56"/>
                        </w:rPr>
                        <w:t xml:space="preserve"> Alcance</w:t>
                      </w:r>
                      <w:r w:rsidR="000227AE">
                        <w:rPr>
                          <w:rFonts w:ascii="Raleway" w:hAnsi="Raleway"/>
                          <w:b/>
                          <w:color w:val="EF5123"/>
                          <w:sz w:val="56"/>
                          <w:szCs w:val="56"/>
                        </w:rPr>
                        <w:t xml:space="preserve"> de la solución F-P17-03 </w:t>
                      </w:r>
                      <w:r w:rsidR="00823CA9">
                        <w:rPr>
                          <w:rFonts w:ascii="Raleway" w:hAnsi="Raleway"/>
                          <w:b/>
                          <w:color w:val="EF5123"/>
                          <w:sz w:val="56"/>
                          <w:szCs w:val="56"/>
                        </w:rPr>
                        <w:t xml:space="preserve">       </w:t>
                      </w:r>
                      <w:r w:rsidR="000227AE" w:rsidRPr="00823CA9">
                        <w:rPr>
                          <w:rFonts w:ascii="Raleway" w:hAnsi="Raleway"/>
                          <w:b/>
                          <w:color w:val="EF5123"/>
                          <w:sz w:val="36"/>
                          <w:szCs w:val="36"/>
                        </w:rPr>
                        <w:t>Ver.</w:t>
                      </w:r>
                      <w:r w:rsidR="00F7082B">
                        <w:rPr>
                          <w:rFonts w:ascii="Raleway" w:hAnsi="Raleway"/>
                          <w:b/>
                          <w:color w:val="EF5123"/>
                          <w:sz w:val="36"/>
                          <w:szCs w:val="36"/>
                        </w:rPr>
                        <w:t xml:space="preserve"> </w:t>
                      </w:r>
                      <w:r w:rsidR="000227AE" w:rsidRPr="00823CA9">
                        <w:rPr>
                          <w:rFonts w:ascii="Raleway" w:hAnsi="Raleway"/>
                          <w:b/>
                          <w:color w:val="EF5123"/>
                          <w:sz w:val="36"/>
                          <w:szCs w:val="36"/>
                        </w:rPr>
                        <w:t>0</w:t>
                      </w:r>
                      <w:r w:rsidR="00577725">
                        <w:rPr>
                          <w:rFonts w:ascii="Raleway" w:hAnsi="Raleway"/>
                          <w:b/>
                          <w:color w:val="EF5123"/>
                          <w:sz w:val="36"/>
                          <w:szCs w:val="36"/>
                        </w:rPr>
                        <w:t>1</w:t>
                      </w:r>
                      <w:r w:rsidR="000227AE">
                        <w:rPr>
                          <w:rFonts w:ascii="Raleway" w:hAnsi="Raleway"/>
                          <w:b/>
                          <w:color w:val="EF5123"/>
                          <w:sz w:val="56"/>
                          <w:szCs w:val="56"/>
                        </w:rPr>
                        <w:tab/>
                      </w:r>
                    </w:p>
                    <w:p w14:paraId="02BEB4B5" w14:textId="1BB94516" w:rsidR="00064B35" w:rsidRPr="00064B35" w:rsidRDefault="008F6AF4" w:rsidP="00064B35">
                      <w:pPr>
                        <w:pStyle w:val="Title"/>
                        <w:spacing w:after="360"/>
                        <w:contextualSpacing w:val="0"/>
                        <w:rPr>
                          <w:rFonts w:ascii="Raleway" w:hAnsi="Raleway"/>
                          <w:color w:val="381540"/>
                          <w:sz w:val="48"/>
                          <w:szCs w:val="48"/>
                        </w:rPr>
                      </w:pPr>
                      <w:r>
                        <w:rPr>
                          <w:rFonts w:ascii="Raleway" w:hAnsi="Raleway"/>
                          <w:color w:val="381540"/>
                          <w:sz w:val="48"/>
                          <w:szCs w:val="48"/>
                        </w:rPr>
                        <w:t>Demo RFM</w:t>
                      </w:r>
                    </w:p>
                    <w:p w14:paraId="21397BB4" w14:textId="48F5C712" w:rsidR="00064B35" w:rsidRPr="00064B35" w:rsidRDefault="007D7874" w:rsidP="00064B35">
                      <w:pPr>
                        <w:rPr>
                          <w:b/>
                          <w:bCs/>
                          <w:color w:val="C00000"/>
                          <w:sz w:val="48"/>
                          <w:szCs w:val="48"/>
                        </w:rPr>
                      </w:pPr>
                      <w:r w:rsidRPr="007D7874">
                        <w:rPr>
                          <w:rFonts w:eastAsia="Times New Roman"/>
                          <w:b/>
                          <w:bCs/>
                          <w:color w:val="381540"/>
                          <w:spacing w:val="5"/>
                          <w:kern w:val="28"/>
                          <w:sz w:val="44"/>
                          <w:szCs w:val="44"/>
                        </w:rPr>
                        <w:t xml:space="preserve">Transformación digital y Analítica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04DA" w:rsidRPr="00B4143D">
        <w:rPr>
          <w:b/>
          <w:bCs/>
          <w:noProof/>
          <w:color w:val="381540"/>
        </w:rPr>
        <w:drawing>
          <wp:anchor distT="0" distB="0" distL="114300" distR="114300" simplePos="0" relativeHeight="251657215" behindDoc="0" locked="0" layoutInCell="1" allowOverlap="1" wp14:anchorId="0AFA424D" wp14:editId="7E73B696">
            <wp:simplePos x="0" y="0"/>
            <wp:positionH relativeFrom="page">
              <wp:posOffset>2514600</wp:posOffset>
            </wp:positionH>
            <wp:positionV relativeFrom="margin">
              <wp:posOffset>2087718</wp:posOffset>
            </wp:positionV>
            <wp:extent cx="5255260" cy="6109335"/>
            <wp:effectExtent l="114300" t="0" r="2540" b="5715"/>
            <wp:wrapNone/>
            <wp:docPr id="10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B7AACAAA-29FE-0E57-84F1-F7912BDB1C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B7AACAAA-29FE-0E57-84F1-F7912BDB1C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22" b="12549"/>
                    <a:stretch/>
                  </pic:blipFill>
                  <pic:spPr>
                    <a:xfrm>
                      <a:off x="0" y="0"/>
                      <a:ext cx="5255260" cy="6109335"/>
                    </a:xfrm>
                    <a:prstGeom prst="rect">
                      <a:avLst/>
                    </a:prstGeom>
                    <a:effectLst>
                      <a:outerShdw dist="101600" dir="10800000" algn="br" rotWithShape="0">
                        <a:srgbClr val="B9B304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36C">
        <w:rPr>
          <w:rFonts w:cs="Arial"/>
          <w:sz w:val="24"/>
          <w:szCs w:val="24"/>
        </w:rPr>
        <w:tab/>
      </w:r>
    </w:p>
    <w:p w14:paraId="5CC9ACFF" w14:textId="4CDF97A9" w:rsidR="00FC170D" w:rsidRPr="00B4143D" w:rsidRDefault="00FC170D" w:rsidP="00732532">
      <w:pPr>
        <w:jc w:val="both"/>
        <w:rPr>
          <w:rFonts w:cs="Arial"/>
          <w:sz w:val="24"/>
          <w:szCs w:val="24"/>
        </w:rPr>
      </w:pPr>
    </w:p>
    <w:p w14:paraId="272E6A27" w14:textId="3A14B121" w:rsidR="00FC170D" w:rsidRPr="00B4143D" w:rsidRDefault="00FC170D" w:rsidP="00732532">
      <w:pPr>
        <w:jc w:val="both"/>
        <w:rPr>
          <w:rFonts w:cs="Arial"/>
          <w:sz w:val="24"/>
          <w:szCs w:val="24"/>
        </w:rPr>
      </w:pPr>
    </w:p>
    <w:p w14:paraId="52817EB8" w14:textId="1DDF590E" w:rsidR="00FC170D" w:rsidRPr="00B4143D" w:rsidRDefault="00FC170D" w:rsidP="00732532">
      <w:pPr>
        <w:jc w:val="both"/>
        <w:rPr>
          <w:rFonts w:cs="Arial"/>
          <w:sz w:val="24"/>
          <w:szCs w:val="24"/>
        </w:rPr>
      </w:pPr>
    </w:p>
    <w:p w14:paraId="5F84333B" w14:textId="0C36E76D" w:rsidR="00FC170D" w:rsidRPr="00B4143D" w:rsidRDefault="00FC170D" w:rsidP="00732532">
      <w:pPr>
        <w:jc w:val="both"/>
        <w:rPr>
          <w:rFonts w:cs="Arial"/>
          <w:sz w:val="24"/>
          <w:szCs w:val="24"/>
        </w:rPr>
      </w:pPr>
    </w:p>
    <w:p w14:paraId="4FF51E8D" w14:textId="28EF4149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589269DF" w14:textId="6CCF6B1E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037C8D44" w14:textId="41EEDC18" w:rsidR="00394A01" w:rsidRPr="00B4143D" w:rsidRDefault="00394A01" w:rsidP="00732532">
      <w:pPr>
        <w:jc w:val="both"/>
        <w:rPr>
          <w:rFonts w:cs="Arial"/>
          <w:sz w:val="24"/>
          <w:szCs w:val="24"/>
        </w:rPr>
      </w:pPr>
    </w:p>
    <w:p w14:paraId="03F46D4D" w14:textId="21D99BD3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5311DBEB" w14:textId="798F4578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6F2EA201" w14:textId="29C546DA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6B0A062F" w14:textId="53BA38DC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7A9C22CB" w14:textId="77777777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52EFD156" w14:textId="77777777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553EB95E" w14:textId="77777777" w:rsidR="00BB2796" w:rsidRPr="00B4143D" w:rsidRDefault="00BB2796" w:rsidP="00732532">
      <w:pPr>
        <w:jc w:val="both"/>
        <w:rPr>
          <w:rFonts w:cs="Arial"/>
          <w:sz w:val="24"/>
          <w:szCs w:val="24"/>
        </w:rPr>
      </w:pPr>
    </w:p>
    <w:p w14:paraId="0263B4C3" w14:textId="77777777" w:rsidR="001E251F" w:rsidRPr="00B4143D" w:rsidRDefault="001E251F">
      <w:pPr>
        <w:spacing w:after="200" w:line="276" w:lineRule="auto"/>
        <w:contextualSpacing w:val="0"/>
        <w:rPr>
          <w:rFonts w:eastAsia="Times New Roman" w:cs="Arial"/>
          <w:spacing w:val="5"/>
          <w:kern w:val="28"/>
          <w:sz w:val="24"/>
          <w:szCs w:val="24"/>
        </w:rPr>
      </w:pPr>
      <w:r w:rsidRPr="00B4143D">
        <w:rPr>
          <w:rFonts w:cs="Arial"/>
          <w:sz w:val="24"/>
          <w:szCs w:val="24"/>
        </w:rPr>
        <w:br w:type="page"/>
      </w:r>
    </w:p>
    <w:p w14:paraId="668A9EF7" w14:textId="36F22434" w:rsidR="00F41E85" w:rsidRPr="005E7665" w:rsidRDefault="007424A3" w:rsidP="00732532">
      <w:pPr>
        <w:pStyle w:val="Title"/>
        <w:jc w:val="both"/>
        <w:rPr>
          <w:rFonts w:ascii="Raleway" w:hAnsi="Raleway" w:cs="Arial"/>
          <w:b/>
          <w:bCs/>
          <w:sz w:val="28"/>
          <w:szCs w:val="28"/>
        </w:rPr>
      </w:pPr>
      <w:r w:rsidRPr="005E7665">
        <w:rPr>
          <w:rFonts w:ascii="Raleway" w:hAnsi="Raleway" w:cs="Arial"/>
          <w:b/>
          <w:bCs/>
          <w:sz w:val="28"/>
          <w:szCs w:val="28"/>
        </w:rPr>
        <w:lastRenderedPageBreak/>
        <w:t>APROBACIONES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214"/>
      </w:tblGrid>
      <w:tr w:rsidR="007424A3" w:rsidRPr="00B4143D" w14:paraId="1A6D97F1" w14:textId="77777777" w:rsidTr="001A6C37">
        <w:tc>
          <w:tcPr>
            <w:tcW w:w="9347" w:type="dxa"/>
          </w:tcPr>
          <w:tbl>
            <w:tblPr>
              <w:tblStyle w:val="MediumList2-Accent1"/>
              <w:tblW w:w="9121" w:type="dxa"/>
              <w:tblBorders>
                <w:top w:val="single" w:sz="4" w:space="0" w:color="7F7F7F" w:themeColor="text1" w:themeTint="80"/>
                <w:left w:val="single" w:sz="4" w:space="0" w:color="7F7F7F" w:themeColor="text1" w:themeTint="80"/>
                <w:bottom w:val="single" w:sz="4" w:space="0" w:color="7F7F7F" w:themeColor="text1" w:themeTint="80"/>
                <w:right w:val="single" w:sz="4" w:space="0" w:color="7F7F7F" w:themeColor="text1" w:themeTint="80"/>
                <w:insideH w:val="single" w:sz="4" w:space="0" w:color="7F7F7F" w:themeColor="text1" w:themeTint="80"/>
                <w:insideV w:val="single" w:sz="4" w:space="0" w:color="7F7F7F" w:themeColor="text1" w:themeTint="80"/>
              </w:tblBorders>
              <w:tblLook w:val="04A0" w:firstRow="1" w:lastRow="0" w:firstColumn="1" w:lastColumn="0" w:noHBand="0" w:noVBand="1"/>
            </w:tblPr>
            <w:tblGrid>
              <w:gridCol w:w="2657"/>
              <w:gridCol w:w="6464"/>
            </w:tblGrid>
            <w:tr w:rsidR="00D538FC" w:rsidRPr="00B4143D" w14:paraId="61812BAC" w14:textId="77777777" w:rsidTr="001A6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78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265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1FF9C503" w14:textId="77777777" w:rsidR="00D538FC" w:rsidRPr="0055154B" w:rsidRDefault="00D538FC" w:rsidP="0055154B">
                  <w:pPr>
                    <w:rPr>
                      <w:rFonts w:cs="Arial"/>
                      <w:b/>
                      <w:bCs/>
                      <w:color w:val="FFFFFF" w:themeColor="background1"/>
                    </w:rPr>
                  </w:pPr>
                  <w:r w:rsidRPr="0055154B">
                    <w:rPr>
                      <w:rFonts w:cs="Arial"/>
                      <w:b/>
                      <w:bCs/>
                      <w:color w:val="FFFFFF" w:themeColor="background1"/>
                    </w:rPr>
                    <w:t>Nombre:</w:t>
                  </w:r>
                </w:p>
              </w:tc>
              <w:tc>
                <w:tcPr>
                  <w:tcW w:w="6464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E3E2F2"/>
                  <w:vAlign w:val="center"/>
                </w:tcPr>
                <w:p w14:paraId="4C07C79A" w14:textId="486A0F54" w:rsidR="00D538FC" w:rsidRPr="00B4143D" w:rsidRDefault="00D538FC" w:rsidP="0055154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</w:rPr>
                  </w:pPr>
                </w:p>
              </w:tc>
            </w:tr>
            <w:tr w:rsidR="00D538FC" w:rsidRPr="00B4143D" w14:paraId="2B45B04D" w14:textId="77777777" w:rsidTr="001A6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5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3EED93EE" w14:textId="55BD129D" w:rsidR="00D538FC" w:rsidRPr="0055154B" w:rsidRDefault="00D538FC" w:rsidP="0055154B">
                  <w:pPr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55154B"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  <w:t>Empresa:</w:t>
                  </w:r>
                </w:p>
              </w:tc>
              <w:tc>
                <w:tcPr>
                  <w:tcW w:w="6464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</w:tcBorders>
                  <w:shd w:val="clear" w:color="auto" w:fill="E3E2F2"/>
                  <w:vAlign w:val="center"/>
                </w:tcPr>
                <w:p w14:paraId="3B50F14B" w14:textId="27DAD44C" w:rsidR="00D538FC" w:rsidRPr="00B4143D" w:rsidRDefault="00D538FC" w:rsidP="005515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D538FC" w:rsidRPr="00B4143D" w14:paraId="2A908C0B" w14:textId="77777777" w:rsidTr="001A6C37">
              <w:trPr>
                <w:trHeight w:val="37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5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33753F53" w14:textId="77777777" w:rsidR="00D538FC" w:rsidRPr="0055154B" w:rsidRDefault="00D538FC" w:rsidP="0055154B">
                  <w:pPr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55154B"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  <w:t>Email:</w:t>
                  </w:r>
                </w:p>
              </w:tc>
              <w:tc>
                <w:tcPr>
                  <w:tcW w:w="6464" w:type="dxa"/>
                  <w:shd w:val="clear" w:color="auto" w:fill="E3E2F2"/>
                  <w:vAlign w:val="center"/>
                </w:tcPr>
                <w:p w14:paraId="340B24D3" w14:textId="110F25BA" w:rsidR="00D538FC" w:rsidRPr="00B4143D" w:rsidRDefault="00D538FC" w:rsidP="005515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D538FC" w:rsidRPr="00B4143D" w14:paraId="49109FA0" w14:textId="77777777" w:rsidTr="001A6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5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7FD8A759" w14:textId="77777777" w:rsidR="00D538FC" w:rsidRPr="0055154B" w:rsidRDefault="00D538FC" w:rsidP="0055154B">
                  <w:pPr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55154B"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  <w:t>Fecha:</w:t>
                  </w:r>
                </w:p>
              </w:tc>
              <w:tc>
                <w:tcPr>
                  <w:tcW w:w="6464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</w:tcBorders>
                  <w:shd w:val="clear" w:color="auto" w:fill="E3E2F2"/>
                  <w:vAlign w:val="center"/>
                </w:tcPr>
                <w:p w14:paraId="3598FC37" w14:textId="0D271A4E" w:rsidR="00D538FC" w:rsidRPr="00B4143D" w:rsidRDefault="00D538FC" w:rsidP="005515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D538FC" w:rsidRPr="00B4143D" w14:paraId="0E6F33A9" w14:textId="77777777" w:rsidTr="001A6C37">
              <w:trPr>
                <w:trHeight w:val="10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5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1DC88835" w14:textId="77777777" w:rsidR="00D538FC" w:rsidRPr="0055154B" w:rsidRDefault="00D538FC" w:rsidP="0055154B">
                  <w:pPr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55154B"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  <w:t>Firma:</w:t>
                  </w:r>
                </w:p>
              </w:tc>
              <w:tc>
                <w:tcPr>
                  <w:tcW w:w="6464" w:type="dxa"/>
                  <w:shd w:val="clear" w:color="auto" w:fill="E3E2F2"/>
                  <w:vAlign w:val="center"/>
                </w:tcPr>
                <w:p w14:paraId="18E46E7B" w14:textId="666C6EE8" w:rsidR="00D538FC" w:rsidRPr="00B4143D" w:rsidRDefault="00D538FC" w:rsidP="005515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</w:tbl>
          <w:p w14:paraId="5B1D9F1A" w14:textId="77777777" w:rsidR="007424A3" w:rsidRPr="00B4143D" w:rsidRDefault="007424A3" w:rsidP="00732532">
            <w:pPr>
              <w:pStyle w:val="Title"/>
              <w:jc w:val="both"/>
              <w:rPr>
                <w:rFonts w:ascii="Raleway" w:hAnsi="Raleway" w:cs="Arial"/>
                <w:sz w:val="24"/>
                <w:szCs w:val="24"/>
              </w:rPr>
            </w:pPr>
          </w:p>
        </w:tc>
      </w:tr>
      <w:tr w:rsidR="007424A3" w:rsidRPr="00B4143D" w14:paraId="6F6B59C6" w14:textId="77777777" w:rsidTr="001A6C37">
        <w:tc>
          <w:tcPr>
            <w:tcW w:w="9347" w:type="dxa"/>
          </w:tcPr>
          <w:p w14:paraId="0DF44798" w14:textId="77777777" w:rsidR="007424A3" w:rsidRPr="00B4143D" w:rsidRDefault="007424A3" w:rsidP="00732532">
            <w:pPr>
              <w:jc w:val="both"/>
              <w:rPr>
                <w:rFonts w:cs="Arial"/>
                <w:sz w:val="24"/>
                <w:szCs w:val="24"/>
              </w:rPr>
            </w:pPr>
          </w:p>
        </w:tc>
      </w:tr>
      <w:tr w:rsidR="007424A3" w:rsidRPr="00B4143D" w14:paraId="06EF228C" w14:textId="77777777" w:rsidTr="001A6C37">
        <w:tc>
          <w:tcPr>
            <w:tcW w:w="9347" w:type="dxa"/>
          </w:tcPr>
          <w:p w14:paraId="2D829DDE" w14:textId="77777777" w:rsidR="007424A3" w:rsidRPr="00B4143D" w:rsidRDefault="007424A3" w:rsidP="00732532">
            <w:pPr>
              <w:jc w:val="both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7424A3" w:rsidRPr="00B4143D" w14:paraId="035B41B1" w14:textId="77777777" w:rsidTr="001A6C37">
        <w:tc>
          <w:tcPr>
            <w:tcW w:w="9347" w:type="dxa"/>
          </w:tcPr>
          <w:tbl>
            <w:tblPr>
              <w:tblStyle w:val="MediumList2-Accent1"/>
              <w:tblW w:w="9109" w:type="dxa"/>
              <w:tblBorders>
                <w:top w:val="single" w:sz="4" w:space="0" w:color="7F7F7F" w:themeColor="text1" w:themeTint="80"/>
                <w:left w:val="single" w:sz="4" w:space="0" w:color="7F7F7F" w:themeColor="text1" w:themeTint="80"/>
                <w:bottom w:val="single" w:sz="4" w:space="0" w:color="7F7F7F" w:themeColor="text1" w:themeTint="80"/>
                <w:right w:val="single" w:sz="4" w:space="0" w:color="7F7F7F" w:themeColor="text1" w:themeTint="80"/>
                <w:insideH w:val="single" w:sz="4" w:space="0" w:color="7F7F7F" w:themeColor="text1" w:themeTint="80"/>
                <w:insideV w:val="single" w:sz="4" w:space="0" w:color="7F7F7F" w:themeColor="text1" w:themeTint="80"/>
              </w:tblBorders>
              <w:tblLook w:val="04A0" w:firstRow="1" w:lastRow="0" w:firstColumn="1" w:lastColumn="0" w:noHBand="0" w:noVBand="1"/>
            </w:tblPr>
            <w:tblGrid>
              <w:gridCol w:w="2582"/>
              <w:gridCol w:w="6527"/>
            </w:tblGrid>
            <w:tr w:rsidR="00B76B95" w:rsidRPr="00B4143D" w14:paraId="331F5065" w14:textId="77777777" w:rsidTr="001A6C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46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258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50DD8A3C" w14:textId="77777777" w:rsidR="00B76B95" w:rsidRPr="001A6C37" w:rsidRDefault="00B76B95" w:rsidP="001A6C37">
                  <w:pPr>
                    <w:rPr>
                      <w:rFonts w:cs="Arial"/>
                      <w:b/>
                      <w:bCs/>
                      <w:color w:val="FFFFFF" w:themeColor="background1"/>
                    </w:rPr>
                  </w:pPr>
                  <w:r w:rsidRPr="001A6C37">
                    <w:rPr>
                      <w:rFonts w:cs="Arial"/>
                      <w:b/>
                      <w:bCs/>
                      <w:color w:val="FFFFFF" w:themeColor="background1"/>
                    </w:rPr>
                    <w:t>Nombre:</w:t>
                  </w:r>
                </w:p>
              </w:tc>
              <w:tc>
                <w:tcPr>
                  <w:tcW w:w="652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E3E2F2"/>
                  <w:vAlign w:val="center"/>
                </w:tcPr>
                <w:p w14:paraId="5E0CFBA8" w14:textId="68E7B277" w:rsidR="00B76B95" w:rsidRPr="00B4143D" w:rsidRDefault="00B76B95" w:rsidP="001A6C3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</w:rPr>
                  </w:pPr>
                </w:p>
              </w:tc>
            </w:tr>
            <w:tr w:rsidR="00B76B95" w:rsidRPr="00B4143D" w14:paraId="1C2F059A" w14:textId="77777777" w:rsidTr="001A6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0B8F9102" w14:textId="1D795C99" w:rsidR="00B76B95" w:rsidRPr="001A6C37" w:rsidRDefault="00B76B95" w:rsidP="001A6C37">
                  <w:pPr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1A6C37"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  <w:t>Empresa:</w:t>
                  </w:r>
                </w:p>
              </w:tc>
              <w:tc>
                <w:tcPr>
                  <w:tcW w:w="652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</w:tcBorders>
                  <w:shd w:val="clear" w:color="auto" w:fill="E3E2F2"/>
                  <w:vAlign w:val="center"/>
                </w:tcPr>
                <w:p w14:paraId="1DBAA3EA" w14:textId="1BB6668F" w:rsidR="00B76B95" w:rsidRPr="00B4143D" w:rsidRDefault="00B76B95" w:rsidP="001A6C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B76B95" w:rsidRPr="00B4143D" w14:paraId="223368BD" w14:textId="77777777" w:rsidTr="001A6C37">
              <w:trPr>
                <w:trHeight w:val="44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535C0FE7" w14:textId="77777777" w:rsidR="00B76B95" w:rsidRPr="001A6C37" w:rsidRDefault="00B76B95" w:rsidP="001A6C37">
                  <w:pPr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1A6C37"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  <w:t>Email:</w:t>
                  </w:r>
                </w:p>
              </w:tc>
              <w:tc>
                <w:tcPr>
                  <w:tcW w:w="6527" w:type="dxa"/>
                  <w:shd w:val="clear" w:color="auto" w:fill="E3E2F2"/>
                  <w:vAlign w:val="center"/>
                </w:tcPr>
                <w:p w14:paraId="0DDAE943" w14:textId="3F8941EF" w:rsidR="00B76B95" w:rsidRPr="00B4143D" w:rsidRDefault="00B76B95" w:rsidP="001A6C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E605FE" w:rsidRPr="00B4143D" w14:paraId="0F6434C0" w14:textId="77777777" w:rsidTr="001A6C3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4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1F4C888E" w14:textId="77777777" w:rsidR="00E605FE" w:rsidRPr="001A6C37" w:rsidRDefault="00E605FE" w:rsidP="001A6C37">
                  <w:pPr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1A6C37"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  <w:t>Fecha:</w:t>
                  </w:r>
                </w:p>
              </w:tc>
              <w:tc>
                <w:tcPr>
                  <w:tcW w:w="652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</w:tcBorders>
                  <w:shd w:val="clear" w:color="auto" w:fill="E3E2F2"/>
                  <w:vAlign w:val="center"/>
                </w:tcPr>
                <w:p w14:paraId="561F71F9" w14:textId="0FB33A54" w:rsidR="00E605FE" w:rsidRPr="00B4143D" w:rsidRDefault="00E605FE" w:rsidP="001A6C3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  <w:tr w:rsidR="00E605FE" w:rsidRPr="00B4143D" w14:paraId="79D21F0B" w14:textId="77777777" w:rsidTr="00A918A5">
              <w:trPr>
                <w:trHeight w:val="38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381540"/>
                  <w:vAlign w:val="center"/>
                </w:tcPr>
                <w:p w14:paraId="124874AE" w14:textId="77777777" w:rsidR="00E605FE" w:rsidRPr="001A6C37" w:rsidRDefault="00E605FE" w:rsidP="001A6C37">
                  <w:pPr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  <w:r w:rsidRPr="001A6C37">
                    <w:rPr>
                      <w:rFonts w:cs="Arial"/>
                      <w:b/>
                      <w:bCs/>
                      <w:color w:val="FFFFFF" w:themeColor="background1"/>
                      <w:sz w:val="24"/>
                      <w:szCs w:val="24"/>
                    </w:rPr>
                    <w:t>Firma:</w:t>
                  </w:r>
                </w:p>
              </w:tc>
              <w:tc>
                <w:tcPr>
                  <w:tcW w:w="6527" w:type="dxa"/>
                  <w:shd w:val="clear" w:color="auto" w:fill="E3E2F2"/>
                  <w:vAlign w:val="center"/>
                </w:tcPr>
                <w:p w14:paraId="51886D33" w14:textId="1767A01E" w:rsidR="00E605FE" w:rsidRPr="00B4143D" w:rsidRDefault="00E605FE" w:rsidP="001A6C3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rial"/>
                      <w:sz w:val="24"/>
                      <w:szCs w:val="24"/>
                    </w:rPr>
                  </w:pPr>
                </w:p>
              </w:tc>
            </w:tr>
          </w:tbl>
          <w:p w14:paraId="0CFDE588" w14:textId="77777777" w:rsidR="007424A3" w:rsidRPr="00B4143D" w:rsidRDefault="007424A3" w:rsidP="00732532">
            <w:pPr>
              <w:pStyle w:val="Title"/>
              <w:jc w:val="both"/>
              <w:rPr>
                <w:rFonts w:ascii="Raleway" w:hAnsi="Raleway" w:cs="Arial"/>
                <w:sz w:val="24"/>
                <w:szCs w:val="24"/>
              </w:rPr>
            </w:pPr>
          </w:p>
        </w:tc>
      </w:tr>
    </w:tbl>
    <w:p w14:paraId="59CD0B29" w14:textId="5EF3C804" w:rsidR="00F41E85" w:rsidRPr="00B4143D" w:rsidRDefault="00F41E85" w:rsidP="00732532">
      <w:pPr>
        <w:jc w:val="both"/>
        <w:rPr>
          <w:rFonts w:cs="Arial"/>
          <w:sz w:val="24"/>
          <w:szCs w:val="24"/>
        </w:rPr>
      </w:pPr>
      <w:r w:rsidRPr="00B4143D">
        <w:rPr>
          <w:rFonts w:cs="Arial"/>
          <w:sz w:val="24"/>
          <w:szCs w:val="24"/>
        </w:rPr>
        <w:br w:type="page"/>
      </w:r>
    </w:p>
    <w:sdt>
      <w:sdtPr>
        <w:rPr>
          <w:rFonts w:ascii="Raleway" w:eastAsiaTheme="minorEastAsia" w:hAnsi="Raleway" w:cs="Arial"/>
          <w:b w:val="0"/>
          <w:bCs w:val="0"/>
          <w:sz w:val="24"/>
          <w:szCs w:val="22"/>
          <w:lang w:val="es-ES" w:eastAsia="en-US" w:bidi="ar-SA"/>
        </w:rPr>
        <w:id w:val="-353120743"/>
        <w:docPartObj>
          <w:docPartGallery w:val="Table of Contents"/>
          <w:docPartUnique/>
        </w:docPartObj>
      </w:sdtPr>
      <w:sdtEndPr>
        <w:rPr>
          <w:noProof/>
          <w:lang w:val="es-CO" w:eastAsia="es-CO" w:bidi="es-CO"/>
        </w:rPr>
      </w:sdtEndPr>
      <w:sdtContent>
        <w:p w14:paraId="7FB85B93" w14:textId="012D77A0" w:rsidR="00BB2796" w:rsidRPr="00B4143D" w:rsidRDefault="00232AF3" w:rsidP="00DE56C0">
          <w:pPr>
            <w:pStyle w:val="TOAHeading"/>
            <w:rPr>
              <w:rFonts w:ascii="Raleway" w:hAnsi="Raleway" w:cs="Arial"/>
              <w:sz w:val="24"/>
              <w:lang w:val="es-ES"/>
            </w:rPr>
          </w:pPr>
          <w:r w:rsidRPr="00B4143D">
            <w:rPr>
              <w:rFonts w:ascii="Raleway" w:hAnsi="Raleway" w:cs="Arial"/>
              <w:sz w:val="24"/>
              <w:lang w:val="es-ES"/>
            </w:rPr>
            <w:t>Í</w:t>
          </w:r>
          <w:r w:rsidR="00BB2796" w:rsidRPr="00B4143D">
            <w:rPr>
              <w:rFonts w:ascii="Raleway" w:hAnsi="Raleway" w:cs="Arial"/>
              <w:sz w:val="24"/>
              <w:lang w:val="es-ES"/>
            </w:rPr>
            <w:t>NDICE DE CONTENIDO</w:t>
          </w:r>
        </w:p>
        <w:p w14:paraId="2A6AE72D" w14:textId="5EC2870A" w:rsidR="00475E42" w:rsidRPr="00B4143D" w:rsidRDefault="00475E42" w:rsidP="00732532">
          <w:pPr>
            <w:jc w:val="both"/>
            <w:rPr>
              <w:rFonts w:cs="Arial"/>
              <w:sz w:val="24"/>
              <w:szCs w:val="24"/>
              <w:lang w:val="es-ES"/>
            </w:rPr>
          </w:pPr>
        </w:p>
        <w:p w14:paraId="67C38643" w14:textId="77777777" w:rsidR="00475E42" w:rsidRPr="00B4143D" w:rsidRDefault="00475E42" w:rsidP="00732532">
          <w:pPr>
            <w:jc w:val="both"/>
            <w:rPr>
              <w:rFonts w:cs="Arial"/>
              <w:sz w:val="24"/>
              <w:szCs w:val="24"/>
              <w:lang w:val="es-ES"/>
            </w:rPr>
          </w:pPr>
        </w:p>
        <w:p w14:paraId="04B0720E" w14:textId="32508F78" w:rsidR="00102514" w:rsidRDefault="00BB2796">
          <w:pPr>
            <w:pStyle w:val="TOC1"/>
            <w:rPr>
              <w:rFonts w:asciiTheme="minorHAnsi" w:hAnsiTheme="minorHAnsi"/>
              <w:b w:val="0"/>
              <w:noProof/>
              <w:color w:val="auto"/>
              <w:kern w:val="2"/>
              <w:szCs w:val="24"/>
              <w:lang w:bidi="ar-SA"/>
              <w14:ligatures w14:val="standardContextual"/>
            </w:rPr>
          </w:pPr>
          <w:r w:rsidRPr="000B7F64">
            <w:rPr>
              <w:rFonts w:cs="Arial"/>
              <w:szCs w:val="24"/>
              <w:lang w:val="es-ES"/>
            </w:rPr>
            <w:fldChar w:fldCharType="begin"/>
          </w:r>
          <w:r w:rsidRPr="000B7F64">
            <w:rPr>
              <w:rFonts w:cs="Arial"/>
              <w:szCs w:val="24"/>
              <w:lang w:val="es-ES"/>
            </w:rPr>
            <w:instrText xml:space="preserve"> TOC \o "1-3" \h \z \u </w:instrText>
          </w:r>
          <w:r w:rsidRPr="000B7F64">
            <w:rPr>
              <w:rFonts w:cs="Arial"/>
              <w:szCs w:val="24"/>
              <w:lang w:val="es-ES"/>
            </w:rPr>
            <w:fldChar w:fldCharType="separate"/>
          </w:r>
          <w:hyperlink w:anchor="_Toc184979908" w:history="1">
            <w:r w:rsidR="00102514" w:rsidRPr="00FF2CBB">
              <w:rPr>
                <w:rStyle w:val="Hyperlink"/>
                <w:noProof/>
              </w:rPr>
              <w:t>1.</w:t>
            </w:r>
            <w:r w:rsidR="00102514">
              <w:rPr>
                <w:rFonts w:asciiTheme="minorHAnsi" w:hAnsiTheme="minorHAnsi"/>
                <w:b w:val="0"/>
                <w:noProof/>
                <w:color w:val="auto"/>
                <w:kern w:val="2"/>
                <w:szCs w:val="24"/>
                <w:lang w:bidi="ar-SA"/>
                <w14:ligatures w14:val="standardContextual"/>
              </w:rPr>
              <w:tab/>
            </w:r>
            <w:r w:rsidR="00102514" w:rsidRPr="00FF2CBB">
              <w:rPr>
                <w:rStyle w:val="Hyperlink"/>
                <w:noProof/>
              </w:rPr>
              <w:t>INFORMACIÓN SOBRE ESTE DOCUMENTO.</w:t>
            </w:r>
            <w:r w:rsidR="00102514">
              <w:rPr>
                <w:noProof/>
                <w:webHidden/>
              </w:rPr>
              <w:tab/>
            </w:r>
            <w:r w:rsidR="00102514">
              <w:rPr>
                <w:noProof/>
                <w:webHidden/>
              </w:rPr>
              <w:fldChar w:fldCharType="begin"/>
            </w:r>
            <w:r w:rsidR="00102514">
              <w:rPr>
                <w:noProof/>
                <w:webHidden/>
              </w:rPr>
              <w:instrText xml:space="preserve"> PAGEREF _Toc184979908 \h </w:instrText>
            </w:r>
            <w:r w:rsidR="00102514">
              <w:rPr>
                <w:noProof/>
                <w:webHidden/>
              </w:rPr>
            </w:r>
            <w:r w:rsidR="00102514">
              <w:rPr>
                <w:noProof/>
                <w:webHidden/>
              </w:rPr>
              <w:fldChar w:fldCharType="separate"/>
            </w:r>
            <w:r w:rsidR="00102514">
              <w:rPr>
                <w:noProof/>
                <w:webHidden/>
              </w:rPr>
              <w:t>4</w:t>
            </w:r>
            <w:r w:rsidR="00102514">
              <w:rPr>
                <w:noProof/>
                <w:webHidden/>
              </w:rPr>
              <w:fldChar w:fldCharType="end"/>
            </w:r>
          </w:hyperlink>
        </w:p>
        <w:p w14:paraId="0014245C" w14:textId="4511D80E" w:rsidR="00102514" w:rsidRDefault="00102514">
          <w:pPr>
            <w:pStyle w:val="TOC1"/>
            <w:rPr>
              <w:rFonts w:asciiTheme="minorHAnsi" w:hAnsiTheme="minorHAnsi"/>
              <w:b w:val="0"/>
              <w:noProof/>
              <w:color w:val="auto"/>
              <w:kern w:val="2"/>
              <w:szCs w:val="24"/>
              <w:lang w:bidi="ar-SA"/>
              <w14:ligatures w14:val="standardContextual"/>
            </w:rPr>
          </w:pPr>
          <w:hyperlink w:anchor="_Toc184979909" w:history="1">
            <w:r w:rsidRPr="00FF2CBB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3836A" w14:textId="04C50213" w:rsidR="00102514" w:rsidRDefault="00102514">
          <w:pPr>
            <w:pStyle w:val="TOC2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10" w:history="1">
            <w:r w:rsidRPr="00FF2CBB">
              <w:rPr>
                <w:rStyle w:val="Hyperlink"/>
                <w:rFonts w:cs="Arial"/>
                <w:noProof/>
              </w:rPr>
              <w:t>2.1.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rFonts w:cs="Arial"/>
                <w:noProof/>
              </w:rPr>
              <w:t>Entregables DATECSA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3082" w14:textId="0FA82F89" w:rsidR="00102514" w:rsidRDefault="00102514">
          <w:pPr>
            <w:pStyle w:val="TOC2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11" w:history="1">
            <w:r w:rsidRPr="00FF2CBB">
              <w:rPr>
                <w:rStyle w:val="Hyperlink"/>
                <w:rFonts w:cs="Arial"/>
                <w:noProof/>
                <w:lang w:val="es-ES"/>
              </w:rPr>
              <w:t>2.2.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rFonts w:cs="Arial"/>
                <w:noProof/>
                <w:lang w:val="es-ES"/>
              </w:rPr>
              <w:t>Entregables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B8C7" w14:textId="552165B0" w:rsidR="00102514" w:rsidRDefault="00102514">
          <w:pPr>
            <w:pStyle w:val="TOC2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12" w:history="1">
            <w:r w:rsidRPr="00FF2CBB">
              <w:rPr>
                <w:rStyle w:val="Hyperlink"/>
                <w:rFonts w:cs="Arial"/>
                <w:noProof/>
                <w:lang w:val="es-ES"/>
              </w:rPr>
              <w:t>2.3.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rFonts w:cs="Arial"/>
                <w:noProof/>
                <w:lang w:val="es-ES"/>
              </w:rPr>
              <w:t>Fuera del alcance de la presente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7840F" w14:textId="2C6ED2D9" w:rsidR="00102514" w:rsidRDefault="00102514">
          <w:pPr>
            <w:pStyle w:val="TOC1"/>
            <w:rPr>
              <w:rFonts w:asciiTheme="minorHAnsi" w:hAnsiTheme="minorHAnsi"/>
              <w:b w:val="0"/>
              <w:noProof/>
              <w:color w:val="auto"/>
              <w:kern w:val="2"/>
              <w:szCs w:val="24"/>
              <w:lang w:bidi="ar-SA"/>
              <w14:ligatures w14:val="standardContextual"/>
            </w:rPr>
          </w:pPr>
          <w:hyperlink w:anchor="_Toc184979913" w:history="1">
            <w:r w:rsidRPr="00FF2CBB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CONTROL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1FE28" w14:textId="2EB4C154" w:rsidR="00102514" w:rsidRDefault="00102514">
          <w:pPr>
            <w:pStyle w:val="TOC1"/>
            <w:rPr>
              <w:rFonts w:asciiTheme="minorHAnsi" w:hAnsiTheme="minorHAnsi"/>
              <w:b w:val="0"/>
              <w:noProof/>
              <w:color w:val="auto"/>
              <w:kern w:val="2"/>
              <w:szCs w:val="24"/>
              <w:lang w:bidi="ar-SA"/>
              <w14:ligatures w14:val="standardContextual"/>
            </w:rPr>
          </w:pPr>
          <w:hyperlink w:anchor="_Toc184979914" w:history="1">
            <w:r w:rsidRPr="00FF2CBB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EQUIPO DE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FFBAE" w14:textId="11A7AA63" w:rsidR="00102514" w:rsidRDefault="00102514">
          <w:pPr>
            <w:pStyle w:val="TOC1"/>
            <w:rPr>
              <w:rFonts w:asciiTheme="minorHAnsi" w:hAnsiTheme="minorHAnsi"/>
              <w:b w:val="0"/>
              <w:noProof/>
              <w:color w:val="auto"/>
              <w:kern w:val="2"/>
              <w:szCs w:val="24"/>
              <w:lang w:bidi="ar-SA"/>
              <w14:ligatures w14:val="standardContextual"/>
            </w:rPr>
          </w:pPr>
          <w:hyperlink w:anchor="_Toc184979915" w:history="1">
            <w:r w:rsidRPr="00FF2CBB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GLOSARIO.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7100F" w14:textId="47FC9ADC" w:rsidR="00102514" w:rsidRDefault="00102514">
          <w:pPr>
            <w:pStyle w:val="TOC1"/>
            <w:rPr>
              <w:rFonts w:asciiTheme="minorHAnsi" w:hAnsiTheme="minorHAnsi"/>
              <w:b w:val="0"/>
              <w:noProof/>
              <w:color w:val="auto"/>
              <w:kern w:val="2"/>
              <w:szCs w:val="24"/>
              <w:lang w:bidi="ar-SA"/>
              <w14:ligatures w14:val="standardContextual"/>
            </w:rPr>
          </w:pPr>
          <w:hyperlink w:anchor="_Toc184979916" w:history="1">
            <w:r w:rsidRPr="00FF2CBB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00516" w14:textId="6EF1DD41" w:rsidR="00102514" w:rsidRDefault="00102514">
          <w:pPr>
            <w:pStyle w:val="TOC2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17" w:history="1">
            <w:r w:rsidRPr="00FF2CBB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FFD94" w14:textId="5A0FD90E" w:rsidR="00102514" w:rsidRDefault="00102514">
          <w:pPr>
            <w:pStyle w:val="TOC2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18" w:history="1">
            <w:r w:rsidRPr="00FF2CBB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Detalles de los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FCF6A" w14:textId="7C5644BD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19" w:history="1">
            <w:r w:rsidRPr="00FF2CBB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4D546" w14:textId="49C25B03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0" w:history="1">
            <w:r w:rsidRPr="00FF2CBB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Ingestión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A802" w14:textId="5A974478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1" w:history="1">
            <w:r w:rsidRPr="00FF2CBB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Preprocesamiento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3CCE" w14:textId="1287DDA6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2" w:history="1">
            <w:r w:rsidRPr="00FF2CBB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Cálculo de Métricas RFM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169DA" w14:textId="71D8FC6C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3" w:history="1">
            <w:r w:rsidRPr="00FF2CBB">
              <w:rPr>
                <w:rStyle w:val="Hyperlink"/>
                <w:noProof/>
              </w:rPr>
              <w:t>6.2.5.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Asignación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6A0D2" w14:textId="6F7DB459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4" w:history="1">
            <w:r w:rsidRPr="00FF2CBB">
              <w:rPr>
                <w:rStyle w:val="Hyperlink"/>
                <w:noProof/>
              </w:rPr>
              <w:t>6.2.6.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Generación de Segmento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6850" w14:textId="14F12A46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5" w:history="1">
            <w:r w:rsidRPr="00FF2CBB">
              <w:rPr>
                <w:rStyle w:val="Hyperlink"/>
                <w:noProof/>
              </w:rPr>
              <w:t>6.2.7.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Exporte Resultados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29E9A" w14:textId="12AD36DC" w:rsidR="00102514" w:rsidRDefault="00102514">
          <w:pPr>
            <w:pStyle w:val="TOC2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6" w:history="1">
            <w:r w:rsidRPr="00FF2CBB">
              <w:rPr>
                <w:rStyle w:val="Hyperlink"/>
                <w:noProof/>
              </w:rPr>
              <w:t>6.3.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Visualización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561C" w14:textId="3BCCD466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7" w:history="1">
            <w:r w:rsidRPr="00FF2CBB">
              <w:rPr>
                <w:rStyle w:val="Hyperlink"/>
                <w:noProof/>
              </w:rPr>
              <w:t>6.3.1.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Estructura Visualización Demo Qlik Sense: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333AF" w14:textId="7107C4CE" w:rsidR="00102514" w:rsidRDefault="00102514">
          <w:pPr>
            <w:pStyle w:val="TOC2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8" w:history="1">
            <w:r w:rsidRPr="00FF2CBB">
              <w:rPr>
                <w:rStyle w:val="Hyperlink"/>
                <w:noProof/>
                <w:lang w:val="es-ES"/>
              </w:rPr>
              <w:t>6.4.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  <w:lang w:val="es-ES"/>
              </w:rPr>
              <w:t>Escalabilidad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8D4D" w14:textId="42971A09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29" w:history="1">
            <w:r w:rsidRPr="00FF2CBB">
              <w:rPr>
                <w:rStyle w:val="Hyperlink"/>
                <w:noProof/>
              </w:rPr>
              <w:t>6.4.1.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Arquitectura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9CD0" w14:textId="719AB901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0" w:history="1">
            <w:r w:rsidRPr="00FF2CBB">
              <w:rPr>
                <w:rStyle w:val="Hyperlink"/>
                <w:noProof/>
              </w:rPr>
              <w:t>6.4.2.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Arquitectura On-Premise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A93B" w14:textId="6C19032F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1" w:history="1">
            <w:r w:rsidRPr="00FF2CBB">
              <w:rPr>
                <w:rStyle w:val="Hyperlink"/>
                <w:noProof/>
              </w:rPr>
              <w:t>6.4.3.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Arquitectura en la Nube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03C30" w14:textId="18DA5425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2" w:history="1">
            <w:r w:rsidRPr="00FF2CBB">
              <w:rPr>
                <w:rStyle w:val="Hyperlink"/>
                <w:noProof/>
              </w:rPr>
              <w:t>6.4.4.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Arquitectura Híbrida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CBBD" w14:textId="59E68348" w:rsidR="00102514" w:rsidRDefault="00102514" w:rsidP="00102514">
          <w:pPr>
            <w:pStyle w:val="TOC2"/>
            <w:ind w:left="0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3" w:history="1">
            <w:r w:rsidRPr="00FF2CBB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 xml:space="preserve">    </w:t>
            </w:r>
            <w:r w:rsidRPr="00FF2CBB">
              <w:rPr>
                <w:rStyle w:val="Hyperlink"/>
                <w:noProof/>
              </w:rPr>
              <w:t>ADAPTACIÓN DEL CÓDIGO A 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E461" w14:textId="07590331" w:rsidR="00102514" w:rsidRDefault="00102514" w:rsidP="00102514">
          <w:pPr>
            <w:pStyle w:val="TOC2"/>
            <w:ind w:left="0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4" w:history="1">
            <w:r w:rsidRPr="00FF2CBB">
              <w:rPr>
                <w:rStyle w:val="Hyperlink"/>
                <w:noProof/>
                <w:lang w:val="es-ES"/>
              </w:rPr>
              <w:t>8.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 xml:space="preserve">    </w:t>
            </w:r>
            <w:r w:rsidRPr="00FF2CBB">
              <w:rPr>
                <w:rStyle w:val="Hyperlink"/>
                <w:noProof/>
                <w:lang w:val="es-ES"/>
              </w:rPr>
              <w:t>CONFIGURACIÓN DE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4B76" w14:textId="028282EC" w:rsidR="00102514" w:rsidRDefault="00102514" w:rsidP="00102514">
          <w:pPr>
            <w:pStyle w:val="TOC2"/>
            <w:ind w:left="0"/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5" w:history="1">
            <w:r w:rsidRPr="00FF2CBB">
              <w:rPr>
                <w:rStyle w:val="Hyperlink"/>
                <w:noProof/>
              </w:rPr>
              <w:t>9.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 xml:space="preserve">    </w:t>
            </w:r>
            <w:r w:rsidRPr="00FF2CBB">
              <w:rPr>
                <w:rStyle w:val="Hyperlink"/>
                <w:noProof/>
              </w:rPr>
              <w:t>PROCESO DE EJECUCIÓN DEL DEMO RFM LOCAL (PRUEBAS)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2A8C3" w14:textId="6C4CC0AC" w:rsidR="00102514" w:rsidRDefault="00102514">
          <w:pPr>
            <w:pStyle w:val="TOC3"/>
            <w:tabs>
              <w:tab w:val="left" w:pos="110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6" w:history="1">
            <w:r w:rsidRPr="00FF2CBB">
              <w:rPr>
                <w:rStyle w:val="Hyperlink"/>
                <w:noProof/>
              </w:rPr>
              <w:t>9.1.1.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Descargar el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111D6" w14:textId="548CECC4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7" w:history="1">
            <w:r w:rsidRPr="00FF2CBB">
              <w:rPr>
                <w:rStyle w:val="Hyperlink"/>
                <w:noProof/>
              </w:rPr>
              <w:t>9.1.2.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62626" w14:textId="55AD62FA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8" w:history="1">
            <w:r w:rsidRPr="00FF2CBB">
              <w:rPr>
                <w:rStyle w:val="Hyperlink"/>
                <w:noProof/>
              </w:rPr>
              <w:t>9.1.3.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Creación y/o Ajuste de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22664" w14:textId="4F5AD2F1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39" w:history="1">
            <w:r w:rsidRPr="00FF2CBB">
              <w:rPr>
                <w:rStyle w:val="Hyperlink"/>
                <w:noProof/>
              </w:rPr>
              <w:t>9.1.4.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Ejecutar el Script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B912" w14:textId="27A396A8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40" w:history="1">
            <w:r w:rsidRPr="00FF2CBB">
              <w:rPr>
                <w:rStyle w:val="Hyperlink"/>
                <w:noProof/>
              </w:rPr>
              <w:t>9.1.5.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Integración con Herramientas de Visualización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3D35C" w14:textId="2640BD3C" w:rsidR="00102514" w:rsidRDefault="00102514">
          <w:pPr>
            <w:pStyle w:val="TOC3"/>
            <w:tabs>
              <w:tab w:val="left" w:pos="1320"/>
              <w:tab w:val="right" w:leader="dot" w:pos="9204"/>
            </w:tabs>
            <w:rPr>
              <w:rFonts w:asciiTheme="minorHAnsi" w:hAnsiTheme="minorHAnsi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41" w:history="1">
            <w:r w:rsidRPr="00FF2CBB">
              <w:rPr>
                <w:rStyle w:val="Hyperlink"/>
                <w:noProof/>
              </w:rPr>
              <w:t>9.1.6.</w:t>
            </w:r>
            <w:r>
              <w:rPr>
                <w:rFonts w:asciiTheme="minorHAnsi" w:hAnsiTheme="minorHAnsi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Revisión y Ajustes Continuos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058F3" w14:textId="72384232" w:rsidR="00102514" w:rsidRDefault="00102514">
          <w:pPr>
            <w:pStyle w:val="TOC1"/>
            <w:rPr>
              <w:rFonts w:asciiTheme="minorHAnsi" w:hAnsiTheme="minorHAnsi"/>
              <w:b w:val="0"/>
              <w:noProof/>
              <w:color w:val="auto"/>
              <w:kern w:val="2"/>
              <w:szCs w:val="24"/>
              <w:lang w:bidi="ar-SA"/>
              <w14:ligatures w14:val="standardContextual"/>
            </w:rPr>
          </w:pPr>
          <w:hyperlink w:anchor="_Toc184979942" w:history="1">
            <w:r w:rsidRPr="00FF2CBB">
              <w:rPr>
                <w:rStyle w:val="Hyperlink"/>
                <w:noProof/>
              </w:rPr>
              <w:t>10.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24AA" w14:textId="1DA8C7CE" w:rsidR="00102514" w:rsidRDefault="00102514">
          <w:pPr>
            <w:pStyle w:val="TOC2"/>
            <w:tabs>
              <w:tab w:val="left" w:pos="1100"/>
            </w:tabs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43" w:history="1">
            <w:r w:rsidRPr="00FF2CBB">
              <w:rPr>
                <w:rStyle w:val="Hyperlink"/>
                <w:noProof/>
              </w:rPr>
              <w:t>10.1.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8650D" w14:textId="5CC5F7E9" w:rsidR="00102514" w:rsidRDefault="00102514">
          <w:pPr>
            <w:pStyle w:val="TOC2"/>
            <w:tabs>
              <w:tab w:val="left" w:pos="1100"/>
            </w:tabs>
            <w:rPr>
              <w:rFonts w:asciiTheme="minorHAnsi" w:hAnsiTheme="minorHAnsi"/>
              <w:b w:val="0"/>
              <w:noProof/>
              <w:color w:val="auto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84979944" w:history="1">
            <w:r w:rsidRPr="00FF2CBB">
              <w:rPr>
                <w:rStyle w:val="Hyperlink"/>
                <w:noProof/>
              </w:rPr>
              <w:t>10.2.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 w:val="24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Reporte Demo en Qlik 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96EA7" w14:textId="6C96404A" w:rsidR="00102514" w:rsidRDefault="00102514">
          <w:pPr>
            <w:pStyle w:val="TOC1"/>
            <w:rPr>
              <w:rFonts w:asciiTheme="minorHAnsi" w:hAnsiTheme="minorHAnsi"/>
              <w:b w:val="0"/>
              <w:noProof/>
              <w:color w:val="auto"/>
              <w:kern w:val="2"/>
              <w:szCs w:val="24"/>
              <w:lang w:bidi="ar-SA"/>
              <w14:ligatures w14:val="standardContextual"/>
            </w:rPr>
          </w:pPr>
          <w:hyperlink w:anchor="_Toc184979945" w:history="1">
            <w:r w:rsidRPr="00FF2CBB">
              <w:rPr>
                <w:rStyle w:val="Hyperlink"/>
                <w:noProof/>
              </w:rPr>
              <w:t>11.</w:t>
            </w:r>
            <w:r>
              <w:rPr>
                <w:rFonts w:asciiTheme="minorHAnsi" w:hAnsiTheme="minorHAnsi"/>
                <w:b w:val="0"/>
                <w:noProof/>
                <w:color w:val="auto"/>
                <w:kern w:val="2"/>
                <w:szCs w:val="24"/>
                <w:lang w:bidi="ar-SA"/>
                <w14:ligatures w14:val="standardContextual"/>
              </w:rPr>
              <w:tab/>
            </w:r>
            <w:r w:rsidRPr="00FF2CBB">
              <w:rPr>
                <w:rStyle w:val="Hyperlink"/>
                <w:noProof/>
              </w:rPr>
              <w:t>CONTROLES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_Toc184979945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59C9" w14:textId="4BC6C8B8" w:rsidR="00BB2796" w:rsidRPr="002624DE" w:rsidRDefault="00BB2796" w:rsidP="00732532">
          <w:pPr>
            <w:jc w:val="both"/>
            <w:rPr>
              <w:rFonts w:cs="Arial"/>
              <w:noProof/>
              <w:sz w:val="24"/>
              <w:szCs w:val="24"/>
            </w:rPr>
          </w:pPr>
          <w:r w:rsidRPr="000B7F64">
            <w:rPr>
              <w:rFonts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1BACC32" w14:textId="0DBBE028" w:rsidR="00CF3EEF" w:rsidRPr="00B4143D" w:rsidRDefault="00545354" w:rsidP="00CD7AB5">
      <w:pPr>
        <w:pStyle w:val="Heading1"/>
      </w:pPr>
      <w:bookmarkStart w:id="1" w:name="_Toc34671727"/>
      <w:bookmarkStart w:id="2" w:name="_Ref38713535"/>
      <w:bookmarkStart w:id="3" w:name="_Toc184979908"/>
      <w:r w:rsidRPr="00B4143D">
        <w:lastRenderedPageBreak/>
        <w:t>INFORMACIÓN SOBRE ESTE DOCUMENTO</w:t>
      </w:r>
      <w:bookmarkEnd w:id="1"/>
      <w:r w:rsidR="00967543" w:rsidRPr="00B4143D">
        <w:t>.</w:t>
      </w:r>
      <w:bookmarkEnd w:id="2"/>
      <w:bookmarkEnd w:id="3"/>
    </w:p>
    <w:p w14:paraId="41C26FD9" w14:textId="5B49A2D5" w:rsidR="00CC473A" w:rsidRPr="00B4143D" w:rsidRDefault="00CC473A" w:rsidP="00732532">
      <w:pPr>
        <w:jc w:val="both"/>
        <w:rPr>
          <w:rFonts w:cs="Arial"/>
          <w:sz w:val="24"/>
          <w:szCs w:val="24"/>
          <w:lang w:val="es-ES"/>
        </w:rPr>
      </w:pPr>
    </w:p>
    <w:p w14:paraId="54A05717" w14:textId="77777777" w:rsidR="00363D6B" w:rsidRPr="00363D6B" w:rsidRDefault="00363D6B" w:rsidP="00363D6B">
      <w:pPr>
        <w:jc w:val="both"/>
        <w:rPr>
          <w:rFonts w:cs="Arial"/>
          <w:sz w:val="24"/>
          <w:szCs w:val="24"/>
        </w:rPr>
      </w:pPr>
      <w:r w:rsidRPr="00363D6B">
        <w:rPr>
          <w:rFonts w:cs="Arial"/>
          <w:sz w:val="24"/>
          <w:szCs w:val="24"/>
        </w:rPr>
        <w:t>El DEMO RFM está diseñado como una herramienta adaptable para analizar y segmentar clientes en función de su Recencia, Frecuencia y Monto de transacciones. Este manual está orientado a profesionales técnicos, como científicos de datos, que necesiten modificar o extender el DEMO para ajustarlo a los requerimientos específicos de un cliente.</w:t>
      </w:r>
    </w:p>
    <w:p w14:paraId="2639FA14" w14:textId="77777777" w:rsidR="00363D6B" w:rsidRPr="00363D6B" w:rsidRDefault="00363D6B" w:rsidP="00363D6B">
      <w:pPr>
        <w:jc w:val="both"/>
        <w:rPr>
          <w:rFonts w:cs="Arial"/>
          <w:sz w:val="24"/>
          <w:szCs w:val="24"/>
        </w:rPr>
      </w:pPr>
    </w:p>
    <w:p w14:paraId="193B9A40" w14:textId="77777777" w:rsidR="00363D6B" w:rsidRPr="00363D6B" w:rsidRDefault="00363D6B" w:rsidP="00363D6B">
      <w:pPr>
        <w:jc w:val="both"/>
        <w:rPr>
          <w:rFonts w:cs="Arial"/>
          <w:sz w:val="24"/>
          <w:szCs w:val="24"/>
        </w:rPr>
      </w:pPr>
      <w:r w:rsidRPr="00363D6B">
        <w:rPr>
          <w:rFonts w:cs="Arial"/>
          <w:sz w:val="24"/>
          <w:szCs w:val="24"/>
        </w:rPr>
        <w:t xml:space="preserve">El proyecto está desarrollado en Python, pero contempla diferentes arquitecturas de implementación, como la integración con bases de datos o herramientas de visualización como </w:t>
      </w:r>
      <w:proofErr w:type="spellStart"/>
      <w:r w:rsidRPr="00363D6B">
        <w:rPr>
          <w:rFonts w:cs="Arial"/>
          <w:sz w:val="24"/>
          <w:szCs w:val="24"/>
        </w:rPr>
        <w:t>Qlik</w:t>
      </w:r>
      <w:proofErr w:type="spellEnd"/>
      <w:r w:rsidRPr="00363D6B">
        <w:rPr>
          <w:rFonts w:cs="Arial"/>
          <w:sz w:val="24"/>
          <w:szCs w:val="24"/>
        </w:rPr>
        <w:t>. La modularidad del código permite personalizaciones rápidas y eficaces.</w:t>
      </w:r>
    </w:p>
    <w:p w14:paraId="7FA85A1E" w14:textId="77777777" w:rsidR="000309AB" w:rsidRDefault="000309AB" w:rsidP="00732532">
      <w:pPr>
        <w:jc w:val="both"/>
        <w:rPr>
          <w:rFonts w:cs="Arial"/>
          <w:sz w:val="24"/>
          <w:szCs w:val="24"/>
        </w:rPr>
      </w:pPr>
    </w:p>
    <w:p w14:paraId="34652A16" w14:textId="77777777" w:rsidR="000309AB" w:rsidRDefault="000309AB" w:rsidP="00732532">
      <w:pPr>
        <w:jc w:val="both"/>
        <w:rPr>
          <w:rFonts w:cs="Arial"/>
          <w:sz w:val="24"/>
          <w:szCs w:val="24"/>
        </w:rPr>
      </w:pPr>
    </w:p>
    <w:p w14:paraId="194755D6" w14:textId="77777777" w:rsidR="000C3C27" w:rsidRPr="00B4143D" w:rsidRDefault="000C3C27" w:rsidP="00732532">
      <w:pPr>
        <w:spacing w:after="200" w:line="276" w:lineRule="auto"/>
        <w:contextualSpacing w:val="0"/>
        <w:jc w:val="both"/>
        <w:rPr>
          <w:rFonts w:cs="Arial"/>
          <w:b/>
          <w:bCs/>
          <w:sz w:val="24"/>
          <w:szCs w:val="24"/>
          <w:lang w:val="es-ES"/>
        </w:rPr>
      </w:pPr>
      <w:bookmarkStart w:id="4" w:name="_Toc34671728"/>
      <w:r w:rsidRPr="00B4143D">
        <w:rPr>
          <w:rFonts w:cs="Arial"/>
          <w:sz w:val="24"/>
          <w:szCs w:val="24"/>
          <w:lang w:val="es-ES"/>
        </w:rPr>
        <w:br w:type="page"/>
      </w:r>
    </w:p>
    <w:p w14:paraId="07B346F0" w14:textId="2B659A9B" w:rsidR="003B2982" w:rsidRPr="00A73413" w:rsidRDefault="00577E25" w:rsidP="00CD7AB5">
      <w:pPr>
        <w:pStyle w:val="Heading1"/>
      </w:pPr>
      <w:bookmarkStart w:id="5" w:name="_Toc184979909"/>
      <w:r w:rsidRPr="00A73413">
        <w:lastRenderedPageBreak/>
        <w:t>ALCANCE</w:t>
      </w:r>
      <w:bookmarkEnd w:id="4"/>
      <w:r w:rsidR="00967543" w:rsidRPr="00A73413">
        <w:t>.</w:t>
      </w:r>
      <w:bookmarkEnd w:id="5"/>
    </w:p>
    <w:p w14:paraId="059309F7" w14:textId="77777777" w:rsidR="00580573" w:rsidRDefault="00716193" w:rsidP="00DC2987">
      <w:pPr>
        <w:pStyle w:val="ListParagraph"/>
        <w:numPr>
          <w:ilvl w:val="0"/>
          <w:numId w:val="27"/>
        </w:numPr>
        <w:autoSpaceDE w:val="0"/>
        <w:autoSpaceDN w:val="0"/>
        <w:adjustRightInd w:val="0"/>
        <w:contextualSpacing w:val="0"/>
        <w:jc w:val="both"/>
        <w:rPr>
          <w:rFonts w:cs="Arial"/>
          <w:color w:val="000000" w:themeColor="text1"/>
          <w:lang w:bidi="ar-SA"/>
        </w:rPr>
      </w:pPr>
      <w:r w:rsidRPr="00716193">
        <w:rPr>
          <w:rFonts w:cs="Arial"/>
          <w:b/>
          <w:bCs/>
          <w:color w:val="000000" w:themeColor="text1"/>
          <w:lang w:val="es-ES" w:bidi="ar-SA"/>
        </w:rPr>
        <w:t>Extracción de Datos</w:t>
      </w:r>
      <w:r>
        <w:rPr>
          <w:rFonts w:cs="Arial"/>
          <w:b/>
          <w:bCs/>
          <w:color w:val="000000" w:themeColor="text1"/>
          <w:lang w:val="es-ES" w:bidi="ar-SA"/>
        </w:rPr>
        <w:t xml:space="preserve">: </w:t>
      </w:r>
      <w:r w:rsidR="008D49B5" w:rsidRPr="00716193">
        <w:rPr>
          <w:rFonts w:cs="Arial"/>
          <w:color w:val="000000" w:themeColor="text1"/>
          <w:lang w:bidi="ar-SA"/>
        </w:rPr>
        <w:t>Manejo de datos desde múltiples fuentes (CSV, Excel, SQL</w:t>
      </w:r>
      <w:r>
        <w:rPr>
          <w:rFonts w:cs="Arial"/>
          <w:color w:val="000000" w:themeColor="text1"/>
          <w:lang w:bidi="ar-SA"/>
        </w:rPr>
        <w:t xml:space="preserve">, </w:t>
      </w:r>
      <w:r w:rsidR="008D49B5" w:rsidRPr="00716193">
        <w:rPr>
          <w:rFonts w:cs="Arial"/>
          <w:color w:val="000000" w:themeColor="text1"/>
          <w:lang w:bidi="ar-SA"/>
        </w:rPr>
        <w:t>Parquet)</w:t>
      </w:r>
      <w:r w:rsidR="00580573">
        <w:rPr>
          <w:rFonts w:cs="Arial"/>
          <w:color w:val="000000" w:themeColor="text1"/>
          <w:lang w:bidi="ar-SA"/>
        </w:rPr>
        <w:t>.</w:t>
      </w:r>
    </w:p>
    <w:p w14:paraId="7DBE1582" w14:textId="67645B8B" w:rsidR="008D49B5" w:rsidRDefault="00580573" w:rsidP="00DC2987">
      <w:pPr>
        <w:pStyle w:val="ListParagraph"/>
        <w:numPr>
          <w:ilvl w:val="0"/>
          <w:numId w:val="27"/>
        </w:numPr>
        <w:autoSpaceDE w:val="0"/>
        <w:autoSpaceDN w:val="0"/>
        <w:adjustRightInd w:val="0"/>
        <w:contextualSpacing w:val="0"/>
        <w:jc w:val="both"/>
        <w:rPr>
          <w:rFonts w:cs="Arial"/>
          <w:color w:val="000000" w:themeColor="text1"/>
          <w:lang w:bidi="ar-SA"/>
        </w:rPr>
      </w:pPr>
      <w:r w:rsidRPr="00580573">
        <w:rPr>
          <w:rFonts w:cs="Arial"/>
          <w:b/>
          <w:bCs/>
          <w:color w:val="000000" w:themeColor="text1"/>
          <w:lang w:val="es-ES" w:bidi="ar-SA"/>
        </w:rPr>
        <w:t xml:space="preserve">Transformación: </w:t>
      </w:r>
      <w:r w:rsidRPr="00580573">
        <w:rPr>
          <w:rFonts w:cs="Arial"/>
          <w:color w:val="000000" w:themeColor="text1"/>
          <w:lang w:bidi="ar-SA"/>
        </w:rPr>
        <w:t xml:space="preserve">Incluye manejo de nulos, eliminación de duplicados, conversión de tipos de datos, eliminación de valores negativos y manejo de </w:t>
      </w:r>
      <w:proofErr w:type="spellStart"/>
      <w:r w:rsidRPr="00580573">
        <w:rPr>
          <w:rFonts w:cs="Arial"/>
          <w:color w:val="000000" w:themeColor="text1"/>
          <w:lang w:bidi="ar-SA"/>
        </w:rPr>
        <w:t>outliers</w:t>
      </w:r>
      <w:proofErr w:type="spellEnd"/>
      <w:r>
        <w:rPr>
          <w:rFonts w:cs="Arial"/>
          <w:color w:val="000000" w:themeColor="text1"/>
          <w:lang w:bidi="ar-SA"/>
        </w:rPr>
        <w:t>.</w:t>
      </w:r>
    </w:p>
    <w:p w14:paraId="48937E57" w14:textId="2A3C9B74" w:rsidR="00174D52" w:rsidRPr="00174D52" w:rsidRDefault="00174D52" w:rsidP="00DC2987">
      <w:pPr>
        <w:pStyle w:val="ListParagraph"/>
        <w:numPr>
          <w:ilvl w:val="0"/>
          <w:numId w:val="27"/>
        </w:numPr>
        <w:autoSpaceDE w:val="0"/>
        <w:autoSpaceDN w:val="0"/>
        <w:adjustRightInd w:val="0"/>
        <w:contextualSpacing w:val="0"/>
        <w:jc w:val="both"/>
        <w:rPr>
          <w:rFonts w:cs="Arial"/>
          <w:b/>
          <w:bCs/>
          <w:color w:val="000000" w:themeColor="text1"/>
          <w:lang w:bidi="ar-SA"/>
        </w:rPr>
      </w:pPr>
      <w:r w:rsidRPr="00174D52">
        <w:rPr>
          <w:rFonts w:cs="Arial"/>
          <w:b/>
          <w:bCs/>
          <w:color w:val="000000" w:themeColor="text1"/>
          <w:lang w:val="es-ES" w:bidi="ar-SA"/>
        </w:rPr>
        <w:t>Cálculo Score RFM</w:t>
      </w:r>
      <w:r>
        <w:rPr>
          <w:rFonts w:cs="Arial"/>
          <w:b/>
          <w:bCs/>
          <w:color w:val="000000" w:themeColor="text1"/>
          <w:lang w:val="es-ES" w:bidi="ar-SA"/>
        </w:rPr>
        <w:t xml:space="preserve">: </w:t>
      </w:r>
      <w:r>
        <w:rPr>
          <w:rFonts w:cs="Arial"/>
          <w:color w:val="000000" w:themeColor="text1"/>
          <w:lang w:val="es-ES" w:bidi="ar-SA"/>
        </w:rPr>
        <w:t>Cálculo de</w:t>
      </w:r>
      <w:r w:rsidRPr="00174D52">
        <w:rPr>
          <w:rFonts w:cs="Arial"/>
          <w:color w:val="000000" w:themeColor="text1"/>
          <w:lang w:val="es-ES" w:bidi="ar-SA"/>
        </w:rPr>
        <w:t xml:space="preserve"> Recencia, Frecuencia y valor monetario, junto con puntuaciones basadas en cortes configurados (Percentiles o </w:t>
      </w:r>
      <w:proofErr w:type="spellStart"/>
      <w:r w:rsidRPr="00174D52">
        <w:rPr>
          <w:rFonts w:cs="Arial"/>
          <w:color w:val="000000" w:themeColor="text1"/>
          <w:lang w:val="es-ES" w:bidi="ar-SA"/>
        </w:rPr>
        <w:t>Jenks</w:t>
      </w:r>
      <w:proofErr w:type="spellEnd"/>
      <w:r w:rsidRPr="00174D52">
        <w:rPr>
          <w:rFonts w:cs="Arial"/>
          <w:color w:val="000000" w:themeColor="text1"/>
          <w:lang w:val="es-ES" w:bidi="ar-SA"/>
        </w:rPr>
        <w:t>)</w:t>
      </w:r>
      <w:r>
        <w:rPr>
          <w:rFonts w:cs="Arial"/>
          <w:color w:val="000000" w:themeColor="text1"/>
          <w:lang w:val="es-ES" w:bidi="ar-SA"/>
        </w:rPr>
        <w:t>.</w:t>
      </w:r>
    </w:p>
    <w:p w14:paraId="50C78A87" w14:textId="77777777" w:rsidR="00C46240" w:rsidRDefault="00C46240" w:rsidP="00DC2987">
      <w:pPr>
        <w:pStyle w:val="ListParagraph"/>
        <w:numPr>
          <w:ilvl w:val="0"/>
          <w:numId w:val="27"/>
        </w:numPr>
        <w:autoSpaceDE w:val="0"/>
        <w:autoSpaceDN w:val="0"/>
        <w:adjustRightInd w:val="0"/>
        <w:contextualSpacing w:val="0"/>
        <w:jc w:val="both"/>
        <w:rPr>
          <w:rFonts w:cs="Arial"/>
          <w:color w:val="000000" w:themeColor="text1"/>
          <w:lang w:bidi="ar-SA"/>
        </w:rPr>
      </w:pPr>
      <w:r w:rsidRPr="00C46240">
        <w:rPr>
          <w:rFonts w:cs="Arial"/>
          <w:b/>
          <w:bCs/>
          <w:color w:val="000000" w:themeColor="text1"/>
          <w:lang w:val="es-ES" w:bidi="ar-SA"/>
        </w:rPr>
        <w:t>Segmentación</w:t>
      </w:r>
      <w:r>
        <w:rPr>
          <w:rFonts w:cs="Arial"/>
          <w:b/>
          <w:bCs/>
          <w:color w:val="000000" w:themeColor="text1"/>
          <w:lang w:val="es-ES" w:bidi="ar-SA"/>
        </w:rPr>
        <w:t xml:space="preserve">:  </w:t>
      </w:r>
      <w:r w:rsidR="00437D9E" w:rsidRPr="00C46240">
        <w:rPr>
          <w:rFonts w:cs="Arial"/>
          <w:color w:val="000000" w:themeColor="text1"/>
          <w:lang w:bidi="ar-SA"/>
        </w:rPr>
        <w:t>S</w:t>
      </w:r>
      <w:r w:rsidR="008D49B5" w:rsidRPr="00C46240">
        <w:rPr>
          <w:rFonts w:cs="Arial"/>
          <w:color w:val="000000" w:themeColor="text1"/>
          <w:lang w:bidi="ar-SA"/>
        </w:rPr>
        <w:t>egmentación de clientes basada en puntajes RFM.</w:t>
      </w:r>
    </w:p>
    <w:p w14:paraId="002299C9" w14:textId="161849E2" w:rsidR="008D49B5" w:rsidRPr="00C46240" w:rsidRDefault="00C46240" w:rsidP="00DC2987">
      <w:pPr>
        <w:pStyle w:val="ListParagraph"/>
        <w:numPr>
          <w:ilvl w:val="0"/>
          <w:numId w:val="27"/>
        </w:numPr>
        <w:autoSpaceDE w:val="0"/>
        <w:autoSpaceDN w:val="0"/>
        <w:adjustRightInd w:val="0"/>
        <w:contextualSpacing w:val="0"/>
        <w:jc w:val="both"/>
        <w:rPr>
          <w:rFonts w:cs="Arial"/>
          <w:color w:val="000000" w:themeColor="text1"/>
          <w:lang w:bidi="ar-SA"/>
        </w:rPr>
      </w:pPr>
      <w:r>
        <w:rPr>
          <w:rFonts w:cs="Arial"/>
          <w:b/>
          <w:bCs/>
          <w:color w:val="000000" w:themeColor="text1"/>
          <w:lang w:bidi="ar-SA"/>
        </w:rPr>
        <w:t>Visualización:</w:t>
      </w:r>
      <w:r>
        <w:rPr>
          <w:rFonts w:cs="Arial"/>
          <w:color w:val="000000" w:themeColor="text1"/>
          <w:lang w:bidi="ar-SA"/>
        </w:rPr>
        <w:t xml:space="preserve"> </w:t>
      </w:r>
      <w:r w:rsidR="008D49B5" w:rsidRPr="00C46240">
        <w:rPr>
          <w:rFonts w:cs="Arial"/>
          <w:color w:val="000000" w:themeColor="text1"/>
          <w:lang w:bidi="ar-SA"/>
        </w:rPr>
        <w:t>Generación de reportes y visualizaciones personalizadas según los parámetros configurados.</w:t>
      </w:r>
    </w:p>
    <w:p w14:paraId="4695D741" w14:textId="12DABBED" w:rsidR="00E800F2" w:rsidRPr="00A73413" w:rsidRDefault="00E800F2" w:rsidP="00732532">
      <w:pPr>
        <w:autoSpaceDE w:val="0"/>
        <w:autoSpaceDN w:val="0"/>
        <w:adjustRightInd w:val="0"/>
        <w:contextualSpacing w:val="0"/>
        <w:jc w:val="both"/>
        <w:rPr>
          <w:rFonts w:cs="Arial"/>
          <w:color w:val="000000"/>
          <w:lang w:bidi="ar-SA"/>
        </w:rPr>
      </w:pPr>
    </w:p>
    <w:p w14:paraId="38496036" w14:textId="7293C98E" w:rsidR="00675AE1" w:rsidRPr="00D76D4D" w:rsidRDefault="00675AE1" w:rsidP="00DC2987">
      <w:pPr>
        <w:pStyle w:val="Heading2"/>
        <w:numPr>
          <w:ilvl w:val="1"/>
          <w:numId w:val="18"/>
        </w:numPr>
        <w:ind w:left="567" w:hanging="283"/>
        <w:jc w:val="both"/>
        <w:rPr>
          <w:rFonts w:cs="Arial"/>
          <w:sz w:val="22"/>
          <w:szCs w:val="22"/>
        </w:rPr>
      </w:pPr>
      <w:bookmarkStart w:id="6" w:name="_Toc34038873"/>
      <w:bookmarkStart w:id="7" w:name="_Toc184979910"/>
      <w:r w:rsidRPr="00D76D4D">
        <w:rPr>
          <w:rFonts w:cs="Arial"/>
          <w:sz w:val="22"/>
          <w:szCs w:val="22"/>
        </w:rPr>
        <w:t>Entregables DATECSA</w:t>
      </w:r>
      <w:bookmarkEnd w:id="6"/>
      <w:bookmarkEnd w:id="7"/>
    </w:p>
    <w:p w14:paraId="71FCD700" w14:textId="77777777" w:rsidR="00675AE1" w:rsidRPr="00D739CE" w:rsidRDefault="00675AE1" w:rsidP="00907F70">
      <w:pPr>
        <w:ind w:left="709" w:hanging="142"/>
        <w:jc w:val="both"/>
        <w:rPr>
          <w:rFonts w:cs="Arial"/>
          <w:color w:val="000000" w:themeColor="text1"/>
          <w:lang w:val="es-ES"/>
        </w:rPr>
      </w:pPr>
    </w:p>
    <w:p w14:paraId="117531AE" w14:textId="77777777" w:rsidR="00057787" w:rsidRDefault="00405ECA" w:rsidP="00DC2987">
      <w:pPr>
        <w:pStyle w:val="ListParagraph"/>
        <w:numPr>
          <w:ilvl w:val="0"/>
          <w:numId w:val="25"/>
        </w:numPr>
        <w:ind w:left="1418" w:hanging="425"/>
        <w:jc w:val="both"/>
        <w:rPr>
          <w:rFonts w:cs="Arial"/>
          <w:lang w:bidi="ar-SA"/>
        </w:rPr>
      </w:pPr>
      <w:r w:rsidRPr="00405ECA">
        <w:rPr>
          <w:rFonts w:cs="Arial"/>
          <w:b/>
          <w:bCs/>
          <w:lang w:bidi="ar-SA"/>
        </w:rPr>
        <w:t>Archivo de configuración YAML:</w:t>
      </w:r>
      <w:r w:rsidRPr="00405ECA">
        <w:rPr>
          <w:rFonts w:cs="Arial"/>
          <w:lang w:bidi="ar-SA"/>
        </w:rPr>
        <w:t xml:space="preserve"> </w:t>
      </w:r>
      <w:r w:rsidR="0000517A">
        <w:rPr>
          <w:rFonts w:cs="Arial"/>
          <w:lang w:bidi="ar-SA"/>
        </w:rPr>
        <w:t>Debidamente</w:t>
      </w:r>
      <w:r w:rsidRPr="00405ECA">
        <w:rPr>
          <w:rFonts w:cs="Arial"/>
          <w:lang w:bidi="ar-SA"/>
        </w:rPr>
        <w:t xml:space="preserve"> parametrizado para análisis RFM adaptable.</w:t>
      </w:r>
    </w:p>
    <w:p w14:paraId="43EA4B80" w14:textId="77777777" w:rsidR="00057787" w:rsidRDefault="00405ECA" w:rsidP="00DC2987">
      <w:pPr>
        <w:pStyle w:val="ListParagraph"/>
        <w:numPr>
          <w:ilvl w:val="0"/>
          <w:numId w:val="25"/>
        </w:numPr>
        <w:ind w:left="1418" w:hanging="425"/>
        <w:jc w:val="both"/>
        <w:rPr>
          <w:rFonts w:cs="Arial"/>
          <w:lang w:bidi="ar-SA"/>
        </w:rPr>
      </w:pPr>
      <w:r w:rsidRPr="00057787">
        <w:rPr>
          <w:rFonts w:cs="Arial"/>
          <w:b/>
          <w:bCs/>
          <w:lang w:bidi="ar-SA"/>
        </w:rPr>
        <w:t>Código Python:</w:t>
      </w:r>
      <w:r w:rsidRPr="00057787">
        <w:rPr>
          <w:rFonts w:cs="Arial"/>
          <w:lang w:bidi="ar-SA"/>
        </w:rPr>
        <w:t xml:space="preserve"> Proyecto modular y reutilizable que ejecute el análisis RFM en base a la configuración</w:t>
      </w:r>
      <w:r w:rsidR="00907F70" w:rsidRPr="00057787">
        <w:rPr>
          <w:rFonts w:cs="Arial"/>
          <w:lang w:bidi="ar-SA"/>
        </w:rPr>
        <w:t>.</w:t>
      </w:r>
    </w:p>
    <w:p w14:paraId="273D0B2F" w14:textId="77777777" w:rsidR="00057787" w:rsidRDefault="00405ECA" w:rsidP="00DC2987">
      <w:pPr>
        <w:pStyle w:val="ListParagraph"/>
        <w:numPr>
          <w:ilvl w:val="0"/>
          <w:numId w:val="25"/>
        </w:numPr>
        <w:ind w:left="1418" w:hanging="425"/>
        <w:jc w:val="both"/>
        <w:rPr>
          <w:rFonts w:cs="Arial"/>
          <w:lang w:bidi="ar-SA"/>
        </w:rPr>
      </w:pPr>
      <w:r w:rsidRPr="00057787">
        <w:rPr>
          <w:rFonts w:cs="Arial"/>
          <w:b/>
          <w:bCs/>
          <w:lang w:bidi="ar-SA"/>
        </w:rPr>
        <w:t>Visualizaciones:</w:t>
      </w:r>
      <w:r w:rsidR="009C1B32" w:rsidRPr="00057787">
        <w:rPr>
          <w:rFonts w:cs="Arial"/>
          <w:b/>
          <w:bCs/>
          <w:lang w:bidi="ar-SA"/>
        </w:rPr>
        <w:t xml:space="preserve"> </w:t>
      </w:r>
      <w:proofErr w:type="spellStart"/>
      <w:r w:rsidRPr="00057787">
        <w:rPr>
          <w:rFonts w:cs="Arial"/>
          <w:lang w:bidi="ar-SA"/>
        </w:rPr>
        <w:t>Dashboard</w:t>
      </w:r>
      <w:proofErr w:type="spellEnd"/>
      <w:r w:rsidRPr="00057787">
        <w:rPr>
          <w:rFonts w:cs="Arial"/>
          <w:lang w:bidi="ar-SA"/>
        </w:rPr>
        <w:t xml:space="preserve"> RFM inicial con gráficos de distribución, segmentación y perfiles de clientes.</w:t>
      </w:r>
    </w:p>
    <w:p w14:paraId="38BA88D3" w14:textId="28718D0E" w:rsidR="00857DD5" w:rsidRPr="00057787" w:rsidRDefault="00405ECA" w:rsidP="00DC2987">
      <w:pPr>
        <w:pStyle w:val="ListParagraph"/>
        <w:numPr>
          <w:ilvl w:val="0"/>
          <w:numId w:val="25"/>
        </w:numPr>
        <w:ind w:left="1418" w:hanging="425"/>
        <w:jc w:val="both"/>
        <w:rPr>
          <w:rFonts w:cs="Arial"/>
          <w:lang w:bidi="ar-SA"/>
        </w:rPr>
      </w:pPr>
      <w:r w:rsidRPr="00057787">
        <w:rPr>
          <w:rFonts w:cs="Arial"/>
          <w:b/>
          <w:bCs/>
          <w:lang w:bidi="ar-SA"/>
        </w:rPr>
        <w:t>Manual de usuario:</w:t>
      </w:r>
      <w:r w:rsidRPr="00057787">
        <w:rPr>
          <w:rFonts w:cs="Arial"/>
          <w:lang w:bidi="ar-SA"/>
        </w:rPr>
        <w:t xml:space="preserve"> Guía para actualizar el archivo YAML y ejecutar el código.</w:t>
      </w:r>
    </w:p>
    <w:p w14:paraId="7F695496" w14:textId="77777777" w:rsidR="005D40E5" w:rsidRPr="005D40E5" w:rsidRDefault="005D40E5" w:rsidP="005D40E5">
      <w:pPr>
        <w:pStyle w:val="ListParagraph"/>
        <w:ind w:left="1134"/>
        <w:jc w:val="both"/>
        <w:rPr>
          <w:rFonts w:cs="Arial"/>
          <w:color w:val="000000" w:themeColor="text1"/>
        </w:rPr>
      </w:pPr>
    </w:p>
    <w:p w14:paraId="3607EBE2" w14:textId="72F68445" w:rsidR="00675AE1" w:rsidRPr="00A73413" w:rsidRDefault="00675AE1" w:rsidP="00DC2987">
      <w:pPr>
        <w:pStyle w:val="Heading2"/>
        <w:numPr>
          <w:ilvl w:val="1"/>
          <w:numId w:val="18"/>
        </w:numPr>
        <w:ind w:left="1440"/>
        <w:jc w:val="both"/>
        <w:rPr>
          <w:rFonts w:cs="Arial"/>
          <w:sz w:val="22"/>
          <w:szCs w:val="22"/>
          <w:lang w:val="es-ES"/>
        </w:rPr>
      </w:pPr>
      <w:bookmarkStart w:id="8" w:name="_Toc34038874"/>
      <w:bookmarkStart w:id="9" w:name="_Toc184979911"/>
      <w:r w:rsidRPr="00A73413">
        <w:rPr>
          <w:rFonts w:cs="Arial"/>
          <w:sz w:val="22"/>
          <w:szCs w:val="22"/>
          <w:lang w:val="es-ES"/>
        </w:rPr>
        <w:t xml:space="preserve">Entregables </w:t>
      </w:r>
      <w:bookmarkEnd w:id="8"/>
      <w:r w:rsidR="00A72B54" w:rsidRPr="00A73413">
        <w:rPr>
          <w:rFonts w:cs="Arial"/>
          <w:sz w:val="22"/>
          <w:szCs w:val="22"/>
          <w:lang w:val="es-ES"/>
        </w:rPr>
        <w:t>Cliente</w:t>
      </w:r>
      <w:bookmarkEnd w:id="9"/>
    </w:p>
    <w:p w14:paraId="2BE36C59" w14:textId="03168F6D" w:rsidR="00857DD5" w:rsidRPr="00A73413" w:rsidRDefault="00857DD5" w:rsidP="00857DD5">
      <w:pPr>
        <w:jc w:val="both"/>
        <w:rPr>
          <w:rFonts w:cs="Arial"/>
          <w:lang w:val="es-ES"/>
        </w:rPr>
      </w:pPr>
    </w:p>
    <w:p w14:paraId="0587F954" w14:textId="4D22A9E4" w:rsidR="008C1354" w:rsidRPr="009E5A15" w:rsidRDefault="008975C3" w:rsidP="00DC2987">
      <w:pPr>
        <w:pStyle w:val="ListParagraph"/>
        <w:numPr>
          <w:ilvl w:val="0"/>
          <w:numId w:val="20"/>
        </w:numPr>
        <w:jc w:val="both"/>
        <w:rPr>
          <w:rFonts w:cs="Arial"/>
          <w:lang w:bidi="ar-SA"/>
        </w:rPr>
      </w:pPr>
      <w:r w:rsidRPr="009E5A15">
        <w:rPr>
          <w:rFonts w:cs="Arial"/>
          <w:b/>
          <w:bCs/>
          <w:i/>
          <w:iCs/>
          <w:lang w:bidi="ar-SA"/>
        </w:rPr>
        <w:t>Provisión de datos</w:t>
      </w:r>
      <w:r w:rsidR="00B9671C" w:rsidRPr="009E5A15">
        <w:rPr>
          <w:rFonts w:cs="Arial"/>
          <w:b/>
          <w:bCs/>
          <w:i/>
          <w:iCs/>
          <w:lang w:bidi="ar-SA"/>
        </w:rPr>
        <w:t xml:space="preserve"> </w:t>
      </w:r>
      <w:r w:rsidR="009E5A15" w:rsidRPr="009E5A15">
        <w:rPr>
          <w:rFonts w:cs="Arial"/>
          <w:b/>
          <w:bCs/>
          <w:i/>
          <w:iCs/>
          <w:lang w:bidi="ar-SA"/>
        </w:rPr>
        <w:t>históricos:</w:t>
      </w:r>
      <w:r w:rsidR="009E5A15" w:rsidRPr="009E5A15">
        <w:t xml:space="preserve"> </w:t>
      </w:r>
      <w:r w:rsidR="009E5A15" w:rsidRPr="009E5A15">
        <w:rPr>
          <w:rFonts w:cs="Arial"/>
          <w:lang w:bidi="ar-SA"/>
        </w:rPr>
        <w:t>El análisis RFM</w:t>
      </w:r>
      <w:r w:rsidR="001F4E81">
        <w:rPr>
          <w:rFonts w:cs="Arial"/>
          <w:lang w:bidi="ar-SA"/>
        </w:rPr>
        <w:t xml:space="preserve"> </w:t>
      </w:r>
      <w:r w:rsidR="009E5A15" w:rsidRPr="009E5A15">
        <w:rPr>
          <w:rFonts w:cs="Arial"/>
          <w:lang w:bidi="ar-SA"/>
        </w:rPr>
        <w:t xml:space="preserve">requiere datos históricos para identificar patrones de comportamiento de los clientes. Elegir el período adecuado de cobertura es esencial para obtener </w:t>
      </w:r>
      <w:proofErr w:type="spellStart"/>
      <w:r w:rsidR="009E5A15" w:rsidRPr="009E5A15">
        <w:rPr>
          <w:rFonts w:cs="Arial"/>
          <w:lang w:bidi="ar-SA"/>
        </w:rPr>
        <w:t>insights</w:t>
      </w:r>
      <w:proofErr w:type="spellEnd"/>
      <w:r w:rsidR="009E5A15" w:rsidRPr="009E5A15">
        <w:rPr>
          <w:rFonts w:cs="Arial"/>
          <w:lang w:bidi="ar-SA"/>
        </w:rPr>
        <w:t xml:space="preserve"> representativos y alineados con las estrategias del negocio. La selección del rango de tiempo depende de factores como la frecuencia de compra, las metas comerciales y la naturaleza de la industria.</w:t>
      </w:r>
    </w:p>
    <w:p w14:paraId="1B8FEBB8" w14:textId="77777777" w:rsidR="009E5A15" w:rsidRPr="009E5A15" w:rsidRDefault="009E5A15" w:rsidP="009E5A15">
      <w:pPr>
        <w:pStyle w:val="ListParagraph"/>
        <w:ind w:left="1080"/>
        <w:jc w:val="both"/>
        <w:rPr>
          <w:rFonts w:cs="Arial"/>
          <w:lang w:bidi="ar-SA"/>
        </w:rPr>
      </w:pPr>
    </w:p>
    <w:p w14:paraId="573BFD71" w14:textId="77777777" w:rsidR="00C65E09" w:rsidRPr="007515D8" w:rsidRDefault="00C65E09" w:rsidP="00DC2987">
      <w:pPr>
        <w:pStyle w:val="ListParagraph"/>
        <w:numPr>
          <w:ilvl w:val="0"/>
          <w:numId w:val="20"/>
        </w:numPr>
        <w:jc w:val="both"/>
        <w:rPr>
          <w:rFonts w:cs="Arial"/>
          <w:lang w:bidi="ar-SA"/>
        </w:rPr>
      </w:pPr>
      <w:r>
        <w:rPr>
          <w:rFonts w:cs="Arial"/>
          <w:b/>
          <w:bCs/>
          <w:i/>
          <w:iCs/>
          <w:lang w:bidi="ar-SA"/>
        </w:rPr>
        <w:t>Infraestructura de acceso:</w:t>
      </w:r>
      <w:r>
        <w:rPr>
          <w:rFonts w:cs="Arial"/>
          <w:lang w:bidi="ar-SA"/>
        </w:rPr>
        <w:t xml:space="preserve"> </w:t>
      </w:r>
      <w:r w:rsidRPr="00C65E09">
        <w:rPr>
          <w:rFonts w:cs="Arial"/>
          <w:lang w:val="es-ES" w:bidi="ar-SA"/>
        </w:rPr>
        <w:t xml:space="preserve">El cliente debe proporcionar </w:t>
      </w:r>
      <w:r w:rsidRPr="00C65E09">
        <w:rPr>
          <w:rFonts w:cs="Arial"/>
          <w:b/>
          <w:bCs/>
          <w:lang w:val="es-ES" w:bidi="ar-SA"/>
        </w:rPr>
        <w:t xml:space="preserve">datos históricos </w:t>
      </w:r>
      <w:r w:rsidRPr="00C65E09">
        <w:rPr>
          <w:rFonts w:cs="Arial"/>
          <w:lang w:val="es-ES" w:bidi="ar-SA"/>
        </w:rPr>
        <w:t xml:space="preserve">de transacciones en un formato </w:t>
      </w:r>
      <w:r w:rsidRPr="00C65E09">
        <w:rPr>
          <w:rFonts w:cs="Arial"/>
          <w:b/>
          <w:bCs/>
          <w:lang w:val="es-ES" w:bidi="ar-SA"/>
        </w:rPr>
        <w:t>accesible y procesable</w:t>
      </w:r>
      <w:r w:rsidRPr="00C65E09">
        <w:rPr>
          <w:rFonts w:cs="Arial"/>
          <w:lang w:val="es-ES" w:bidi="ar-SA"/>
        </w:rPr>
        <w:t xml:space="preserve">. </w:t>
      </w:r>
    </w:p>
    <w:p w14:paraId="648471F5" w14:textId="77777777" w:rsidR="0044423F" w:rsidRPr="0044423F" w:rsidRDefault="007515D8" w:rsidP="00DC2987">
      <w:pPr>
        <w:pStyle w:val="ListParagraph"/>
        <w:numPr>
          <w:ilvl w:val="0"/>
          <w:numId w:val="26"/>
        </w:numPr>
        <w:jc w:val="both"/>
        <w:rPr>
          <w:rFonts w:cs="Arial"/>
          <w:b/>
          <w:bCs/>
          <w:lang w:bidi="ar-SA"/>
        </w:rPr>
      </w:pPr>
      <w:r w:rsidRPr="007515D8">
        <w:rPr>
          <w:rFonts w:cs="Arial"/>
          <w:b/>
          <w:bCs/>
          <w:lang w:bidi="ar-SA"/>
        </w:rPr>
        <w:t>Archivos Locales:</w:t>
      </w:r>
      <w:r w:rsidR="0044423F" w:rsidRPr="0044423F">
        <w:rPr>
          <w:rFonts w:eastAsia="Arial" w:cs="Arial"/>
          <w:color w:val="1D1B11" w:themeColor="background2" w:themeShade="1A"/>
          <w:kern w:val="24"/>
          <w:sz w:val="24"/>
          <w:szCs w:val="24"/>
          <w:lang w:val="es-ES" w:bidi="ar-SA"/>
        </w:rPr>
        <w:t xml:space="preserve"> </w:t>
      </w:r>
    </w:p>
    <w:p w14:paraId="05D6E100" w14:textId="21E17259" w:rsidR="0044423F" w:rsidRPr="0044423F" w:rsidRDefault="0044423F" w:rsidP="00DC2987">
      <w:pPr>
        <w:pStyle w:val="ListParagraph"/>
        <w:numPr>
          <w:ilvl w:val="1"/>
          <w:numId w:val="26"/>
        </w:numPr>
        <w:jc w:val="both"/>
        <w:rPr>
          <w:rFonts w:cs="Arial"/>
          <w:lang w:bidi="ar-SA"/>
        </w:rPr>
      </w:pPr>
      <w:r w:rsidRPr="0044423F">
        <w:rPr>
          <w:rFonts w:cs="Arial"/>
          <w:lang w:val="es-ES" w:bidi="ar-SA"/>
        </w:rPr>
        <w:t xml:space="preserve">CSV, Excel, </w:t>
      </w:r>
      <w:proofErr w:type="spellStart"/>
      <w:r w:rsidRPr="0044423F">
        <w:rPr>
          <w:rFonts w:cs="Arial"/>
          <w:lang w:val="es-ES" w:bidi="ar-SA"/>
        </w:rPr>
        <w:t>txt</w:t>
      </w:r>
      <w:proofErr w:type="spellEnd"/>
    </w:p>
    <w:p w14:paraId="1F8274B5" w14:textId="77777777" w:rsidR="0044423F" w:rsidRPr="0044423F" w:rsidRDefault="0044423F" w:rsidP="00DC2987">
      <w:pPr>
        <w:pStyle w:val="ListParagraph"/>
        <w:numPr>
          <w:ilvl w:val="1"/>
          <w:numId w:val="26"/>
        </w:numPr>
        <w:jc w:val="both"/>
        <w:rPr>
          <w:rFonts w:cs="Arial"/>
          <w:lang w:bidi="ar-SA"/>
        </w:rPr>
      </w:pPr>
      <w:r w:rsidRPr="0044423F">
        <w:rPr>
          <w:rFonts w:cs="Arial"/>
          <w:lang w:val="es-ES" w:bidi="ar-SA"/>
        </w:rPr>
        <w:t>Archivos bien estructurados con columnas estándar.</w:t>
      </w:r>
    </w:p>
    <w:p w14:paraId="6AC404B1" w14:textId="77777777" w:rsidR="0044423F" w:rsidRPr="0044423F" w:rsidRDefault="0044423F" w:rsidP="00DC2987">
      <w:pPr>
        <w:pStyle w:val="ListParagraph"/>
        <w:numPr>
          <w:ilvl w:val="1"/>
          <w:numId w:val="26"/>
        </w:numPr>
        <w:jc w:val="both"/>
        <w:rPr>
          <w:rFonts w:cs="Arial"/>
          <w:lang w:bidi="ar-SA"/>
        </w:rPr>
      </w:pPr>
      <w:r w:rsidRPr="0044423F">
        <w:rPr>
          <w:rFonts w:cs="Arial"/>
          <w:lang w:val="es-ES" w:bidi="ar-SA"/>
        </w:rPr>
        <w:t>Ubicación accesible (servidores locales o unidades compartidas).</w:t>
      </w:r>
    </w:p>
    <w:p w14:paraId="478C684A" w14:textId="4E744340" w:rsidR="009A4517" w:rsidRPr="009A4517" w:rsidRDefault="009A4517" w:rsidP="00DC2987">
      <w:pPr>
        <w:pStyle w:val="ListParagraph"/>
        <w:numPr>
          <w:ilvl w:val="0"/>
          <w:numId w:val="26"/>
        </w:numPr>
        <w:jc w:val="both"/>
        <w:rPr>
          <w:rFonts w:cs="Arial"/>
          <w:b/>
          <w:bCs/>
          <w:lang w:bidi="ar-SA"/>
        </w:rPr>
      </w:pPr>
      <w:r w:rsidRPr="009A4517">
        <w:rPr>
          <w:rFonts w:cs="Arial"/>
          <w:b/>
          <w:bCs/>
          <w:lang w:val="es-ES" w:bidi="ar-SA"/>
        </w:rPr>
        <w:t>Bases de Datos Relacionales</w:t>
      </w:r>
      <w:r>
        <w:rPr>
          <w:rFonts w:cs="Arial"/>
          <w:b/>
          <w:bCs/>
          <w:lang w:val="es-ES" w:bidi="ar-SA"/>
        </w:rPr>
        <w:t>:</w:t>
      </w:r>
    </w:p>
    <w:p w14:paraId="2AFDBBA4" w14:textId="77777777" w:rsidR="009A4517" w:rsidRPr="009A4517" w:rsidRDefault="009A4517" w:rsidP="00DC2987">
      <w:pPr>
        <w:pStyle w:val="ListParagraph"/>
        <w:numPr>
          <w:ilvl w:val="1"/>
          <w:numId w:val="26"/>
        </w:numPr>
        <w:jc w:val="both"/>
        <w:rPr>
          <w:rFonts w:cs="Arial"/>
          <w:lang w:bidi="ar-SA"/>
        </w:rPr>
      </w:pPr>
      <w:r w:rsidRPr="009A4517">
        <w:rPr>
          <w:rFonts w:cs="Arial"/>
          <w:lang w:bidi="ar-SA"/>
        </w:rPr>
        <w:t>MySQL, PostgreSQL, SQL Server.</w:t>
      </w:r>
    </w:p>
    <w:p w14:paraId="63144E07" w14:textId="77777777" w:rsidR="009A4517" w:rsidRPr="009A4517" w:rsidRDefault="009A4517" w:rsidP="00DC2987">
      <w:pPr>
        <w:pStyle w:val="ListParagraph"/>
        <w:numPr>
          <w:ilvl w:val="1"/>
          <w:numId w:val="26"/>
        </w:numPr>
        <w:jc w:val="both"/>
        <w:rPr>
          <w:rFonts w:cs="Arial"/>
          <w:lang w:bidi="ar-SA"/>
        </w:rPr>
      </w:pPr>
      <w:r w:rsidRPr="009A4517">
        <w:rPr>
          <w:rFonts w:cs="Arial"/>
          <w:lang w:bidi="ar-SA"/>
        </w:rPr>
        <w:t>Credenciales de acceso (usuario, contraseña, host, puerto).</w:t>
      </w:r>
    </w:p>
    <w:p w14:paraId="53BCD21F" w14:textId="4467496F" w:rsidR="007515D8" w:rsidRDefault="009A4517" w:rsidP="00DC2987">
      <w:pPr>
        <w:pStyle w:val="ListParagraph"/>
        <w:numPr>
          <w:ilvl w:val="1"/>
          <w:numId w:val="26"/>
        </w:numPr>
        <w:jc w:val="both"/>
        <w:rPr>
          <w:rFonts w:cs="Arial"/>
          <w:lang w:bidi="ar-SA"/>
        </w:rPr>
      </w:pPr>
      <w:proofErr w:type="spellStart"/>
      <w:r w:rsidRPr="009A4517">
        <w:rPr>
          <w:rFonts w:cs="Arial"/>
          <w:lang w:bidi="ar-SA"/>
        </w:rPr>
        <w:t>Query</w:t>
      </w:r>
      <w:proofErr w:type="spellEnd"/>
      <w:r w:rsidRPr="009A4517">
        <w:rPr>
          <w:rFonts w:cs="Arial"/>
          <w:lang w:bidi="ar-SA"/>
        </w:rPr>
        <w:t xml:space="preserve"> de extracción definido (campos obligatorios: ID de cliente, fecha, monto).</w:t>
      </w:r>
    </w:p>
    <w:p w14:paraId="2D7497CA" w14:textId="4F669783" w:rsidR="009A4517" w:rsidRPr="009A4517" w:rsidRDefault="009A4517" w:rsidP="00DC2987">
      <w:pPr>
        <w:pStyle w:val="ListParagraph"/>
        <w:numPr>
          <w:ilvl w:val="0"/>
          <w:numId w:val="26"/>
        </w:numPr>
        <w:jc w:val="both"/>
        <w:rPr>
          <w:rFonts w:cs="Arial"/>
          <w:lang w:bidi="ar-SA"/>
        </w:rPr>
      </w:pPr>
      <w:r w:rsidRPr="009A4517">
        <w:rPr>
          <w:rFonts w:cs="Arial"/>
          <w:b/>
          <w:bCs/>
          <w:lang w:val="es-ES" w:bidi="ar-SA"/>
        </w:rPr>
        <w:t>Almacenamiento en la Nube</w:t>
      </w:r>
      <w:r>
        <w:rPr>
          <w:rFonts w:cs="Arial"/>
          <w:b/>
          <w:bCs/>
          <w:lang w:val="es-ES" w:bidi="ar-SA"/>
        </w:rPr>
        <w:t>:</w:t>
      </w:r>
    </w:p>
    <w:p w14:paraId="5C1AF499" w14:textId="77777777" w:rsidR="008C1354" w:rsidRPr="008C1354" w:rsidRDefault="008C1354" w:rsidP="00DC2987">
      <w:pPr>
        <w:pStyle w:val="ListParagraph"/>
        <w:numPr>
          <w:ilvl w:val="1"/>
          <w:numId w:val="26"/>
        </w:numPr>
        <w:jc w:val="both"/>
        <w:rPr>
          <w:rFonts w:cs="Arial"/>
          <w:lang w:val="en-US" w:bidi="ar-SA"/>
        </w:rPr>
      </w:pPr>
      <w:r w:rsidRPr="008C1354">
        <w:rPr>
          <w:rFonts w:cs="Arial"/>
          <w:lang w:val="en-US" w:bidi="ar-SA"/>
        </w:rPr>
        <w:t>AWS S3, Azure Blob, Google Cloud Storage.</w:t>
      </w:r>
    </w:p>
    <w:p w14:paraId="1126801B" w14:textId="77777777" w:rsidR="008C1354" w:rsidRPr="008C1354" w:rsidRDefault="008C1354" w:rsidP="00DC2987">
      <w:pPr>
        <w:pStyle w:val="ListParagraph"/>
        <w:numPr>
          <w:ilvl w:val="1"/>
          <w:numId w:val="26"/>
        </w:numPr>
        <w:jc w:val="both"/>
        <w:rPr>
          <w:rFonts w:cs="Arial"/>
          <w:lang w:bidi="ar-SA"/>
        </w:rPr>
      </w:pPr>
      <w:r w:rsidRPr="008C1354">
        <w:rPr>
          <w:rFonts w:cs="Arial"/>
          <w:lang w:val="es-ES" w:bidi="ar-SA"/>
        </w:rPr>
        <w:t xml:space="preserve">Credenciales de acceso (claves API, URL de </w:t>
      </w:r>
      <w:proofErr w:type="spellStart"/>
      <w:r w:rsidRPr="008C1354">
        <w:rPr>
          <w:rFonts w:cs="Arial"/>
          <w:lang w:val="es-ES" w:bidi="ar-SA"/>
        </w:rPr>
        <w:t>bucket</w:t>
      </w:r>
      <w:proofErr w:type="spellEnd"/>
      <w:r w:rsidRPr="008C1354">
        <w:rPr>
          <w:rFonts w:cs="Arial"/>
          <w:lang w:val="es-ES" w:bidi="ar-SA"/>
        </w:rPr>
        <w:t>).</w:t>
      </w:r>
    </w:p>
    <w:p w14:paraId="0A318C3D" w14:textId="6BDC244F" w:rsidR="00C65E09" w:rsidRPr="002A16DF" w:rsidRDefault="008C1354" w:rsidP="00DC2987">
      <w:pPr>
        <w:pStyle w:val="ListParagraph"/>
        <w:numPr>
          <w:ilvl w:val="1"/>
          <w:numId w:val="26"/>
        </w:numPr>
        <w:jc w:val="both"/>
        <w:rPr>
          <w:rFonts w:cs="Arial"/>
          <w:lang w:bidi="ar-SA"/>
        </w:rPr>
      </w:pPr>
      <w:r w:rsidRPr="008C1354">
        <w:rPr>
          <w:rFonts w:cs="Arial"/>
          <w:lang w:val="es-ES" w:bidi="ar-SA"/>
        </w:rPr>
        <w:t>Estructura de carpetas y nombres de archivos clara</w:t>
      </w:r>
      <w:r>
        <w:rPr>
          <w:rFonts w:cs="Arial"/>
          <w:lang w:val="es-ES" w:bidi="ar-SA"/>
        </w:rPr>
        <w:t>.</w:t>
      </w:r>
    </w:p>
    <w:p w14:paraId="33A520E8" w14:textId="5841CC8B" w:rsidR="008C1354" w:rsidRPr="002A16DF" w:rsidRDefault="008975C3" w:rsidP="00DC2987">
      <w:pPr>
        <w:pStyle w:val="ListParagraph"/>
        <w:numPr>
          <w:ilvl w:val="0"/>
          <w:numId w:val="20"/>
        </w:numPr>
        <w:jc w:val="both"/>
        <w:rPr>
          <w:rFonts w:cs="Arial"/>
          <w:lang w:bidi="ar-SA"/>
        </w:rPr>
      </w:pPr>
      <w:r w:rsidRPr="00AA2A96">
        <w:rPr>
          <w:rFonts w:cs="Arial"/>
          <w:b/>
          <w:bCs/>
          <w:i/>
          <w:iCs/>
          <w:lang w:bidi="ar-SA"/>
        </w:rPr>
        <w:lastRenderedPageBreak/>
        <w:t>Definición de categorías de negocio</w:t>
      </w:r>
      <w:r w:rsidRPr="00AA2A96">
        <w:rPr>
          <w:rFonts w:cs="Arial"/>
          <w:i/>
          <w:iCs/>
          <w:lang w:bidi="ar-SA"/>
        </w:rPr>
        <w:t xml:space="preserve">: </w:t>
      </w:r>
      <w:r w:rsidRPr="00AA2A96">
        <w:rPr>
          <w:rFonts w:cs="Arial"/>
          <w:lang w:bidi="ar-SA"/>
        </w:rPr>
        <w:t>El cliente debe colaborar en la identificación de categorías clave para los resultados de RFM, tales como segmentos de clientes (Platino, Oro, Plata, etc.).</w:t>
      </w:r>
    </w:p>
    <w:p w14:paraId="13890C43" w14:textId="0FC6E5E4" w:rsidR="00857DD5" w:rsidRPr="00AA2A96" w:rsidRDefault="008975C3" w:rsidP="00DC2987">
      <w:pPr>
        <w:pStyle w:val="ListParagraph"/>
        <w:numPr>
          <w:ilvl w:val="0"/>
          <w:numId w:val="20"/>
        </w:numPr>
        <w:jc w:val="both"/>
        <w:rPr>
          <w:rFonts w:cs="Arial"/>
          <w:lang w:bidi="ar-SA"/>
        </w:rPr>
      </w:pPr>
      <w:r w:rsidRPr="00AA2A96">
        <w:rPr>
          <w:b/>
          <w:bCs/>
        </w:rPr>
        <w:t xml:space="preserve">Ajustes a los parámetros de RFM: </w:t>
      </w:r>
      <w:r w:rsidRPr="00A73413">
        <w:t xml:space="preserve">El cliente podrá personalizar los límites de los </w:t>
      </w:r>
      <w:r w:rsidRPr="00AA2A96">
        <w:t>percentiles, fechas, y otros parámetros según sus necesidades de negocio.</w:t>
      </w:r>
    </w:p>
    <w:p w14:paraId="72B33114" w14:textId="77777777" w:rsidR="00E61B9A" w:rsidRPr="00A73413" w:rsidRDefault="00E61B9A" w:rsidP="007B0152">
      <w:pPr>
        <w:pStyle w:val="ListParagraph"/>
        <w:ind w:left="780"/>
        <w:jc w:val="both"/>
        <w:rPr>
          <w:rFonts w:cs="Arial"/>
          <w:i/>
          <w:iCs/>
          <w:lang w:bidi="ar-SA"/>
        </w:rPr>
      </w:pPr>
    </w:p>
    <w:p w14:paraId="1EFED396" w14:textId="27FB54EE" w:rsidR="00675AE1" w:rsidRPr="00A73413" w:rsidRDefault="00675AE1" w:rsidP="00DC2987">
      <w:pPr>
        <w:pStyle w:val="Heading2"/>
        <w:numPr>
          <w:ilvl w:val="1"/>
          <w:numId w:val="18"/>
        </w:numPr>
        <w:jc w:val="both"/>
        <w:rPr>
          <w:rFonts w:cs="Arial"/>
          <w:sz w:val="22"/>
          <w:szCs w:val="22"/>
          <w:lang w:val="es-ES"/>
        </w:rPr>
      </w:pPr>
      <w:bookmarkStart w:id="10" w:name="_Toc34038875"/>
      <w:bookmarkStart w:id="11" w:name="_Toc184979912"/>
      <w:r w:rsidRPr="00A73413">
        <w:rPr>
          <w:rFonts w:cs="Arial"/>
          <w:sz w:val="22"/>
          <w:szCs w:val="22"/>
          <w:lang w:val="es-ES"/>
        </w:rPr>
        <w:t>F</w:t>
      </w:r>
      <w:r w:rsidR="00570DC6" w:rsidRPr="00A73413">
        <w:rPr>
          <w:rFonts w:cs="Arial"/>
          <w:sz w:val="22"/>
          <w:szCs w:val="22"/>
          <w:lang w:val="es-ES"/>
        </w:rPr>
        <w:t>uera del alcance de la presente solución</w:t>
      </w:r>
      <w:bookmarkEnd w:id="10"/>
      <w:bookmarkEnd w:id="11"/>
    </w:p>
    <w:p w14:paraId="0A0B51EF" w14:textId="77777777" w:rsidR="008A3C05" w:rsidRPr="00A73413" w:rsidRDefault="008A3C05" w:rsidP="007B0152">
      <w:pPr>
        <w:jc w:val="both"/>
        <w:rPr>
          <w:lang w:val="es-ES"/>
        </w:rPr>
      </w:pPr>
    </w:p>
    <w:p w14:paraId="04F42D22" w14:textId="77777777" w:rsidR="00AA2A96" w:rsidRPr="00855F32" w:rsidRDefault="008A3C05" w:rsidP="00DC2987">
      <w:pPr>
        <w:pStyle w:val="ListParagraph"/>
        <w:numPr>
          <w:ilvl w:val="0"/>
          <w:numId w:val="21"/>
        </w:numPr>
        <w:ind w:left="1134"/>
        <w:jc w:val="both"/>
      </w:pPr>
      <w:r w:rsidRPr="00855F32">
        <w:rPr>
          <w:b/>
          <w:bCs/>
        </w:rPr>
        <w:t>Migración de datos desde otras plataformas</w:t>
      </w:r>
      <w:r w:rsidRPr="00855F32">
        <w:t>: No se incluye migración de datos desde sistemas no compatibles con los formatos definidos en este manual.</w:t>
      </w:r>
    </w:p>
    <w:p w14:paraId="2BBB59A0" w14:textId="77777777" w:rsidR="00AA2A96" w:rsidRDefault="008A3C05" w:rsidP="00DC2987">
      <w:pPr>
        <w:pStyle w:val="ListParagraph"/>
        <w:numPr>
          <w:ilvl w:val="0"/>
          <w:numId w:val="21"/>
        </w:numPr>
        <w:ind w:left="1134"/>
        <w:jc w:val="both"/>
      </w:pPr>
      <w:r w:rsidRPr="00AA2A96">
        <w:rPr>
          <w:b/>
          <w:bCs/>
        </w:rPr>
        <w:t>Desarrollo de nuevos modelos de predicción</w:t>
      </w:r>
      <w:r w:rsidRPr="00A73413">
        <w:t>: El proyecto se centrará en la adaptación del modelo RFM, no incluye el desarrollo de modelos adicionales (como modelos de predicción avanzados).</w:t>
      </w:r>
    </w:p>
    <w:p w14:paraId="5ACF365A" w14:textId="37B166A3" w:rsidR="008A3C05" w:rsidRPr="00A73413" w:rsidRDefault="008A3C05" w:rsidP="00DC2987">
      <w:pPr>
        <w:pStyle w:val="ListParagraph"/>
        <w:numPr>
          <w:ilvl w:val="0"/>
          <w:numId w:val="21"/>
        </w:numPr>
        <w:ind w:left="1134"/>
        <w:jc w:val="both"/>
      </w:pPr>
      <w:r w:rsidRPr="00AA2A96">
        <w:rPr>
          <w:b/>
          <w:bCs/>
        </w:rPr>
        <w:t>Entrenamiento o formación del equipo del cliente</w:t>
      </w:r>
      <w:r w:rsidRPr="00A73413">
        <w:t>: No se incluye capacitación formal sobre ciencia de datos o uso avanzado del sistema RFM.</w:t>
      </w:r>
    </w:p>
    <w:p w14:paraId="3107F124" w14:textId="77777777" w:rsidR="00675AE1" w:rsidRPr="00A73413" w:rsidRDefault="00675AE1" w:rsidP="00732532">
      <w:pPr>
        <w:jc w:val="both"/>
        <w:rPr>
          <w:rFonts w:cs="Arial"/>
          <w:lang w:val="es-ES"/>
        </w:rPr>
      </w:pPr>
    </w:p>
    <w:p w14:paraId="684A94E2" w14:textId="5BAA1315" w:rsidR="00F766C0" w:rsidRPr="00B4143D" w:rsidRDefault="00F766C0" w:rsidP="00CD7AB5">
      <w:pPr>
        <w:pStyle w:val="Heading1"/>
      </w:pPr>
      <w:bookmarkStart w:id="12" w:name="_Toc184979913"/>
      <w:r w:rsidRPr="00B4143D">
        <w:lastRenderedPageBreak/>
        <w:t>CONTROL DE VERSIONES</w:t>
      </w:r>
      <w:bookmarkEnd w:id="12"/>
    </w:p>
    <w:p w14:paraId="173DCA56" w14:textId="77777777" w:rsidR="00005955" w:rsidRPr="00B4143D" w:rsidRDefault="00005955" w:rsidP="00732532">
      <w:pPr>
        <w:jc w:val="both"/>
        <w:rPr>
          <w:rFonts w:cs="Arial"/>
          <w:sz w:val="24"/>
          <w:szCs w:val="24"/>
          <w:lang w:val="es-ES"/>
        </w:rPr>
      </w:pPr>
    </w:p>
    <w:tbl>
      <w:tblPr>
        <w:tblW w:w="522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07"/>
        <w:gridCol w:w="1526"/>
        <w:gridCol w:w="1760"/>
        <w:gridCol w:w="2093"/>
        <w:gridCol w:w="3038"/>
      </w:tblGrid>
      <w:tr w:rsidR="00F064D5" w:rsidRPr="00B4143D" w14:paraId="1F98AF2A" w14:textId="77777777" w:rsidTr="004D269D">
        <w:trPr>
          <w:trHeight w:val="869"/>
          <w:tblHeader/>
          <w:jc w:val="center"/>
        </w:trPr>
        <w:tc>
          <w:tcPr>
            <w:tcW w:w="642" w:type="pct"/>
            <w:shd w:val="clear" w:color="auto" w:fill="381540"/>
            <w:vAlign w:val="center"/>
          </w:tcPr>
          <w:p w14:paraId="6E993EDA" w14:textId="77777777" w:rsidR="00F064D5" w:rsidRPr="004D269D" w:rsidRDefault="00F064D5" w:rsidP="004D269D">
            <w:pP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</w:pPr>
            <w:bookmarkStart w:id="13" w:name="_Hlk34725675"/>
            <w:r w:rsidRPr="004D269D"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  <w:t>Versión</w:t>
            </w:r>
          </w:p>
        </w:tc>
        <w:tc>
          <w:tcPr>
            <w:tcW w:w="733" w:type="pct"/>
            <w:shd w:val="clear" w:color="auto" w:fill="381540"/>
            <w:vAlign w:val="center"/>
          </w:tcPr>
          <w:p w14:paraId="080D21F7" w14:textId="77777777" w:rsidR="00F064D5" w:rsidRPr="004D269D" w:rsidRDefault="00F064D5" w:rsidP="004D269D">
            <w:pP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</w:pPr>
            <w:r w:rsidRPr="004D269D"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  <w:t>Fecha del cambio</w:t>
            </w:r>
          </w:p>
        </w:tc>
        <w:tc>
          <w:tcPr>
            <w:tcW w:w="929" w:type="pct"/>
            <w:shd w:val="clear" w:color="auto" w:fill="381540"/>
            <w:vAlign w:val="center"/>
          </w:tcPr>
          <w:p w14:paraId="7ADCC270" w14:textId="77777777" w:rsidR="00F064D5" w:rsidRPr="004D269D" w:rsidRDefault="00F064D5" w:rsidP="004D269D">
            <w:pP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</w:pPr>
            <w:r w:rsidRPr="004D269D"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  <w:t>Razón del Cambio</w:t>
            </w:r>
          </w:p>
        </w:tc>
        <w:tc>
          <w:tcPr>
            <w:tcW w:w="1102" w:type="pct"/>
            <w:shd w:val="clear" w:color="auto" w:fill="381540"/>
            <w:vAlign w:val="center"/>
          </w:tcPr>
          <w:p w14:paraId="021C4E5C" w14:textId="77777777" w:rsidR="00F064D5" w:rsidRPr="004D269D" w:rsidRDefault="00F064D5" w:rsidP="004D269D">
            <w:pP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</w:pPr>
            <w:r w:rsidRPr="004D269D"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  <w:t>Solicitado por (incluir área)</w:t>
            </w:r>
          </w:p>
        </w:tc>
        <w:tc>
          <w:tcPr>
            <w:tcW w:w="1593" w:type="pct"/>
            <w:shd w:val="clear" w:color="auto" w:fill="381540"/>
            <w:vAlign w:val="center"/>
          </w:tcPr>
          <w:p w14:paraId="12F6C2B7" w14:textId="77777777" w:rsidR="00F064D5" w:rsidRPr="004D269D" w:rsidRDefault="00F064D5" w:rsidP="004D269D">
            <w:pP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</w:pPr>
            <w:r w:rsidRPr="004D269D"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  <w:t>Resumen del cambio</w:t>
            </w:r>
          </w:p>
        </w:tc>
      </w:tr>
      <w:tr w:rsidR="00F064D5" w:rsidRPr="00B4143D" w14:paraId="59AFA908" w14:textId="77777777" w:rsidTr="004D269D">
        <w:trPr>
          <w:trHeight w:val="710"/>
          <w:jc w:val="center"/>
        </w:trPr>
        <w:tc>
          <w:tcPr>
            <w:tcW w:w="642" w:type="pct"/>
            <w:shd w:val="clear" w:color="auto" w:fill="E3E2F2"/>
            <w:vAlign w:val="center"/>
          </w:tcPr>
          <w:p w14:paraId="3F84B014" w14:textId="39B199D6" w:rsidR="00F064D5" w:rsidRPr="00B4143D" w:rsidRDefault="003E3068" w:rsidP="003E3068">
            <w:pPr>
              <w:jc w:val="center"/>
              <w:rPr>
                <w:rFonts w:eastAsia="Times New Roman" w:cs="Arial"/>
                <w:sz w:val="24"/>
                <w:szCs w:val="24"/>
                <w:lang w:val="es-ES_tradnl" w:bidi="ar-SA"/>
              </w:rPr>
            </w:pPr>
            <w:r>
              <w:rPr>
                <w:rFonts w:eastAsia="Times New Roman" w:cs="Arial"/>
                <w:sz w:val="24"/>
                <w:szCs w:val="24"/>
                <w:lang w:val="es-ES_tradnl" w:bidi="ar-SA"/>
              </w:rPr>
              <w:t>1</w:t>
            </w:r>
          </w:p>
        </w:tc>
        <w:tc>
          <w:tcPr>
            <w:tcW w:w="733" w:type="pct"/>
            <w:shd w:val="clear" w:color="auto" w:fill="E3E2F2"/>
            <w:vAlign w:val="center"/>
          </w:tcPr>
          <w:p w14:paraId="6063D697" w14:textId="5528BB67" w:rsidR="00F064D5" w:rsidRPr="00B4143D" w:rsidRDefault="00D83D63" w:rsidP="004D269D">
            <w:pPr>
              <w:rPr>
                <w:rFonts w:eastAsia="Times New Roman" w:cs="Arial"/>
                <w:sz w:val="24"/>
                <w:szCs w:val="24"/>
                <w:lang w:val="es-ES_tradnl" w:bidi="ar-SA"/>
              </w:rPr>
            </w:pPr>
            <w:r>
              <w:rPr>
                <w:rFonts w:eastAsia="Times New Roman" w:cs="Arial"/>
                <w:sz w:val="24"/>
                <w:szCs w:val="24"/>
                <w:lang w:val="es-ES_tradnl" w:bidi="ar-SA"/>
              </w:rPr>
              <w:t>10/12/2024</w:t>
            </w:r>
          </w:p>
        </w:tc>
        <w:tc>
          <w:tcPr>
            <w:tcW w:w="929" w:type="pct"/>
            <w:shd w:val="clear" w:color="auto" w:fill="E3E2F2"/>
            <w:vAlign w:val="center"/>
          </w:tcPr>
          <w:p w14:paraId="712C4B33" w14:textId="48D8838F" w:rsidR="00F064D5" w:rsidRPr="00B4143D" w:rsidRDefault="00E8164F" w:rsidP="004D269D">
            <w:pPr>
              <w:rPr>
                <w:rFonts w:eastAsia="Times New Roman" w:cs="Arial"/>
                <w:sz w:val="24"/>
                <w:szCs w:val="24"/>
                <w:lang w:val="es-ES_tradnl" w:bidi="ar-SA"/>
              </w:rPr>
            </w:pPr>
            <w:r>
              <w:rPr>
                <w:rFonts w:eastAsia="Times New Roman" w:cs="Arial"/>
                <w:sz w:val="24"/>
                <w:szCs w:val="24"/>
                <w:lang w:val="es-ES_tradnl" w:bidi="ar-SA"/>
              </w:rPr>
              <w:t>Versión Inicial</w:t>
            </w:r>
          </w:p>
        </w:tc>
        <w:tc>
          <w:tcPr>
            <w:tcW w:w="1102" w:type="pct"/>
            <w:shd w:val="clear" w:color="auto" w:fill="E3E2F2"/>
            <w:vAlign w:val="center"/>
          </w:tcPr>
          <w:p w14:paraId="4B4DD664" w14:textId="52031A9D" w:rsidR="00F064D5" w:rsidRPr="00B4143D" w:rsidRDefault="00F064D5" w:rsidP="004D269D">
            <w:pPr>
              <w:rPr>
                <w:rFonts w:eastAsia="Times New Roman" w:cs="Arial"/>
                <w:sz w:val="24"/>
                <w:szCs w:val="24"/>
                <w:lang w:val="es-ES_tradnl" w:bidi="ar-SA"/>
              </w:rPr>
            </w:pPr>
          </w:p>
        </w:tc>
        <w:tc>
          <w:tcPr>
            <w:tcW w:w="1593" w:type="pct"/>
            <w:shd w:val="clear" w:color="auto" w:fill="E3E2F2"/>
            <w:vAlign w:val="center"/>
          </w:tcPr>
          <w:p w14:paraId="0426A5B4" w14:textId="56D26FBB" w:rsidR="00F064D5" w:rsidRPr="00B4143D" w:rsidRDefault="00E8164F" w:rsidP="004D269D">
            <w:pPr>
              <w:rPr>
                <w:rFonts w:eastAsia="Times New Roman" w:cs="Arial"/>
                <w:sz w:val="24"/>
                <w:szCs w:val="24"/>
                <w:lang w:val="es-ES_tradnl" w:bidi="ar-SA"/>
              </w:rPr>
            </w:pPr>
            <w:r>
              <w:rPr>
                <w:rFonts w:eastAsia="Times New Roman" w:cs="Arial"/>
                <w:sz w:val="24"/>
                <w:szCs w:val="24"/>
                <w:lang w:val="es-ES_tradnl" w:bidi="ar-SA"/>
              </w:rPr>
              <w:t>Versión Inicial</w:t>
            </w:r>
          </w:p>
        </w:tc>
      </w:tr>
    </w:tbl>
    <w:p w14:paraId="061D74EE" w14:textId="10FB8209" w:rsidR="00C612DD" w:rsidRPr="00B4143D" w:rsidRDefault="00C612DD" w:rsidP="00CD7AB5">
      <w:pPr>
        <w:pStyle w:val="Heading1"/>
      </w:pPr>
      <w:bookmarkStart w:id="14" w:name="_Toc34671731"/>
      <w:bookmarkStart w:id="15" w:name="_Toc184979914"/>
      <w:bookmarkEnd w:id="13"/>
      <w:r w:rsidRPr="00B4143D">
        <w:lastRenderedPageBreak/>
        <w:t>EQUIPO DE PROYECTO</w:t>
      </w:r>
      <w:bookmarkEnd w:id="14"/>
      <w:r w:rsidR="00967543" w:rsidRPr="00B4143D">
        <w:t>.</w:t>
      </w:r>
      <w:bookmarkEnd w:id="15"/>
    </w:p>
    <w:p w14:paraId="5C38E306" w14:textId="26ADC000" w:rsidR="00C612DD" w:rsidRPr="00EB5754" w:rsidRDefault="00EB5754" w:rsidP="00732532">
      <w:pPr>
        <w:jc w:val="both"/>
        <w:rPr>
          <w:rFonts w:cs="Arial"/>
          <w:lang w:val="es-ES"/>
        </w:rPr>
      </w:pPr>
      <w:r w:rsidRPr="00EB5754">
        <w:rPr>
          <w:rFonts w:cs="Arial"/>
          <w:lang w:val="es-ES"/>
        </w:rPr>
        <w:t>El desarrollo e implementación del RFM requiere un equipo multidisciplinario, compuesto por roles estratégicos y técnicos, para garantizar la calidad y eficacia del proyecto</w:t>
      </w:r>
      <w:r w:rsidR="005157E8">
        <w:rPr>
          <w:rFonts w:cs="Arial"/>
          <w:lang w:val="es-ES"/>
        </w:rPr>
        <w:t>:</w:t>
      </w:r>
    </w:p>
    <w:p w14:paraId="17CDEB73" w14:textId="756DF76F" w:rsidR="00505FA1" w:rsidRPr="00B4143D" w:rsidRDefault="00505FA1" w:rsidP="00732532">
      <w:pPr>
        <w:jc w:val="both"/>
        <w:rPr>
          <w:rFonts w:cs="Arial"/>
          <w:sz w:val="24"/>
          <w:szCs w:val="24"/>
          <w:lang w:val="es-ES"/>
        </w:rPr>
      </w:pPr>
    </w:p>
    <w:tbl>
      <w:tblPr>
        <w:tblStyle w:val="15"/>
        <w:tblpPr w:leftFromText="141" w:rightFromText="141" w:vertAnchor="text" w:horzAnchor="margin" w:tblpY="76"/>
        <w:tblW w:w="9209" w:type="dxa"/>
        <w:tblBorders>
          <w:top w:val="dotted" w:sz="4" w:space="0" w:color="808080"/>
          <w:left w:val="dotted" w:sz="4" w:space="0" w:color="808080"/>
          <w:bottom w:val="dotted" w:sz="4" w:space="0" w:color="808080"/>
          <w:right w:val="dotted" w:sz="4" w:space="0" w:color="808080"/>
          <w:insideH w:val="dotted" w:sz="4" w:space="0" w:color="808080"/>
          <w:insideV w:val="dotted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1985"/>
        <w:gridCol w:w="1701"/>
        <w:gridCol w:w="3685"/>
      </w:tblGrid>
      <w:tr w:rsidR="00AE2335" w:rsidRPr="00B4143D" w14:paraId="6D828DCB" w14:textId="77777777" w:rsidTr="00FA7AD5">
        <w:trPr>
          <w:trHeight w:val="702"/>
          <w:tblHeader/>
        </w:trPr>
        <w:tc>
          <w:tcPr>
            <w:tcW w:w="1838" w:type="dxa"/>
            <w:shd w:val="clear" w:color="auto" w:fill="381540"/>
            <w:vAlign w:val="center"/>
          </w:tcPr>
          <w:p w14:paraId="78178695" w14:textId="77777777" w:rsidR="00AE2335" w:rsidRPr="00F922C5" w:rsidRDefault="00AE2335" w:rsidP="00F922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</w:rPr>
            </w:pPr>
            <w:bookmarkStart w:id="16" w:name="_Hlk38612742"/>
            <w:bookmarkStart w:id="17" w:name="_Hlk38612827"/>
            <w:r w:rsidRPr="00F922C5">
              <w:rPr>
                <w:rFonts w:cs="Arial"/>
                <w:b/>
                <w:color w:val="FFFFFF" w:themeColor="background1"/>
                <w:sz w:val="24"/>
                <w:szCs w:val="24"/>
              </w:rPr>
              <w:t>Empresa</w:t>
            </w:r>
          </w:p>
        </w:tc>
        <w:tc>
          <w:tcPr>
            <w:tcW w:w="1985" w:type="dxa"/>
            <w:shd w:val="clear" w:color="auto" w:fill="381540"/>
            <w:vAlign w:val="center"/>
          </w:tcPr>
          <w:p w14:paraId="3992FE23" w14:textId="77777777" w:rsidR="00AE2335" w:rsidRPr="00F922C5" w:rsidRDefault="00AE2335" w:rsidP="00F922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</w:rPr>
            </w:pPr>
            <w:r w:rsidRPr="00F922C5">
              <w:rPr>
                <w:rFonts w:cs="Arial"/>
                <w:b/>
                <w:color w:val="FFFFFF" w:themeColor="background1"/>
                <w:sz w:val="24"/>
                <w:szCs w:val="24"/>
              </w:rPr>
              <w:t>Dependencia</w:t>
            </w:r>
          </w:p>
        </w:tc>
        <w:tc>
          <w:tcPr>
            <w:tcW w:w="1701" w:type="dxa"/>
            <w:shd w:val="clear" w:color="auto" w:fill="381540"/>
            <w:vAlign w:val="center"/>
          </w:tcPr>
          <w:p w14:paraId="572C4FDE" w14:textId="77777777" w:rsidR="00AE2335" w:rsidRPr="00F922C5" w:rsidRDefault="00AE2335" w:rsidP="00F922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</w:rPr>
            </w:pPr>
            <w:r w:rsidRPr="00F922C5">
              <w:rPr>
                <w:rFonts w:cs="Arial"/>
                <w:b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3685" w:type="dxa"/>
            <w:shd w:val="clear" w:color="auto" w:fill="381540"/>
            <w:vAlign w:val="center"/>
          </w:tcPr>
          <w:p w14:paraId="5A00D89B" w14:textId="77777777" w:rsidR="00AE2335" w:rsidRPr="00F922C5" w:rsidRDefault="00AE2335" w:rsidP="00F922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</w:rPr>
            </w:pPr>
            <w:r w:rsidRPr="00F922C5">
              <w:rPr>
                <w:rFonts w:cs="Arial"/>
                <w:b/>
                <w:color w:val="FFFFFF" w:themeColor="background1"/>
                <w:sz w:val="24"/>
                <w:szCs w:val="24"/>
              </w:rPr>
              <w:t>Rol en el proyecto</w:t>
            </w:r>
          </w:p>
        </w:tc>
      </w:tr>
      <w:tr w:rsidR="00AE2335" w:rsidRPr="00B4143D" w14:paraId="6759FF04" w14:textId="77777777" w:rsidTr="00FA7AD5">
        <w:tc>
          <w:tcPr>
            <w:tcW w:w="1838" w:type="dxa"/>
          </w:tcPr>
          <w:p w14:paraId="7784EF22" w14:textId="39C32FC7" w:rsidR="00AE2335" w:rsidRPr="00B4143D" w:rsidRDefault="006043D0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color w:val="000000"/>
                <w:sz w:val="24"/>
                <w:szCs w:val="24"/>
              </w:rPr>
            </w:pPr>
            <w:bookmarkStart w:id="18" w:name="_Hlk38612805"/>
            <w:r>
              <w:rPr>
                <w:rFonts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1985" w:type="dxa"/>
          </w:tcPr>
          <w:p w14:paraId="41D6E33D" w14:textId="5457A2EB" w:rsidR="00AE2335" w:rsidRPr="00AB1C7E" w:rsidRDefault="00AE2335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CO"/>
              </w:rPr>
            </w:pPr>
          </w:p>
        </w:tc>
        <w:tc>
          <w:tcPr>
            <w:tcW w:w="1701" w:type="dxa"/>
            <w:vAlign w:val="center"/>
          </w:tcPr>
          <w:p w14:paraId="6BD8669C" w14:textId="71824E4B" w:rsidR="00AE2335" w:rsidRPr="00B4143D" w:rsidRDefault="00AE2335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  <w:vAlign w:val="center"/>
          </w:tcPr>
          <w:p w14:paraId="67E56B80" w14:textId="7882A3A4" w:rsidR="00AE2335" w:rsidRPr="00B4143D" w:rsidRDefault="00323AA8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 w:rsidRPr="00323AA8">
              <w:rPr>
                <w:rFonts w:eastAsia="Times New Roman" w:cs="Arial"/>
                <w:sz w:val="24"/>
                <w:szCs w:val="24"/>
                <w:lang w:val="es-ES_tradnl"/>
              </w:rPr>
              <w:t>Responsable de Negocio</w:t>
            </w:r>
          </w:p>
        </w:tc>
      </w:tr>
      <w:bookmarkEnd w:id="16"/>
      <w:bookmarkEnd w:id="17"/>
      <w:bookmarkEnd w:id="18"/>
      <w:tr w:rsidR="00483925" w:rsidRPr="00B4143D" w14:paraId="265B9B64" w14:textId="77777777" w:rsidTr="00FA7AD5">
        <w:tc>
          <w:tcPr>
            <w:tcW w:w="1838" w:type="dxa"/>
          </w:tcPr>
          <w:p w14:paraId="78D18B9B" w14:textId="2B92A188" w:rsidR="00483925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Cliente</w:t>
            </w:r>
          </w:p>
        </w:tc>
        <w:tc>
          <w:tcPr>
            <w:tcW w:w="1985" w:type="dxa"/>
          </w:tcPr>
          <w:p w14:paraId="19E5AD13" w14:textId="4111F5DA" w:rsidR="00483925" w:rsidRPr="00AB1C7E" w:rsidRDefault="00483925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CO"/>
              </w:rPr>
            </w:pPr>
          </w:p>
        </w:tc>
        <w:tc>
          <w:tcPr>
            <w:tcW w:w="1701" w:type="dxa"/>
          </w:tcPr>
          <w:p w14:paraId="1B2D7DCF" w14:textId="05C02756" w:rsidR="00483925" w:rsidRPr="00B4143D" w:rsidRDefault="00483925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3B4021C0" w14:textId="7FCA151B" w:rsidR="00483925" w:rsidRPr="00B4143D" w:rsidRDefault="0047323C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>
              <w:rPr>
                <w:rFonts w:eastAsia="Times New Roman" w:cs="Arial"/>
                <w:sz w:val="24"/>
                <w:szCs w:val="24"/>
                <w:lang w:val="es-ES_tradnl"/>
              </w:rPr>
              <w:t>Analista de Negocio</w:t>
            </w:r>
          </w:p>
        </w:tc>
      </w:tr>
      <w:tr w:rsidR="00AB1C7E" w:rsidRPr="00B4143D" w14:paraId="4291829E" w14:textId="77777777" w:rsidTr="00FA7AD5">
        <w:tc>
          <w:tcPr>
            <w:tcW w:w="1838" w:type="dxa"/>
          </w:tcPr>
          <w:p w14:paraId="34256DE1" w14:textId="4BB55E15" w:rsidR="00AB1C7E" w:rsidRPr="00B4143D" w:rsidRDefault="00323AA8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Cliente</w:t>
            </w:r>
          </w:p>
        </w:tc>
        <w:tc>
          <w:tcPr>
            <w:tcW w:w="1985" w:type="dxa"/>
          </w:tcPr>
          <w:p w14:paraId="1AF516B0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477413C6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4B276D1B" w14:textId="326ED877" w:rsidR="00AB1C7E" w:rsidRPr="00B4143D" w:rsidRDefault="0047323C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 w:rsidRPr="0047323C">
              <w:rPr>
                <w:rFonts w:eastAsia="Times New Roman" w:cs="Arial"/>
                <w:sz w:val="24"/>
                <w:szCs w:val="24"/>
                <w:lang w:val="es-ES_tradnl"/>
              </w:rPr>
              <w:t>Administrador de Datos</w:t>
            </w:r>
          </w:p>
        </w:tc>
      </w:tr>
      <w:tr w:rsidR="00AB1C7E" w:rsidRPr="00B4143D" w14:paraId="7BD19A77" w14:textId="77777777" w:rsidTr="00FA7AD5">
        <w:tc>
          <w:tcPr>
            <w:tcW w:w="1838" w:type="dxa"/>
          </w:tcPr>
          <w:p w14:paraId="69AEC952" w14:textId="2A6085B5" w:rsidR="00AB1C7E" w:rsidRPr="00B4143D" w:rsidRDefault="00100304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Cliente</w:t>
            </w:r>
          </w:p>
        </w:tc>
        <w:tc>
          <w:tcPr>
            <w:tcW w:w="1985" w:type="dxa"/>
          </w:tcPr>
          <w:p w14:paraId="716E4A91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2F2F9F94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5109B0D4" w14:textId="3DAD2D76" w:rsidR="00AB1C7E" w:rsidRPr="00B4143D" w:rsidRDefault="00100304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 w:rsidRPr="00100304">
              <w:rPr>
                <w:rFonts w:eastAsia="Times New Roman" w:cs="Arial"/>
                <w:sz w:val="24"/>
                <w:szCs w:val="24"/>
                <w:lang w:val="es-ES_tradnl"/>
              </w:rPr>
              <w:t>Especialista Técnico</w:t>
            </w:r>
          </w:p>
        </w:tc>
      </w:tr>
      <w:tr w:rsidR="00AB1C7E" w:rsidRPr="00B4143D" w14:paraId="7F3E435E" w14:textId="77777777" w:rsidTr="00FA7AD5">
        <w:tc>
          <w:tcPr>
            <w:tcW w:w="1838" w:type="dxa"/>
          </w:tcPr>
          <w:p w14:paraId="7056DC86" w14:textId="10BBCB20" w:rsidR="00AB1C7E" w:rsidRPr="00B4143D" w:rsidRDefault="00100304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Datecsa</w:t>
            </w:r>
            <w:proofErr w:type="spellEnd"/>
          </w:p>
        </w:tc>
        <w:tc>
          <w:tcPr>
            <w:tcW w:w="1985" w:type="dxa"/>
          </w:tcPr>
          <w:p w14:paraId="4F56FAD0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56E0DA66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0B2756EC" w14:textId="534CA220" w:rsidR="00AB1C7E" w:rsidRPr="00B4143D" w:rsidRDefault="00100304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 w:rsidRPr="00100304">
              <w:rPr>
                <w:rFonts w:eastAsia="Times New Roman" w:cs="Arial"/>
                <w:sz w:val="24"/>
                <w:szCs w:val="24"/>
                <w:lang w:val="es-ES_tradnl"/>
              </w:rPr>
              <w:t>Líder de Proyecto</w:t>
            </w:r>
          </w:p>
        </w:tc>
      </w:tr>
      <w:tr w:rsidR="00AB1C7E" w:rsidRPr="00B4143D" w14:paraId="49CDA6C7" w14:textId="77777777" w:rsidTr="00FA7AD5">
        <w:tc>
          <w:tcPr>
            <w:tcW w:w="1838" w:type="dxa"/>
          </w:tcPr>
          <w:p w14:paraId="12AB70BA" w14:textId="03C42356" w:rsidR="00AB1C7E" w:rsidRPr="00B4143D" w:rsidRDefault="00FA7AD5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Datecsa</w:t>
            </w:r>
            <w:proofErr w:type="spellEnd"/>
          </w:p>
        </w:tc>
        <w:tc>
          <w:tcPr>
            <w:tcW w:w="1985" w:type="dxa"/>
          </w:tcPr>
          <w:p w14:paraId="5610418C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48AF779E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0E8CC77C" w14:textId="79C4C2FB" w:rsidR="00AB1C7E" w:rsidRPr="00B4143D" w:rsidRDefault="00FA7AD5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 w:rsidRPr="00FA7AD5">
              <w:rPr>
                <w:rFonts w:eastAsia="Times New Roman" w:cs="Arial"/>
                <w:sz w:val="24"/>
                <w:szCs w:val="24"/>
                <w:lang w:val="es-ES_tradnl"/>
              </w:rPr>
              <w:t>Científico de Datos</w:t>
            </w:r>
            <w:r>
              <w:rPr>
                <w:rFonts w:eastAsia="Times New Roman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AB1C7E" w:rsidRPr="00B4143D" w14:paraId="1501F316" w14:textId="77777777" w:rsidTr="00FA7AD5">
        <w:tc>
          <w:tcPr>
            <w:tcW w:w="1838" w:type="dxa"/>
          </w:tcPr>
          <w:p w14:paraId="7F50CEAA" w14:textId="31989BA7" w:rsidR="00AB1C7E" w:rsidRPr="00B4143D" w:rsidRDefault="00A753DF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Datecsa</w:t>
            </w:r>
            <w:proofErr w:type="spellEnd"/>
          </w:p>
        </w:tc>
        <w:tc>
          <w:tcPr>
            <w:tcW w:w="1985" w:type="dxa"/>
          </w:tcPr>
          <w:p w14:paraId="5A154253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E5093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60862338" w14:textId="0E19FE56" w:rsidR="00AB1C7E" w:rsidRPr="00B4143D" w:rsidRDefault="00A753DF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>
              <w:rPr>
                <w:rFonts w:eastAsia="Times New Roman" w:cs="Arial"/>
                <w:sz w:val="24"/>
                <w:szCs w:val="24"/>
                <w:lang w:val="es-ES_tradnl"/>
              </w:rPr>
              <w:t>Ingeniero de Datos</w:t>
            </w:r>
          </w:p>
        </w:tc>
      </w:tr>
      <w:tr w:rsidR="00AB1C7E" w:rsidRPr="00B4143D" w14:paraId="69FD2422" w14:textId="77777777" w:rsidTr="00FA7AD5">
        <w:tc>
          <w:tcPr>
            <w:tcW w:w="1838" w:type="dxa"/>
          </w:tcPr>
          <w:p w14:paraId="06D7615F" w14:textId="79B6BE69" w:rsidR="00AB1C7E" w:rsidRPr="00B4143D" w:rsidRDefault="00A753DF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Datecsa</w:t>
            </w:r>
            <w:proofErr w:type="spellEnd"/>
          </w:p>
        </w:tc>
        <w:tc>
          <w:tcPr>
            <w:tcW w:w="1985" w:type="dxa"/>
          </w:tcPr>
          <w:p w14:paraId="0FBF2CD7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27F7D7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7C5BD4BC" w14:textId="221D814F" w:rsidR="00AB1C7E" w:rsidRPr="00B4143D" w:rsidRDefault="00A753DF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 w:rsidRPr="00A753DF">
              <w:rPr>
                <w:rFonts w:eastAsia="Times New Roman" w:cs="Arial"/>
                <w:sz w:val="24"/>
                <w:szCs w:val="24"/>
                <w:lang w:val="es-ES_tradnl"/>
              </w:rPr>
              <w:t>Especialista en BI</w:t>
            </w:r>
          </w:p>
        </w:tc>
      </w:tr>
      <w:tr w:rsidR="00AB1C7E" w:rsidRPr="00B4143D" w14:paraId="46B86AAE" w14:textId="77777777" w:rsidTr="00FA7AD5">
        <w:tc>
          <w:tcPr>
            <w:tcW w:w="1838" w:type="dxa"/>
          </w:tcPr>
          <w:p w14:paraId="2F6025A9" w14:textId="5D198A15" w:rsidR="00AB1C7E" w:rsidRPr="00B4143D" w:rsidRDefault="008B3288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Datecsa</w:t>
            </w:r>
            <w:proofErr w:type="spellEnd"/>
          </w:p>
        </w:tc>
        <w:tc>
          <w:tcPr>
            <w:tcW w:w="1985" w:type="dxa"/>
          </w:tcPr>
          <w:p w14:paraId="1691A129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6BE0506C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177A37B9" w14:textId="7113C3D3" w:rsidR="00AB1C7E" w:rsidRPr="00B4143D" w:rsidRDefault="008B3288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  <w:r w:rsidRPr="008B3288">
              <w:rPr>
                <w:rFonts w:eastAsia="Times New Roman" w:cs="Arial"/>
                <w:sz w:val="24"/>
                <w:szCs w:val="24"/>
                <w:lang w:val="es-ES_tradnl"/>
              </w:rPr>
              <w:t>Especialista en Infraestructura</w:t>
            </w:r>
          </w:p>
        </w:tc>
      </w:tr>
      <w:tr w:rsidR="00AB1C7E" w:rsidRPr="00B4143D" w14:paraId="7A250146" w14:textId="77777777" w:rsidTr="00FA7AD5">
        <w:tc>
          <w:tcPr>
            <w:tcW w:w="1838" w:type="dxa"/>
          </w:tcPr>
          <w:p w14:paraId="2BE17113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2BBB3E8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75F18220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4D1A0455" w14:textId="77777777" w:rsidR="00AB1C7E" w:rsidRPr="00B4143D" w:rsidRDefault="00AB1C7E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</w:tr>
      <w:tr w:rsidR="00AB1C7E" w:rsidRPr="00B4143D" w14:paraId="1C34559B" w14:textId="77777777" w:rsidTr="00FA7AD5">
        <w:tc>
          <w:tcPr>
            <w:tcW w:w="1838" w:type="dxa"/>
          </w:tcPr>
          <w:p w14:paraId="72877D2D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</w:p>
        </w:tc>
        <w:tc>
          <w:tcPr>
            <w:tcW w:w="1985" w:type="dxa"/>
          </w:tcPr>
          <w:p w14:paraId="52DA10C5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2C2454A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41E8D4B1" w14:textId="77777777" w:rsidR="00AB1C7E" w:rsidRPr="00B4143D" w:rsidRDefault="00AB1C7E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</w:tr>
      <w:tr w:rsidR="00AB1C7E" w:rsidRPr="00B4143D" w14:paraId="4A607D7A" w14:textId="77777777" w:rsidTr="00FA7AD5">
        <w:tc>
          <w:tcPr>
            <w:tcW w:w="1838" w:type="dxa"/>
          </w:tcPr>
          <w:p w14:paraId="1EC4E3D7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265825B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0B4688F8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2C015682" w14:textId="77777777" w:rsidR="00AB1C7E" w:rsidRPr="00B4143D" w:rsidRDefault="00AB1C7E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</w:tr>
      <w:tr w:rsidR="00AB1C7E" w:rsidRPr="00B4143D" w14:paraId="71B7AD37" w14:textId="77777777" w:rsidTr="00FA7AD5">
        <w:tc>
          <w:tcPr>
            <w:tcW w:w="1838" w:type="dxa"/>
          </w:tcPr>
          <w:p w14:paraId="72BA8E1E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9EB007E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477EDBAF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68BE906E" w14:textId="77777777" w:rsidR="00AB1C7E" w:rsidRPr="00B4143D" w:rsidRDefault="00AB1C7E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</w:tr>
      <w:tr w:rsidR="00AB1C7E" w:rsidRPr="00B4143D" w14:paraId="43512FBB" w14:textId="77777777" w:rsidTr="00FA7AD5">
        <w:tc>
          <w:tcPr>
            <w:tcW w:w="1838" w:type="dxa"/>
          </w:tcPr>
          <w:p w14:paraId="2E7D0E58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cs="Arial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E9C0716" w14:textId="77777777" w:rsidR="00AB1C7E" w:rsidRPr="00AB1C7E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12C8848D" w14:textId="77777777" w:rsidR="00AB1C7E" w:rsidRPr="00B4143D" w:rsidRDefault="00AB1C7E" w:rsidP="007325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  <w:tc>
          <w:tcPr>
            <w:tcW w:w="3685" w:type="dxa"/>
          </w:tcPr>
          <w:p w14:paraId="3191D97C" w14:textId="77777777" w:rsidR="00AB1C7E" w:rsidRPr="00B4143D" w:rsidRDefault="00AB1C7E" w:rsidP="00732532">
            <w:pPr>
              <w:spacing w:after="100" w:afterAutospacing="1"/>
              <w:jc w:val="both"/>
              <w:rPr>
                <w:rFonts w:eastAsia="Times New Roman" w:cs="Arial"/>
                <w:sz w:val="24"/>
                <w:szCs w:val="24"/>
                <w:lang w:val="es-ES_tradnl"/>
              </w:rPr>
            </w:pPr>
          </w:p>
        </w:tc>
      </w:tr>
    </w:tbl>
    <w:p w14:paraId="17AB4398" w14:textId="77A3C7A3" w:rsidR="00856208" w:rsidRPr="00B4143D" w:rsidRDefault="00856208" w:rsidP="00732532">
      <w:pPr>
        <w:jc w:val="both"/>
        <w:rPr>
          <w:rFonts w:cs="Arial"/>
          <w:sz w:val="24"/>
          <w:szCs w:val="24"/>
          <w:lang w:val="es-ES"/>
        </w:rPr>
      </w:pPr>
    </w:p>
    <w:p w14:paraId="07FAD423" w14:textId="77777777" w:rsidR="00B4037D" w:rsidRPr="00B4143D" w:rsidRDefault="00B4037D" w:rsidP="00732532">
      <w:pPr>
        <w:jc w:val="both"/>
        <w:rPr>
          <w:rFonts w:cs="Arial"/>
          <w:b/>
          <w:bCs/>
          <w:sz w:val="24"/>
          <w:szCs w:val="24"/>
        </w:rPr>
      </w:pPr>
    </w:p>
    <w:p w14:paraId="7ECFFBDA" w14:textId="77777777" w:rsidR="006A7AFB" w:rsidRPr="005157E8" w:rsidRDefault="00856208" w:rsidP="00732532">
      <w:pPr>
        <w:jc w:val="both"/>
        <w:rPr>
          <w:rFonts w:cs="Arial"/>
        </w:rPr>
      </w:pPr>
      <w:r w:rsidRPr="005157E8">
        <w:rPr>
          <w:rFonts w:cs="Arial"/>
          <w:b/>
          <w:bCs/>
        </w:rPr>
        <w:t>NOTA:</w:t>
      </w:r>
      <w:r w:rsidRPr="005157E8">
        <w:rPr>
          <w:rFonts w:cs="Arial"/>
        </w:rPr>
        <w:t xml:space="preserve"> </w:t>
      </w:r>
    </w:p>
    <w:p w14:paraId="21439453" w14:textId="73F99D1D" w:rsidR="006A7AFB" w:rsidRPr="005157E8" w:rsidRDefault="006A7AFB" w:rsidP="00732532">
      <w:pPr>
        <w:jc w:val="both"/>
        <w:rPr>
          <w:rFonts w:cs="Arial"/>
        </w:rPr>
      </w:pPr>
      <w:r w:rsidRPr="005157E8">
        <w:rPr>
          <w:rFonts w:cs="Arial"/>
          <w:lang w:val="es-ES"/>
        </w:rPr>
        <w:t xml:space="preserve">Dependiendo la complejidad del proyecto, podría ser necesario un </w:t>
      </w:r>
      <w:r w:rsidRPr="005157E8">
        <w:rPr>
          <w:rFonts w:cs="Arial"/>
          <w:b/>
          <w:bCs/>
          <w:lang w:val="es-ES"/>
        </w:rPr>
        <w:t>Ingeniero de Datos</w:t>
      </w:r>
      <w:r w:rsidRPr="005157E8">
        <w:rPr>
          <w:rFonts w:cs="Arial"/>
          <w:lang w:val="es-ES"/>
        </w:rPr>
        <w:t xml:space="preserve"> para la implementación.</w:t>
      </w:r>
    </w:p>
    <w:p w14:paraId="204CE9C0" w14:textId="0BFDC38C" w:rsidR="00856208" w:rsidRPr="005157E8" w:rsidRDefault="00856208" w:rsidP="00732532">
      <w:pPr>
        <w:jc w:val="both"/>
        <w:rPr>
          <w:rFonts w:cs="Arial"/>
        </w:rPr>
      </w:pPr>
      <w:r w:rsidRPr="005157E8">
        <w:rPr>
          <w:rFonts w:cs="Arial"/>
        </w:rPr>
        <w:t>Los miembros del equipo de proyecto pueden cambiar una vez iniciada la etapa de implementación.</w:t>
      </w:r>
    </w:p>
    <w:p w14:paraId="1C06F7B4" w14:textId="77777777" w:rsidR="006E1657" w:rsidRPr="005157E8" w:rsidRDefault="006E1657" w:rsidP="00732532">
      <w:pPr>
        <w:spacing w:after="200" w:line="276" w:lineRule="auto"/>
        <w:contextualSpacing w:val="0"/>
        <w:jc w:val="both"/>
        <w:rPr>
          <w:rFonts w:cs="Arial"/>
          <w:b/>
          <w:bCs/>
        </w:rPr>
      </w:pPr>
      <w:bookmarkStart w:id="19" w:name="_Toc34671732"/>
      <w:r w:rsidRPr="005157E8">
        <w:rPr>
          <w:rFonts w:cs="Arial"/>
        </w:rPr>
        <w:br w:type="page"/>
      </w:r>
    </w:p>
    <w:p w14:paraId="02E490C6" w14:textId="44479A0F" w:rsidR="0014254D" w:rsidRPr="00B4143D" w:rsidRDefault="005E5562" w:rsidP="00CD7AB5">
      <w:pPr>
        <w:pStyle w:val="Heading1"/>
      </w:pPr>
      <w:bookmarkStart w:id="20" w:name="_Toc184979915"/>
      <w:r w:rsidRPr="00D26D3E">
        <w:lastRenderedPageBreak/>
        <w:t>GLOSARIO</w:t>
      </w:r>
      <w:r w:rsidR="00967543" w:rsidRPr="00B4143D">
        <w:t>.</w:t>
      </w:r>
      <w:bookmarkEnd w:id="19"/>
      <w:bookmarkEnd w:id="20"/>
    </w:p>
    <w:p w14:paraId="6D5722E8" w14:textId="72DEDF85" w:rsidR="00856208" w:rsidRPr="00B4143D" w:rsidRDefault="00856208" w:rsidP="00732532">
      <w:pPr>
        <w:jc w:val="both"/>
        <w:rPr>
          <w:rFonts w:cs="Arial"/>
          <w:sz w:val="24"/>
          <w:szCs w:val="24"/>
          <w:lang w:val="es-ES"/>
        </w:rPr>
      </w:pPr>
    </w:p>
    <w:tbl>
      <w:tblPr>
        <w:tblW w:w="49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066"/>
        <w:gridCol w:w="6000"/>
      </w:tblGrid>
      <w:tr w:rsidR="00D81A81" w:rsidRPr="00B4143D" w14:paraId="577F6E51" w14:textId="77777777" w:rsidTr="00B2067C">
        <w:trPr>
          <w:trHeight w:val="585"/>
          <w:tblHeader/>
          <w:jc w:val="center"/>
        </w:trPr>
        <w:tc>
          <w:tcPr>
            <w:tcW w:w="1691" w:type="pct"/>
            <w:shd w:val="clear" w:color="auto" w:fill="381540"/>
            <w:vAlign w:val="center"/>
          </w:tcPr>
          <w:p w14:paraId="17A52329" w14:textId="77777777" w:rsidR="00D81A81" w:rsidRPr="00141ECB" w:rsidRDefault="00D81A81" w:rsidP="00141ECB">
            <w:pP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</w:pPr>
            <w:r w:rsidRPr="00141ECB"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  <w:t>Palabra</w:t>
            </w:r>
          </w:p>
        </w:tc>
        <w:tc>
          <w:tcPr>
            <w:tcW w:w="3309" w:type="pct"/>
            <w:shd w:val="clear" w:color="auto" w:fill="381540"/>
            <w:vAlign w:val="center"/>
          </w:tcPr>
          <w:p w14:paraId="35429CA0" w14:textId="77777777" w:rsidR="00D81A81" w:rsidRPr="00141ECB" w:rsidRDefault="00D81A81" w:rsidP="00141ECB">
            <w:pPr>
              <w:jc w:val="center"/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</w:pPr>
            <w:r w:rsidRPr="00141ECB">
              <w:rPr>
                <w:rFonts w:cs="Arial"/>
                <w:b/>
                <w:color w:val="FFFFFF" w:themeColor="background1"/>
                <w:sz w:val="24"/>
                <w:szCs w:val="24"/>
                <w:lang w:val="es-ES"/>
              </w:rPr>
              <w:t>Descripción</w:t>
            </w:r>
          </w:p>
        </w:tc>
      </w:tr>
      <w:tr w:rsidR="00D81A81" w:rsidRPr="00B4143D" w14:paraId="4326A174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1C753DE6" w14:textId="62BD5D11" w:rsidR="00D81A81" w:rsidRPr="00B4143D" w:rsidRDefault="00075A8B" w:rsidP="00141ECB">
            <w:pPr>
              <w:rPr>
                <w:rFonts w:cs="Arial"/>
                <w:b/>
                <w:sz w:val="24"/>
                <w:szCs w:val="24"/>
              </w:rPr>
            </w:pPr>
            <w:r>
              <w:rPr>
                <w:rFonts w:cs="Arial"/>
                <w:b/>
                <w:sz w:val="24"/>
                <w:szCs w:val="24"/>
              </w:rPr>
              <w:t>RFM</w:t>
            </w:r>
          </w:p>
        </w:tc>
        <w:tc>
          <w:tcPr>
            <w:tcW w:w="3309" w:type="pct"/>
            <w:shd w:val="clear" w:color="auto" w:fill="E3E2F2"/>
            <w:vAlign w:val="center"/>
          </w:tcPr>
          <w:p w14:paraId="41AA73BB" w14:textId="70874418" w:rsidR="00D81A81" w:rsidRPr="00B4143D" w:rsidRDefault="00CD70F9" w:rsidP="00141ECB">
            <w:pPr>
              <w:rPr>
                <w:rFonts w:cs="Arial"/>
                <w:sz w:val="24"/>
                <w:szCs w:val="24"/>
              </w:rPr>
            </w:pPr>
            <w:r w:rsidRPr="00CD70F9">
              <w:rPr>
                <w:rFonts w:cs="Arial"/>
                <w:b/>
                <w:bCs/>
                <w:sz w:val="24"/>
                <w:szCs w:val="24"/>
              </w:rPr>
              <w:t>(Recencia, Frecuencia, Monto):</w:t>
            </w:r>
            <w:r w:rsidRPr="00CD70F9">
              <w:rPr>
                <w:rFonts w:cs="Arial"/>
                <w:sz w:val="24"/>
                <w:szCs w:val="24"/>
              </w:rPr>
              <w:t xml:space="preserve"> Modelo analítico utilizado para segmentar clientes según el tiempo desde su última compra (Recencia), la cantidad de compras realizadas (Frecuencia) y el monto total gastado (Monto).</w:t>
            </w:r>
          </w:p>
        </w:tc>
      </w:tr>
      <w:tr w:rsidR="00D81A81" w:rsidRPr="00B4143D" w14:paraId="2B40EF13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3C0CB4C9" w14:textId="231BB959" w:rsidR="00D81A81" w:rsidRPr="00B4143D" w:rsidRDefault="00B2067C" w:rsidP="00141ECB">
            <w:pPr>
              <w:rPr>
                <w:rFonts w:cs="Arial"/>
                <w:b/>
                <w:sz w:val="24"/>
                <w:szCs w:val="24"/>
              </w:rPr>
            </w:pPr>
            <w:r>
              <w:rPr>
                <w:rFonts w:cs="Arial"/>
                <w:b/>
                <w:sz w:val="24"/>
                <w:szCs w:val="24"/>
              </w:rPr>
              <w:t>Recencia</w:t>
            </w:r>
          </w:p>
        </w:tc>
        <w:tc>
          <w:tcPr>
            <w:tcW w:w="3309" w:type="pct"/>
            <w:shd w:val="clear" w:color="auto" w:fill="E3E2F2"/>
            <w:vAlign w:val="center"/>
          </w:tcPr>
          <w:p w14:paraId="4E804E19" w14:textId="3092B0EF" w:rsidR="00D81A81" w:rsidRPr="00B4143D" w:rsidRDefault="00CC2066" w:rsidP="00141ECB">
            <w:pPr>
              <w:rPr>
                <w:rFonts w:cs="Arial"/>
                <w:sz w:val="24"/>
                <w:szCs w:val="24"/>
              </w:rPr>
            </w:pPr>
            <w:r w:rsidRPr="00CC2066">
              <w:rPr>
                <w:rFonts w:cs="Arial"/>
                <w:sz w:val="24"/>
                <w:szCs w:val="24"/>
              </w:rPr>
              <w:t>Mide el tiempo transcurrido desde la última transacción del cliente, proporcionando información sobre su nivel de interés reciente.</w:t>
            </w:r>
          </w:p>
        </w:tc>
      </w:tr>
      <w:tr w:rsidR="00D81A81" w:rsidRPr="00B4143D" w14:paraId="5681F9B7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2615B702" w14:textId="1CE2ABBE" w:rsidR="00D81A81" w:rsidRPr="00B4143D" w:rsidRDefault="00B2067C" w:rsidP="00141ECB">
            <w:pPr>
              <w:rPr>
                <w:rFonts w:cs="Arial"/>
                <w:b/>
                <w:sz w:val="24"/>
                <w:szCs w:val="24"/>
              </w:rPr>
            </w:pPr>
            <w:r>
              <w:rPr>
                <w:rFonts w:cs="Arial"/>
                <w:b/>
                <w:sz w:val="24"/>
                <w:szCs w:val="24"/>
              </w:rPr>
              <w:t>Frecuencia</w:t>
            </w:r>
          </w:p>
        </w:tc>
        <w:tc>
          <w:tcPr>
            <w:tcW w:w="3309" w:type="pct"/>
            <w:shd w:val="clear" w:color="auto" w:fill="E3E2F2"/>
            <w:vAlign w:val="center"/>
          </w:tcPr>
          <w:p w14:paraId="2A1A858B" w14:textId="408CAFF6" w:rsidR="00D81A81" w:rsidRPr="00B4143D" w:rsidRDefault="00CC2066" w:rsidP="00141ECB">
            <w:pPr>
              <w:rPr>
                <w:rFonts w:cs="Arial"/>
                <w:sz w:val="24"/>
                <w:szCs w:val="24"/>
              </w:rPr>
            </w:pPr>
            <w:r w:rsidRPr="00CC2066">
              <w:rPr>
                <w:rFonts w:cs="Arial"/>
                <w:sz w:val="24"/>
                <w:szCs w:val="24"/>
              </w:rPr>
              <w:t>Indica la cantidad de interacciones o compras realizadas por un cliente en un período determinado,</w:t>
            </w:r>
          </w:p>
        </w:tc>
      </w:tr>
      <w:tr w:rsidR="00D81A81" w:rsidRPr="00B4143D" w14:paraId="3B406664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7B83B305" w14:textId="1A72E828" w:rsidR="00D81A81" w:rsidRPr="00B4143D" w:rsidRDefault="00B2067C" w:rsidP="00141ECB">
            <w:pPr>
              <w:rPr>
                <w:rFonts w:cs="Arial"/>
                <w:b/>
                <w:sz w:val="24"/>
                <w:szCs w:val="24"/>
              </w:rPr>
            </w:pPr>
            <w:r>
              <w:rPr>
                <w:rFonts w:cs="Arial"/>
                <w:b/>
                <w:sz w:val="24"/>
                <w:szCs w:val="24"/>
              </w:rPr>
              <w:t>Valor Monetario</w:t>
            </w:r>
          </w:p>
        </w:tc>
        <w:tc>
          <w:tcPr>
            <w:tcW w:w="3309" w:type="pct"/>
            <w:shd w:val="clear" w:color="auto" w:fill="E3E2F2"/>
            <w:vAlign w:val="center"/>
          </w:tcPr>
          <w:p w14:paraId="0677C154" w14:textId="77D86EF6" w:rsidR="00D81A81" w:rsidRPr="00B4143D" w:rsidRDefault="0052065D" w:rsidP="00141ECB">
            <w:pPr>
              <w:rPr>
                <w:rFonts w:cs="Arial"/>
                <w:sz w:val="24"/>
                <w:szCs w:val="24"/>
              </w:rPr>
            </w:pPr>
            <w:r w:rsidRPr="0052065D">
              <w:rPr>
                <w:rFonts w:cs="Arial"/>
                <w:sz w:val="24"/>
                <w:szCs w:val="24"/>
              </w:rPr>
              <w:t>Representa el valor económico total que un cliente ha generado en sus transacciones, ayudando a identificar clientes de alto valor.</w:t>
            </w:r>
          </w:p>
        </w:tc>
      </w:tr>
      <w:tr w:rsidR="00484875" w:rsidRPr="00B4143D" w14:paraId="2F1BBE5D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0C5B122C" w14:textId="1893AB00" w:rsidR="00484875" w:rsidRPr="00B731DB" w:rsidRDefault="000B5F8F" w:rsidP="00141ECB">
            <w:pPr>
              <w:rPr>
                <w:rFonts w:cs="Arial"/>
                <w:b/>
                <w:bCs/>
                <w:sz w:val="24"/>
                <w:szCs w:val="24"/>
              </w:rPr>
            </w:pPr>
            <w:r w:rsidRPr="00B731DB">
              <w:rPr>
                <w:rFonts w:cs="Arial"/>
                <w:b/>
                <w:bCs/>
                <w:sz w:val="24"/>
                <w:szCs w:val="24"/>
              </w:rPr>
              <w:t>Percentil</w:t>
            </w:r>
          </w:p>
        </w:tc>
        <w:tc>
          <w:tcPr>
            <w:tcW w:w="3309" w:type="pct"/>
            <w:shd w:val="clear" w:color="auto" w:fill="E3E2F2"/>
            <w:vAlign w:val="center"/>
          </w:tcPr>
          <w:p w14:paraId="1CD4E9D8" w14:textId="2F12DC6B" w:rsidR="00484875" w:rsidRPr="00B4143D" w:rsidRDefault="00BB0B72" w:rsidP="00141ECB">
            <w:pPr>
              <w:rPr>
                <w:rFonts w:cs="Arial"/>
                <w:sz w:val="24"/>
                <w:szCs w:val="24"/>
              </w:rPr>
            </w:pPr>
            <w:r w:rsidRPr="00BB0B72">
              <w:rPr>
                <w:rFonts w:cs="Arial"/>
                <w:sz w:val="24"/>
                <w:szCs w:val="24"/>
              </w:rPr>
              <w:t>Método estadístico utilizado para calcular puntos de corte en las métricas RFM, dividiendo los datos en segmentos basados en proporciones.</w:t>
            </w:r>
          </w:p>
        </w:tc>
      </w:tr>
      <w:tr w:rsidR="00BB0B72" w:rsidRPr="00B4143D" w14:paraId="44C90362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100E4EE2" w14:textId="33C4BF7F" w:rsidR="00BB0B72" w:rsidRPr="00B731DB" w:rsidRDefault="00E56AEB" w:rsidP="00141ECB">
            <w:pPr>
              <w:rPr>
                <w:rFonts w:cs="Arial"/>
                <w:b/>
                <w:bCs/>
                <w:sz w:val="24"/>
                <w:szCs w:val="24"/>
              </w:rPr>
            </w:pPr>
            <w:r w:rsidRPr="00E56AEB">
              <w:rPr>
                <w:rFonts w:cs="Arial"/>
                <w:b/>
                <w:bCs/>
                <w:sz w:val="24"/>
                <w:szCs w:val="24"/>
              </w:rPr>
              <w:t xml:space="preserve">Método </w:t>
            </w:r>
            <w:proofErr w:type="spellStart"/>
            <w:r w:rsidRPr="00E56AEB">
              <w:rPr>
                <w:rFonts w:cs="Arial"/>
                <w:b/>
                <w:bCs/>
                <w:sz w:val="24"/>
                <w:szCs w:val="24"/>
              </w:rPr>
              <w:t>Jenks</w:t>
            </w:r>
            <w:proofErr w:type="spellEnd"/>
          </w:p>
        </w:tc>
        <w:tc>
          <w:tcPr>
            <w:tcW w:w="3309" w:type="pct"/>
            <w:shd w:val="clear" w:color="auto" w:fill="E3E2F2"/>
            <w:vAlign w:val="center"/>
          </w:tcPr>
          <w:p w14:paraId="0FF4FE35" w14:textId="1E4E0444" w:rsidR="00BB0B72" w:rsidRPr="00BB0B72" w:rsidRDefault="00E56AEB" w:rsidP="00141ECB">
            <w:pPr>
              <w:rPr>
                <w:rFonts w:cs="Arial"/>
                <w:sz w:val="24"/>
                <w:szCs w:val="24"/>
              </w:rPr>
            </w:pPr>
            <w:r w:rsidRPr="00E56AEB">
              <w:rPr>
                <w:rFonts w:cs="Arial"/>
                <w:sz w:val="24"/>
                <w:szCs w:val="24"/>
              </w:rPr>
              <w:t>Técnica de clasificación que minimiza la varianza dentro de los grupos y maximiza la diferencia entre ellos, utilizada para definir puntos de corte en el análisis RFM.</w:t>
            </w:r>
          </w:p>
        </w:tc>
      </w:tr>
      <w:tr w:rsidR="005C2A57" w:rsidRPr="00B4143D" w14:paraId="78B5E1D8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3E3C7D26" w14:textId="6864DCBC" w:rsidR="005C2A57" w:rsidRPr="00112C60" w:rsidRDefault="00B731DB" w:rsidP="00141ECB">
            <w:pPr>
              <w:rPr>
                <w:rFonts w:cs="Arial"/>
                <w:b/>
                <w:sz w:val="24"/>
                <w:szCs w:val="24"/>
              </w:rPr>
            </w:pPr>
            <w:r w:rsidRPr="00112C60">
              <w:rPr>
                <w:rFonts w:cs="Arial"/>
                <w:b/>
                <w:sz w:val="24"/>
                <w:szCs w:val="24"/>
              </w:rPr>
              <w:t>YALM</w:t>
            </w:r>
          </w:p>
        </w:tc>
        <w:tc>
          <w:tcPr>
            <w:tcW w:w="3309" w:type="pct"/>
            <w:shd w:val="clear" w:color="auto" w:fill="E3E2F2"/>
            <w:vAlign w:val="center"/>
          </w:tcPr>
          <w:p w14:paraId="3199EA14" w14:textId="728E673A" w:rsidR="005C2A57" w:rsidRPr="00B4143D" w:rsidRDefault="002A550B" w:rsidP="00141ECB">
            <w:pPr>
              <w:rPr>
                <w:rFonts w:cs="Arial"/>
                <w:sz w:val="20"/>
                <w:szCs w:val="20"/>
              </w:rPr>
            </w:pPr>
            <w:r w:rsidRPr="002A550B">
              <w:rPr>
                <w:rFonts w:cs="Arial"/>
                <w:sz w:val="24"/>
                <w:szCs w:val="24"/>
              </w:rPr>
              <w:t>Archivo de texto estructurado que permite definir parámetros clave para el demo, como categorías, periodos de análisis,</w:t>
            </w:r>
            <w:r>
              <w:rPr>
                <w:rFonts w:cs="Arial"/>
                <w:sz w:val="24"/>
                <w:szCs w:val="24"/>
              </w:rPr>
              <w:t xml:space="preserve"> </w:t>
            </w:r>
            <w:r w:rsidR="00F310C0">
              <w:rPr>
                <w:rFonts w:cs="Arial"/>
                <w:sz w:val="24"/>
                <w:szCs w:val="24"/>
              </w:rPr>
              <w:t xml:space="preserve">el tipo y las </w:t>
            </w:r>
            <w:r>
              <w:rPr>
                <w:rFonts w:cs="Arial"/>
                <w:sz w:val="24"/>
                <w:szCs w:val="24"/>
              </w:rPr>
              <w:t>rutas de fuentes de datos</w:t>
            </w:r>
            <w:r w:rsidR="00F310C0">
              <w:rPr>
                <w:rFonts w:cs="Arial"/>
                <w:sz w:val="24"/>
                <w:szCs w:val="24"/>
              </w:rPr>
              <w:t>, etc.</w:t>
            </w:r>
          </w:p>
        </w:tc>
      </w:tr>
      <w:tr w:rsidR="00153A8B" w:rsidRPr="00B4143D" w14:paraId="60D88C60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4F253032" w14:textId="37E7D31E" w:rsidR="00153A8B" w:rsidRPr="00B4143D" w:rsidRDefault="008F449F" w:rsidP="00141ECB">
            <w:pPr>
              <w:rPr>
                <w:rFonts w:cs="Arial"/>
                <w:b/>
                <w:sz w:val="24"/>
                <w:szCs w:val="24"/>
              </w:rPr>
            </w:pPr>
            <w:proofErr w:type="spellStart"/>
            <w:r w:rsidRPr="008F449F">
              <w:rPr>
                <w:rFonts w:cs="Arial"/>
                <w:b/>
                <w:sz w:val="24"/>
                <w:szCs w:val="24"/>
              </w:rPr>
              <w:t>Outliers</w:t>
            </w:r>
            <w:proofErr w:type="spellEnd"/>
          </w:p>
        </w:tc>
        <w:tc>
          <w:tcPr>
            <w:tcW w:w="3309" w:type="pct"/>
            <w:shd w:val="clear" w:color="auto" w:fill="E3E2F2"/>
            <w:vAlign w:val="center"/>
          </w:tcPr>
          <w:p w14:paraId="60B6D364" w14:textId="2259F875" w:rsidR="00153A8B" w:rsidRPr="00B4143D" w:rsidRDefault="008F449F" w:rsidP="00141ECB">
            <w:pPr>
              <w:rPr>
                <w:rFonts w:cs="Arial"/>
                <w:sz w:val="24"/>
                <w:szCs w:val="24"/>
              </w:rPr>
            </w:pPr>
            <w:r w:rsidRPr="008F449F">
              <w:rPr>
                <w:rFonts w:cs="Arial"/>
                <w:sz w:val="24"/>
                <w:szCs w:val="24"/>
              </w:rPr>
              <w:t>Valores atípicos en los datos que pueden influir negativamente en el análisis. El demo incluye métodos para identificarlos y manejarlos según configuraciones predefinidas.</w:t>
            </w:r>
          </w:p>
        </w:tc>
      </w:tr>
      <w:tr w:rsidR="00153A8B" w:rsidRPr="00B4143D" w14:paraId="690477D2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2825DE9A" w14:textId="6EF63C83" w:rsidR="00153A8B" w:rsidRPr="00B4143D" w:rsidRDefault="008F449F" w:rsidP="00141ECB">
            <w:pPr>
              <w:rPr>
                <w:rFonts w:cs="Arial"/>
                <w:b/>
                <w:sz w:val="24"/>
                <w:szCs w:val="24"/>
              </w:rPr>
            </w:pPr>
            <w:proofErr w:type="spellStart"/>
            <w:r w:rsidRPr="008F449F">
              <w:rPr>
                <w:rFonts w:cs="Arial"/>
                <w:b/>
                <w:sz w:val="24"/>
                <w:szCs w:val="24"/>
              </w:rPr>
              <w:t>Breaks</w:t>
            </w:r>
            <w:proofErr w:type="spellEnd"/>
            <w:r w:rsidRPr="008F449F">
              <w:rPr>
                <w:rFonts w:cs="Arial"/>
                <w:b/>
                <w:sz w:val="24"/>
                <w:szCs w:val="24"/>
              </w:rPr>
              <w:t xml:space="preserve"> (Puntos de Corte)</w:t>
            </w:r>
          </w:p>
        </w:tc>
        <w:tc>
          <w:tcPr>
            <w:tcW w:w="3309" w:type="pct"/>
            <w:shd w:val="clear" w:color="auto" w:fill="E3E2F2"/>
            <w:vAlign w:val="center"/>
          </w:tcPr>
          <w:p w14:paraId="4FD993B5" w14:textId="388B71D6" w:rsidR="00153A8B" w:rsidRPr="00B4143D" w:rsidRDefault="00EA13A9" w:rsidP="00141ECB">
            <w:pPr>
              <w:rPr>
                <w:rFonts w:cs="Arial"/>
                <w:sz w:val="24"/>
                <w:szCs w:val="24"/>
              </w:rPr>
            </w:pPr>
            <w:r w:rsidRPr="00EA13A9">
              <w:rPr>
                <w:rFonts w:cs="Arial"/>
                <w:sz w:val="24"/>
                <w:szCs w:val="24"/>
              </w:rPr>
              <w:t>Límites que dividen las métricas RFM en rangos, utilizados para calcular puntuaciones y segmentar clientes.</w:t>
            </w:r>
          </w:p>
        </w:tc>
      </w:tr>
      <w:tr w:rsidR="00EA13A9" w:rsidRPr="00B4143D" w14:paraId="509EBB9E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731E16C6" w14:textId="77777777" w:rsidR="00EA13A9" w:rsidRPr="008F449F" w:rsidRDefault="00EA13A9" w:rsidP="00141ECB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309" w:type="pct"/>
            <w:shd w:val="clear" w:color="auto" w:fill="E3E2F2"/>
            <w:vAlign w:val="center"/>
          </w:tcPr>
          <w:p w14:paraId="645CA124" w14:textId="77777777" w:rsidR="00EA13A9" w:rsidRPr="00EA13A9" w:rsidRDefault="00EA13A9" w:rsidP="00141ECB">
            <w:pPr>
              <w:rPr>
                <w:rFonts w:cs="Arial"/>
                <w:sz w:val="24"/>
                <w:szCs w:val="24"/>
              </w:rPr>
            </w:pPr>
          </w:p>
        </w:tc>
      </w:tr>
      <w:tr w:rsidR="00EA13A9" w:rsidRPr="00B4143D" w14:paraId="43B7DFD4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45963E74" w14:textId="77777777" w:rsidR="00EA13A9" w:rsidRPr="008F449F" w:rsidRDefault="00EA13A9" w:rsidP="00141ECB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309" w:type="pct"/>
            <w:shd w:val="clear" w:color="auto" w:fill="E3E2F2"/>
            <w:vAlign w:val="center"/>
          </w:tcPr>
          <w:p w14:paraId="2FE6C8F3" w14:textId="77777777" w:rsidR="00EA13A9" w:rsidRPr="00EA13A9" w:rsidRDefault="00EA13A9" w:rsidP="00141ECB">
            <w:pPr>
              <w:rPr>
                <w:rFonts w:cs="Arial"/>
                <w:sz w:val="24"/>
                <w:szCs w:val="24"/>
              </w:rPr>
            </w:pPr>
          </w:p>
        </w:tc>
      </w:tr>
      <w:tr w:rsidR="00EA13A9" w:rsidRPr="00B4143D" w14:paraId="4112E6EF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0012A1C9" w14:textId="77777777" w:rsidR="00EA13A9" w:rsidRPr="008F449F" w:rsidRDefault="00EA13A9" w:rsidP="00141ECB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309" w:type="pct"/>
            <w:shd w:val="clear" w:color="auto" w:fill="E3E2F2"/>
            <w:vAlign w:val="center"/>
          </w:tcPr>
          <w:p w14:paraId="65D5405C" w14:textId="77777777" w:rsidR="00EA13A9" w:rsidRPr="00EA13A9" w:rsidRDefault="00EA13A9" w:rsidP="00141ECB">
            <w:pPr>
              <w:rPr>
                <w:rFonts w:cs="Arial"/>
                <w:sz w:val="24"/>
                <w:szCs w:val="24"/>
              </w:rPr>
            </w:pPr>
          </w:p>
        </w:tc>
      </w:tr>
      <w:tr w:rsidR="00EA13A9" w:rsidRPr="00B4143D" w14:paraId="0733799C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58FBA5F2" w14:textId="77777777" w:rsidR="00EA13A9" w:rsidRPr="008F449F" w:rsidRDefault="00EA13A9" w:rsidP="00141ECB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309" w:type="pct"/>
            <w:shd w:val="clear" w:color="auto" w:fill="E3E2F2"/>
            <w:vAlign w:val="center"/>
          </w:tcPr>
          <w:p w14:paraId="491A0B62" w14:textId="77777777" w:rsidR="00EA13A9" w:rsidRPr="00EA13A9" w:rsidRDefault="00EA13A9" w:rsidP="00141ECB">
            <w:pPr>
              <w:rPr>
                <w:rFonts w:cs="Arial"/>
                <w:sz w:val="24"/>
                <w:szCs w:val="24"/>
              </w:rPr>
            </w:pPr>
          </w:p>
        </w:tc>
      </w:tr>
      <w:tr w:rsidR="00EA13A9" w:rsidRPr="00B4143D" w14:paraId="70E425A8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5CCD0254" w14:textId="77777777" w:rsidR="00EA13A9" w:rsidRPr="008F449F" w:rsidRDefault="00EA13A9" w:rsidP="00141ECB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309" w:type="pct"/>
            <w:shd w:val="clear" w:color="auto" w:fill="E3E2F2"/>
            <w:vAlign w:val="center"/>
          </w:tcPr>
          <w:p w14:paraId="3FDF343F" w14:textId="77777777" w:rsidR="00EA13A9" w:rsidRPr="00EA13A9" w:rsidRDefault="00EA13A9" w:rsidP="00141ECB">
            <w:pPr>
              <w:rPr>
                <w:rFonts w:cs="Arial"/>
                <w:sz w:val="24"/>
                <w:szCs w:val="24"/>
              </w:rPr>
            </w:pPr>
          </w:p>
        </w:tc>
      </w:tr>
      <w:tr w:rsidR="00EA13A9" w:rsidRPr="00B4143D" w14:paraId="7B626CA4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7B8596E3" w14:textId="77777777" w:rsidR="00EA13A9" w:rsidRPr="008F449F" w:rsidRDefault="00EA13A9" w:rsidP="00141ECB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309" w:type="pct"/>
            <w:shd w:val="clear" w:color="auto" w:fill="E3E2F2"/>
            <w:vAlign w:val="center"/>
          </w:tcPr>
          <w:p w14:paraId="4EFA8238" w14:textId="77777777" w:rsidR="00EA13A9" w:rsidRPr="00EA13A9" w:rsidRDefault="00EA13A9" w:rsidP="00141ECB">
            <w:pPr>
              <w:rPr>
                <w:rFonts w:cs="Arial"/>
                <w:sz w:val="24"/>
                <w:szCs w:val="24"/>
              </w:rPr>
            </w:pPr>
          </w:p>
        </w:tc>
      </w:tr>
      <w:tr w:rsidR="00EA13A9" w:rsidRPr="00B4143D" w14:paraId="73D30D4A" w14:textId="77777777" w:rsidTr="00B2067C">
        <w:trPr>
          <w:trHeight w:val="20"/>
          <w:jc w:val="center"/>
        </w:trPr>
        <w:tc>
          <w:tcPr>
            <w:tcW w:w="1691" w:type="pct"/>
            <w:shd w:val="clear" w:color="auto" w:fill="E3E2F2"/>
            <w:vAlign w:val="center"/>
          </w:tcPr>
          <w:p w14:paraId="09EEC8AA" w14:textId="77777777" w:rsidR="00EA13A9" w:rsidRPr="008F449F" w:rsidRDefault="00EA13A9" w:rsidP="00141ECB">
            <w:pPr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3309" w:type="pct"/>
            <w:shd w:val="clear" w:color="auto" w:fill="E3E2F2"/>
            <w:vAlign w:val="center"/>
          </w:tcPr>
          <w:p w14:paraId="2894E99E" w14:textId="77777777" w:rsidR="00EA13A9" w:rsidRPr="00EA13A9" w:rsidRDefault="00EA13A9" w:rsidP="00141ECB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0194E7D6" w14:textId="42CF92C1" w:rsidR="001F7661" w:rsidRPr="00B4143D" w:rsidRDefault="001F7661" w:rsidP="00732532">
      <w:pPr>
        <w:jc w:val="both"/>
        <w:rPr>
          <w:rFonts w:cs="Arial"/>
          <w:sz w:val="24"/>
          <w:szCs w:val="24"/>
          <w:lang w:val="es-ES"/>
        </w:rPr>
      </w:pPr>
    </w:p>
    <w:p w14:paraId="64A2AB12" w14:textId="77777777" w:rsidR="00FB4F1A" w:rsidRPr="00B4143D" w:rsidRDefault="00FB4F1A" w:rsidP="00732532">
      <w:pPr>
        <w:spacing w:after="200" w:line="276" w:lineRule="auto"/>
        <w:contextualSpacing w:val="0"/>
        <w:jc w:val="both"/>
        <w:rPr>
          <w:rFonts w:cs="Arial"/>
          <w:b/>
          <w:bCs/>
          <w:sz w:val="24"/>
          <w:szCs w:val="24"/>
        </w:rPr>
      </w:pPr>
      <w:bookmarkStart w:id="21" w:name="_Toc34671733"/>
      <w:r w:rsidRPr="00B4143D">
        <w:rPr>
          <w:rFonts w:cs="Arial"/>
          <w:sz w:val="24"/>
          <w:szCs w:val="24"/>
          <w:lang w:val="es-ES"/>
        </w:rPr>
        <w:lastRenderedPageBreak/>
        <w:br w:type="page"/>
      </w:r>
    </w:p>
    <w:p w14:paraId="09837A79" w14:textId="4044808C" w:rsidR="00F766C0" w:rsidRPr="005B4DEC" w:rsidRDefault="00F766C0" w:rsidP="00CD7AB5">
      <w:pPr>
        <w:pStyle w:val="Heading1"/>
      </w:pPr>
      <w:bookmarkStart w:id="22" w:name="_Toc34038881"/>
      <w:bookmarkStart w:id="23" w:name="_Toc184979916"/>
      <w:bookmarkStart w:id="24" w:name="_Toc30172254"/>
      <w:bookmarkEnd w:id="0"/>
      <w:bookmarkEnd w:id="21"/>
      <w:r w:rsidRPr="005B4DEC">
        <w:lastRenderedPageBreak/>
        <w:t>DESCRIPCIÓN DEL PROCESO</w:t>
      </w:r>
      <w:bookmarkEnd w:id="22"/>
      <w:bookmarkEnd w:id="23"/>
    </w:p>
    <w:p w14:paraId="4297FFD7" w14:textId="56D8754D" w:rsidR="0009769D" w:rsidRPr="005B4DEC" w:rsidRDefault="005B4DEC" w:rsidP="00B0494C">
      <w:pPr>
        <w:ind w:left="720"/>
        <w:jc w:val="both"/>
      </w:pPr>
      <w:r w:rsidRPr="005B4DEC">
        <w:rPr>
          <w:rFonts w:cs="Arial"/>
        </w:rPr>
        <w:t xml:space="preserve">El </w:t>
      </w:r>
      <w:r w:rsidRPr="005B4DEC">
        <w:rPr>
          <w:rFonts w:cs="Arial"/>
          <w:i/>
          <w:iCs/>
        </w:rPr>
        <w:t>Demo RFM</w:t>
      </w:r>
      <w:r w:rsidRPr="005B4DEC">
        <w:rPr>
          <w:rFonts w:cs="Arial"/>
        </w:rPr>
        <w:t xml:space="preserve"> es una solución analítica modular y flexible diseñada para calcular y segmentar clientes según las métricas de </w:t>
      </w:r>
      <w:r w:rsidRPr="005B4DEC">
        <w:rPr>
          <w:rFonts w:cs="Arial"/>
          <w:b/>
          <w:bCs/>
        </w:rPr>
        <w:t>Recencia</w:t>
      </w:r>
      <w:r w:rsidRPr="005B4DEC">
        <w:rPr>
          <w:rFonts w:cs="Arial"/>
        </w:rPr>
        <w:t xml:space="preserve">, </w:t>
      </w:r>
      <w:r w:rsidRPr="005B4DEC">
        <w:rPr>
          <w:rFonts w:cs="Arial"/>
          <w:b/>
          <w:bCs/>
        </w:rPr>
        <w:t>Frecuencia</w:t>
      </w:r>
      <w:r w:rsidRPr="005B4DEC">
        <w:rPr>
          <w:rFonts w:cs="Arial"/>
        </w:rPr>
        <w:t xml:space="preserve"> y </w:t>
      </w:r>
      <w:r w:rsidRPr="005B4DEC">
        <w:rPr>
          <w:rFonts w:cs="Arial"/>
          <w:b/>
          <w:bCs/>
        </w:rPr>
        <w:t>Monto</w:t>
      </w:r>
      <w:r w:rsidRPr="005B4DEC">
        <w:rPr>
          <w:rFonts w:cs="Arial"/>
        </w:rPr>
        <w:t xml:space="preserve"> (RFM). Permite identificar patrones clave de comportamiento del cliente y asignar categorías de negocio personalizables mediante configuraciones en YAML. El demo incluye funcionalidades como manejo de </w:t>
      </w:r>
      <w:proofErr w:type="spellStart"/>
      <w:r w:rsidRPr="005B4DEC">
        <w:rPr>
          <w:rFonts w:cs="Arial"/>
        </w:rPr>
        <w:t>outliers</w:t>
      </w:r>
      <w:proofErr w:type="spellEnd"/>
      <w:r w:rsidRPr="005B4DEC">
        <w:rPr>
          <w:rFonts w:cs="Arial"/>
        </w:rPr>
        <w:t xml:space="preserve">, cálculo dinámico de puntos de corte y generación de reportes visuales interactivos en </w:t>
      </w:r>
      <w:proofErr w:type="spellStart"/>
      <w:r w:rsidRPr="005B4DEC">
        <w:rPr>
          <w:rFonts w:cs="Arial"/>
        </w:rPr>
        <w:t>Qlik</w:t>
      </w:r>
      <w:proofErr w:type="spellEnd"/>
      <w:r w:rsidR="008B51C2">
        <w:rPr>
          <w:rFonts w:cs="Arial"/>
        </w:rPr>
        <w:t>.</w:t>
      </w:r>
    </w:p>
    <w:p w14:paraId="1EB74C06" w14:textId="77777777" w:rsidR="00C9253F" w:rsidRPr="00C9253F" w:rsidRDefault="00C9253F" w:rsidP="00C9253F">
      <w:pPr>
        <w:jc w:val="both"/>
      </w:pPr>
    </w:p>
    <w:p w14:paraId="3D8C5F34" w14:textId="4611F954" w:rsidR="00AD2C7E" w:rsidRDefault="004B5D49" w:rsidP="0078670A">
      <w:pPr>
        <w:pStyle w:val="Image-CenteronPage"/>
      </w:pPr>
      <w:r w:rsidRPr="0009769D">
        <w:t>Flujo del Proceso</w:t>
      </w:r>
    </w:p>
    <w:p w14:paraId="28AD78D9" w14:textId="77777777" w:rsidR="00372C69" w:rsidRDefault="00372C69" w:rsidP="00AD2C7E"/>
    <w:p w14:paraId="2154172C" w14:textId="3209C242" w:rsidR="00AD2C7E" w:rsidRDefault="00AD2C7E" w:rsidP="00AD2C7E">
      <w:r w:rsidRPr="00B731DB">
        <w:rPr>
          <w:rFonts w:cs="Arial"/>
          <w:noProof/>
          <w:sz w:val="24"/>
          <w:szCs w:val="24"/>
          <w:lang w:val="es-ES"/>
        </w:rPr>
        <w:drawing>
          <wp:inline distT="0" distB="0" distL="0" distR="0" wp14:anchorId="3B6E3E8F" wp14:editId="06EF4993">
            <wp:extent cx="6599481" cy="1552570"/>
            <wp:effectExtent l="0" t="0" r="0" b="0"/>
            <wp:docPr id="324643930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3930" name="Picture 1" descr="A screen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4487" cy="15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02BA" w14:textId="77777777" w:rsidR="00AD2C7E" w:rsidRDefault="00AD2C7E" w:rsidP="00AD2C7E"/>
    <w:p w14:paraId="3171172D" w14:textId="77777777" w:rsidR="00AD2C7E" w:rsidRPr="00790FBF" w:rsidRDefault="00AD2C7E" w:rsidP="00372C69">
      <w:pPr>
        <w:jc w:val="both"/>
      </w:pPr>
    </w:p>
    <w:p w14:paraId="1AE1B78D" w14:textId="2526F012" w:rsidR="00790FBF" w:rsidRDefault="00790FBF" w:rsidP="00DC2987">
      <w:pPr>
        <w:pStyle w:val="ListParagraph"/>
        <w:numPr>
          <w:ilvl w:val="1"/>
          <w:numId w:val="19"/>
        </w:numPr>
        <w:jc w:val="both"/>
      </w:pPr>
      <w:r w:rsidRPr="00790FBF">
        <w:rPr>
          <w:b/>
          <w:bCs/>
        </w:rPr>
        <w:t>Captura de Datos:</w:t>
      </w:r>
      <w:r>
        <w:t xml:space="preserve"> El cliente proporciona sus datos de transacciones de clientes, que </w:t>
      </w:r>
      <w:r w:rsidR="00CA6075">
        <w:t>deben</w:t>
      </w:r>
      <w:r>
        <w:t xml:space="preserve"> incluir detalles como la fecha de compra, el monto de cada transacción</w:t>
      </w:r>
      <w:r w:rsidR="00CA6075">
        <w:t xml:space="preserve"> y la cantidad de compras realizadas por cada cliente.</w:t>
      </w:r>
    </w:p>
    <w:p w14:paraId="604B66ED" w14:textId="34EE825E" w:rsidR="00790FBF" w:rsidRDefault="00790FBF" w:rsidP="00DC2987">
      <w:pPr>
        <w:pStyle w:val="ListParagraph"/>
        <w:numPr>
          <w:ilvl w:val="1"/>
          <w:numId w:val="19"/>
        </w:numPr>
        <w:jc w:val="both"/>
      </w:pPr>
      <w:r w:rsidRPr="00790FBF">
        <w:rPr>
          <w:b/>
          <w:bCs/>
        </w:rPr>
        <w:t>Preprocesamiento:</w:t>
      </w:r>
      <w:r>
        <w:t xml:space="preserve"> Se limpia y transforma la información para adaptarla al modelo RFM. Esto puede implicar la eliminación de registros duplicados, el tratamiento de valores nulos, etc.</w:t>
      </w:r>
    </w:p>
    <w:p w14:paraId="47B86F9C" w14:textId="21FA4763" w:rsidR="00790FBF" w:rsidRDefault="00790FBF" w:rsidP="00DC2987">
      <w:pPr>
        <w:pStyle w:val="ListParagraph"/>
        <w:numPr>
          <w:ilvl w:val="1"/>
          <w:numId w:val="19"/>
        </w:numPr>
        <w:jc w:val="both"/>
      </w:pPr>
      <w:r w:rsidRPr="00790FBF">
        <w:rPr>
          <w:b/>
          <w:bCs/>
        </w:rPr>
        <w:t>Cálculo de RFM:</w:t>
      </w:r>
      <w:r>
        <w:t xml:space="preserve"> Se calculan las métricas de Recencia, Frecuencia y Valor Monetario basadas en las transacciones de los clientes.</w:t>
      </w:r>
    </w:p>
    <w:p w14:paraId="099E8187" w14:textId="6DC82377" w:rsidR="00790FBF" w:rsidRDefault="00790FBF" w:rsidP="00DC2987">
      <w:pPr>
        <w:pStyle w:val="ListParagraph"/>
        <w:numPr>
          <w:ilvl w:val="1"/>
          <w:numId w:val="19"/>
        </w:numPr>
        <w:jc w:val="both"/>
      </w:pPr>
      <w:r w:rsidRPr="00790FBF">
        <w:rPr>
          <w:b/>
          <w:bCs/>
        </w:rPr>
        <w:t>Segmentación de Clientes:</w:t>
      </w:r>
      <w:r>
        <w:t xml:space="preserve"> Los clientes se segmentan en categorías específicas basadas en sus puntuaciones RFM.</w:t>
      </w:r>
    </w:p>
    <w:p w14:paraId="50111D8B" w14:textId="1BC1F98C" w:rsidR="00FA0562" w:rsidRDefault="00C7400D" w:rsidP="00DC2987">
      <w:pPr>
        <w:pStyle w:val="ListParagraph"/>
        <w:numPr>
          <w:ilvl w:val="1"/>
          <w:numId w:val="19"/>
        </w:numPr>
        <w:jc w:val="both"/>
      </w:pPr>
      <w:r>
        <w:rPr>
          <w:b/>
          <w:bCs/>
        </w:rPr>
        <w:t>Visualización</w:t>
      </w:r>
      <w:r w:rsidR="00790FBF" w:rsidRPr="00790FBF">
        <w:rPr>
          <w:b/>
          <w:bCs/>
        </w:rPr>
        <w:t>:</w:t>
      </w:r>
      <w:r w:rsidR="00790FBF">
        <w:t xml:space="preserve"> Se genera un informe que detalla las categorías asignadas a cada cliente y su perfil de comportamiento.</w:t>
      </w:r>
    </w:p>
    <w:p w14:paraId="5D501317" w14:textId="77777777" w:rsidR="00FA0562" w:rsidRDefault="00FA0562">
      <w:pPr>
        <w:spacing w:after="200" w:line="276" w:lineRule="auto"/>
        <w:contextualSpacing w:val="0"/>
      </w:pPr>
      <w:r>
        <w:br w:type="page"/>
      </w:r>
    </w:p>
    <w:p w14:paraId="3623DC6B" w14:textId="27594036" w:rsidR="00790FBF" w:rsidRDefault="009C04E4" w:rsidP="00DC2987">
      <w:pPr>
        <w:pStyle w:val="Heading2"/>
        <w:numPr>
          <w:ilvl w:val="1"/>
          <w:numId w:val="18"/>
        </w:numPr>
        <w:tabs>
          <w:tab w:val="left" w:pos="851"/>
        </w:tabs>
        <w:ind w:left="993" w:hanging="851"/>
      </w:pPr>
      <w:bookmarkStart w:id="25" w:name="_Toc184979917"/>
      <w:r w:rsidRPr="009C04E4">
        <w:lastRenderedPageBreak/>
        <w:t>Estructura del Proyecto</w:t>
      </w:r>
      <w:bookmarkEnd w:id="25"/>
    </w:p>
    <w:p w14:paraId="7355BB8D" w14:textId="11646E9A" w:rsidR="00CA1930" w:rsidRDefault="009C04E4" w:rsidP="0032433C">
      <w:pPr>
        <w:pStyle w:val="ListParagraph"/>
        <w:ind w:left="1080"/>
        <w:jc w:val="both"/>
      </w:pPr>
      <w:r w:rsidRPr="009C04E4">
        <w:t>La estructura del proyecto está organizada de manera modular, permitiendo una fácil personalización y extensión según las necesidades del cliente. La estructura básica es la siguiente:</w:t>
      </w:r>
      <w:r w:rsidR="00CA1930" w:rsidRPr="00CA1930">
        <w:t xml:space="preserve"> </w:t>
      </w:r>
    </w:p>
    <w:p w14:paraId="71142C90" w14:textId="77777777" w:rsidR="00CA1930" w:rsidRDefault="00CA1930" w:rsidP="009C04E4">
      <w:pPr>
        <w:pStyle w:val="ListParagraph"/>
        <w:ind w:left="1080"/>
      </w:pPr>
    </w:p>
    <w:p w14:paraId="39789DAD" w14:textId="440B8393" w:rsidR="009C04E4" w:rsidRPr="009C04E4" w:rsidRDefault="00CA1930" w:rsidP="00CA1930">
      <w:pPr>
        <w:pStyle w:val="ListParagraph"/>
        <w:ind w:left="1080"/>
        <w:jc w:val="center"/>
      </w:pPr>
      <w:r w:rsidRPr="00CA1930">
        <w:rPr>
          <w:noProof/>
        </w:rPr>
        <w:drawing>
          <wp:inline distT="0" distB="0" distL="0" distR="0" wp14:anchorId="67336CA8" wp14:editId="5DE0A512">
            <wp:extent cx="4210237" cy="4121624"/>
            <wp:effectExtent l="0" t="0" r="0" b="0"/>
            <wp:docPr id="14" name="Picture 13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C5246E2-D401-F4B4-4E5E-AE71251627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AC5246E2-D401-F4B4-4E5E-AE71251627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505" cy="413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4D8" w14:textId="77777777" w:rsidR="00CA1930" w:rsidRDefault="00CA1930" w:rsidP="00AF40DE"/>
    <w:p w14:paraId="05D9EE90" w14:textId="77777777" w:rsidR="00D4387C" w:rsidRDefault="00D4387C" w:rsidP="00AF40DE"/>
    <w:p w14:paraId="2F307A25" w14:textId="6A515977" w:rsidR="00FA0562" w:rsidRPr="00036BCA" w:rsidRDefault="00FA0562" w:rsidP="00DC2987">
      <w:pPr>
        <w:pStyle w:val="Heading2"/>
        <w:numPr>
          <w:ilvl w:val="1"/>
          <w:numId w:val="18"/>
        </w:numPr>
      </w:pPr>
      <w:bookmarkStart w:id="26" w:name="_Toc184979918"/>
      <w:r w:rsidRPr="00036BCA">
        <w:t>Detalles de los Módulos</w:t>
      </w:r>
      <w:bookmarkEnd w:id="26"/>
    </w:p>
    <w:p w14:paraId="77F94E1A" w14:textId="6A97FD5A" w:rsidR="00EA2171" w:rsidRPr="0047627B" w:rsidRDefault="00BE51AF" w:rsidP="00C01625">
      <w:pPr>
        <w:pStyle w:val="Heading3"/>
      </w:pPr>
      <w:bookmarkStart w:id="27" w:name="_Toc184979919"/>
      <w:r w:rsidRPr="0047627B">
        <w:t>Configuración</w:t>
      </w:r>
      <w:bookmarkEnd w:id="27"/>
    </w:p>
    <w:p w14:paraId="7EF032F8" w14:textId="7C502E45" w:rsidR="008F22EC" w:rsidRDefault="00891B1D" w:rsidP="009771CF">
      <w:pPr>
        <w:ind w:left="360"/>
        <w:jc w:val="both"/>
      </w:pPr>
      <w:r w:rsidRPr="00891B1D">
        <w:t>El archivo configuracion.yaml centraliza los parámetros clave que controlan el comportamiento del cálculo de RFM</w:t>
      </w:r>
      <w:r>
        <w:t>, desde las rutas donde debe consultarse la data para la ejecución del modelo</w:t>
      </w:r>
      <w:r w:rsidR="006D6650">
        <w:t xml:space="preserve">, </w:t>
      </w:r>
      <w:r w:rsidR="002E55A7">
        <w:t xml:space="preserve">definición de ventana de tiempo (historia) para el </w:t>
      </w:r>
      <w:r w:rsidR="00D65E3F">
        <w:t>cálculo</w:t>
      </w:r>
      <w:r w:rsidR="00ED01D3">
        <w:t>, c</w:t>
      </w:r>
      <w:r w:rsidR="00D65E3F">
        <w:t>ategorías de segmentación, entre otros.</w:t>
      </w:r>
    </w:p>
    <w:p w14:paraId="6E3EB311" w14:textId="77777777" w:rsidR="004E2320" w:rsidRDefault="004E2320" w:rsidP="00891B1D">
      <w:pPr>
        <w:ind w:left="1440"/>
        <w:jc w:val="both"/>
      </w:pPr>
    </w:p>
    <w:p w14:paraId="4D20BF1A" w14:textId="1A0FE740" w:rsidR="00BE51AF" w:rsidRPr="00891B1D" w:rsidRDefault="004E2320" w:rsidP="004E2320">
      <w:pPr>
        <w:spacing w:after="200" w:line="276" w:lineRule="auto"/>
        <w:contextualSpacing w:val="0"/>
        <w:jc w:val="center"/>
      </w:pPr>
      <w:r w:rsidRPr="004E2320">
        <w:rPr>
          <w:noProof/>
        </w:rPr>
        <w:drawing>
          <wp:inline distT="0" distB="0" distL="0" distR="0" wp14:anchorId="6F273503" wp14:editId="472186C9">
            <wp:extent cx="3304087" cy="1676400"/>
            <wp:effectExtent l="0" t="0" r="0" b="0"/>
            <wp:docPr id="130977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36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7347" cy="16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2EC">
        <w:br w:type="page"/>
      </w:r>
    </w:p>
    <w:p w14:paraId="3DA12C62" w14:textId="77777777" w:rsidR="00BE51AF" w:rsidRPr="00FA0562" w:rsidRDefault="00BE51AF" w:rsidP="00BE51AF">
      <w:pPr>
        <w:pStyle w:val="ListParagraph"/>
        <w:ind w:left="1440"/>
        <w:jc w:val="both"/>
        <w:rPr>
          <w:b/>
          <w:bCs/>
        </w:rPr>
      </w:pPr>
    </w:p>
    <w:p w14:paraId="12083EAD" w14:textId="08FBC370" w:rsidR="00A10D51" w:rsidRPr="00A10D51" w:rsidRDefault="008B7318" w:rsidP="00C01625">
      <w:pPr>
        <w:pStyle w:val="Heading3"/>
      </w:pPr>
      <w:bookmarkStart w:id="28" w:name="_Toc184979920"/>
      <w:r>
        <w:t>Ingestión</w:t>
      </w:r>
      <w:r w:rsidR="00A10D51">
        <w:t xml:space="preserve"> de Datos</w:t>
      </w:r>
      <w:bookmarkEnd w:id="28"/>
    </w:p>
    <w:p w14:paraId="074B777A" w14:textId="1AC44E06" w:rsidR="00FA0562" w:rsidRDefault="00D4387C" w:rsidP="00DC2987">
      <w:pPr>
        <w:pStyle w:val="ListParagraph"/>
        <w:numPr>
          <w:ilvl w:val="0"/>
          <w:numId w:val="22"/>
        </w:numPr>
        <w:jc w:val="both"/>
      </w:pPr>
      <w:r>
        <w:rPr>
          <w:b/>
          <w:bCs/>
        </w:rPr>
        <w:t xml:space="preserve">Modulo: </w:t>
      </w:r>
      <w:r w:rsidR="00FA0562" w:rsidRPr="00D4387C">
        <w:t>data_loader.py</w:t>
      </w:r>
    </w:p>
    <w:p w14:paraId="1204255A" w14:textId="07812AAD" w:rsidR="00D4387C" w:rsidRDefault="00D4387C" w:rsidP="00DC2987">
      <w:pPr>
        <w:pStyle w:val="ListParagraph"/>
        <w:numPr>
          <w:ilvl w:val="0"/>
          <w:numId w:val="22"/>
        </w:numPr>
        <w:jc w:val="both"/>
      </w:pPr>
      <w:r w:rsidRPr="00D4387C">
        <w:rPr>
          <w:b/>
          <w:bCs/>
        </w:rPr>
        <w:t xml:space="preserve">Descripción: </w:t>
      </w:r>
      <w:r w:rsidRPr="00FA0562">
        <w:t xml:space="preserve">Este módulo es responsable de la carga de los datos desde diversas fuentes (CSV, SQL, etc.). </w:t>
      </w:r>
    </w:p>
    <w:p w14:paraId="39C3B77F" w14:textId="3E61A38D" w:rsidR="0045262B" w:rsidRPr="0045262B" w:rsidRDefault="0045262B" w:rsidP="00DC2987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r w:rsidRPr="0045262B">
        <w:rPr>
          <w:b/>
          <w:bCs/>
        </w:rPr>
        <w:t>Personalización</w:t>
      </w:r>
      <w:r>
        <w:rPr>
          <w:b/>
          <w:bCs/>
        </w:rPr>
        <w:t>:</w:t>
      </w:r>
    </w:p>
    <w:p w14:paraId="24635FE6" w14:textId="77777777" w:rsidR="0045262B" w:rsidRPr="0045262B" w:rsidRDefault="0045262B" w:rsidP="00DC2987">
      <w:pPr>
        <w:pStyle w:val="ListParagraph"/>
        <w:numPr>
          <w:ilvl w:val="1"/>
          <w:numId w:val="22"/>
        </w:numPr>
        <w:jc w:val="both"/>
      </w:pPr>
      <w:r w:rsidRPr="0045262B">
        <w:t>Modificar configuracion.yaml para definir la fuente de datos.</w:t>
      </w:r>
    </w:p>
    <w:p w14:paraId="631706D2" w14:textId="62C8F958" w:rsidR="008F6A07" w:rsidRDefault="0045262B" w:rsidP="00DC2987">
      <w:pPr>
        <w:pStyle w:val="ListParagraph"/>
        <w:numPr>
          <w:ilvl w:val="1"/>
          <w:numId w:val="22"/>
        </w:numPr>
        <w:jc w:val="both"/>
      </w:pPr>
      <w:r w:rsidRPr="0045262B">
        <w:t>Añadir nuevas funciones para formatos no soportados.</w:t>
      </w:r>
    </w:p>
    <w:p w14:paraId="566BB18E" w14:textId="77777777" w:rsidR="008F6A07" w:rsidRDefault="008F6A07" w:rsidP="0045262B">
      <w:pPr>
        <w:pStyle w:val="ListParagraph"/>
        <w:ind w:left="2160"/>
        <w:jc w:val="both"/>
      </w:pPr>
    </w:p>
    <w:p w14:paraId="4C597B11" w14:textId="2747D6FE" w:rsidR="00D4387C" w:rsidRDefault="001B4850" w:rsidP="00C01625">
      <w:pPr>
        <w:pStyle w:val="Heading3"/>
      </w:pPr>
      <w:bookmarkStart w:id="29" w:name="_Toc184979921"/>
      <w:r w:rsidRPr="001B4850">
        <w:t>Preprocesamiento</w:t>
      </w:r>
      <w:bookmarkEnd w:id="29"/>
    </w:p>
    <w:p w14:paraId="0C9D2445" w14:textId="4D0CFA5A" w:rsidR="001B4850" w:rsidRDefault="001B4850" w:rsidP="00DC2987">
      <w:pPr>
        <w:pStyle w:val="ListParagraph"/>
        <w:numPr>
          <w:ilvl w:val="0"/>
          <w:numId w:val="23"/>
        </w:numPr>
        <w:jc w:val="both"/>
      </w:pPr>
      <w:r>
        <w:rPr>
          <w:b/>
          <w:bCs/>
        </w:rPr>
        <w:t xml:space="preserve">Modulo: </w:t>
      </w:r>
      <w:r w:rsidRPr="001B4850">
        <w:t>preprocessing.py</w:t>
      </w:r>
    </w:p>
    <w:p w14:paraId="03853480" w14:textId="66462876" w:rsidR="001B4850" w:rsidRDefault="001B4850" w:rsidP="00DC2987">
      <w:pPr>
        <w:pStyle w:val="ListParagraph"/>
        <w:numPr>
          <w:ilvl w:val="0"/>
          <w:numId w:val="23"/>
        </w:numPr>
        <w:jc w:val="both"/>
      </w:pPr>
      <w:r w:rsidRPr="00D4387C">
        <w:rPr>
          <w:b/>
          <w:bCs/>
        </w:rPr>
        <w:t xml:space="preserve">Descripción: </w:t>
      </w:r>
      <w:r w:rsidRPr="00FA0562">
        <w:t>Este módulo realiza las tareas de limpieza y transformación de los datos</w:t>
      </w:r>
      <w:r>
        <w:t>.</w:t>
      </w:r>
    </w:p>
    <w:p w14:paraId="283BC647" w14:textId="77777777" w:rsidR="001B4850" w:rsidRPr="0045262B" w:rsidRDefault="001B4850" w:rsidP="00DC2987">
      <w:pPr>
        <w:pStyle w:val="ListParagraph"/>
        <w:numPr>
          <w:ilvl w:val="0"/>
          <w:numId w:val="23"/>
        </w:numPr>
        <w:jc w:val="both"/>
        <w:rPr>
          <w:b/>
          <w:bCs/>
        </w:rPr>
      </w:pPr>
      <w:r w:rsidRPr="0045262B">
        <w:rPr>
          <w:b/>
          <w:bCs/>
        </w:rPr>
        <w:t>Personalización</w:t>
      </w:r>
      <w:r>
        <w:rPr>
          <w:b/>
          <w:bCs/>
        </w:rPr>
        <w:t>:</w:t>
      </w:r>
    </w:p>
    <w:p w14:paraId="183258FA" w14:textId="2700B8C7" w:rsidR="001B4850" w:rsidRPr="0045262B" w:rsidRDefault="00E358AF" w:rsidP="00DC2987">
      <w:pPr>
        <w:pStyle w:val="ListParagraph"/>
        <w:numPr>
          <w:ilvl w:val="1"/>
          <w:numId w:val="23"/>
        </w:numPr>
        <w:jc w:val="both"/>
      </w:pPr>
      <w:r w:rsidRPr="0045262B">
        <w:t xml:space="preserve">Modificar configuracion.yaml para definir </w:t>
      </w:r>
      <w:r w:rsidR="00EB7E80">
        <w:t>tablas y campos a los cuales aplicar los pasos de preprocesamiento</w:t>
      </w:r>
      <w:r w:rsidRPr="0045262B">
        <w:t>.</w:t>
      </w:r>
    </w:p>
    <w:p w14:paraId="282A1D97" w14:textId="5D2F6B6F" w:rsidR="001B4850" w:rsidRPr="00F13F11" w:rsidRDefault="00EB7E80" w:rsidP="00DC2987">
      <w:pPr>
        <w:pStyle w:val="ListParagraph"/>
        <w:numPr>
          <w:ilvl w:val="1"/>
          <w:numId w:val="23"/>
        </w:numPr>
        <w:jc w:val="both"/>
        <w:rPr>
          <w:b/>
          <w:bCs/>
        </w:rPr>
      </w:pPr>
      <w:r w:rsidRPr="0045262B">
        <w:t xml:space="preserve">Añadir nuevas funciones </w:t>
      </w:r>
      <w:r w:rsidR="0005280E">
        <w:t xml:space="preserve">o ajustar las existentes </w:t>
      </w:r>
      <w:r w:rsidRPr="0045262B">
        <w:t xml:space="preserve">para </w:t>
      </w:r>
      <w:r w:rsidR="0014099B">
        <w:t>preprocesamiento de datos específicos del cliente</w:t>
      </w:r>
      <w:r w:rsidR="000863AB">
        <w:t>.</w:t>
      </w:r>
    </w:p>
    <w:p w14:paraId="36555CD8" w14:textId="77777777" w:rsidR="00F13F11" w:rsidRPr="001B4850" w:rsidRDefault="00F13F11" w:rsidP="00F13F11">
      <w:pPr>
        <w:pStyle w:val="ListParagraph"/>
        <w:ind w:left="2880"/>
        <w:jc w:val="both"/>
        <w:rPr>
          <w:b/>
          <w:bCs/>
        </w:rPr>
      </w:pPr>
    </w:p>
    <w:p w14:paraId="2DA4F7DF" w14:textId="60505FE7" w:rsidR="009C05C2" w:rsidRPr="009C05C2" w:rsidRDefault="00060589" w:rsidP="00C01625">
      <w:pPr>
        <w:pStyle w:val="Heading3"/>
      </w:pPr>
      <w:bookmarkStart w:id="30" w:name="_Toc184979922"/>
      <w:r>
        <w:t>Cálculo de Métricas RFM</w:t>
      </w:r>
      <w:bookmarkEnd w:id="30"/>
    </w:p>
    <w:p w14:paraId="68F60A74" w14:textId="00836D83" w:rsidR="00060589" w:rsidRDefault="00060589" w:rsidP="00DC2987">
      <w:pPr>
        <w:pStyle w:val="ListParagraph"/>
        <w:numPr>
          <w:ilvl w:val="0"/>
          <w:numId w:val="24"/>
        </w:numPr>
        <w:jc w:val="both"/>
      </w:pPr>
      <w:r w:rsidRPr="009C05C2">
        <w:rPr>
          <w:b/>
          <w:bCs/>
        </w:rPr>
        <w:t xml:space="preserve">Modulo: </w:t>
      </w:r>
      <w:r w:rsidR="009C05C2" w:rsidRPr="009C05C2">
        <w:t>rfm_calculator.py</w:t>
      </w:r>
    </w:p>
    <w:p w14:paraId="41FBFEA6" w14:textId="3E65DD07" w:rsidR="00060589" w:rsidRDefault="00060589" w:rsidP="00DC2987">
      <w:pPr>
        <w:pStyle w:val="ListParagraph"/>
        <w:numPr>
          <w:ilvl w:val="0"/>
          <w:numId w:val="24"/>
        </w:numPr>
        <w:jc w:val="both"/>
      </w:pPr>
      <w:r w:rsidRPr="00D4387C">
        <w:rPr>
          <w:b/>
          <w:bCs/>
        </w:rPr>
        <w:t xml:space="preserve">Descripción: </w:t>
      </w:r>
      <w:r w:rsidR="00E1416E" w:rsidRPr="00E1416E">
        <w:t>Calcu</w:t>
      </w:r>
      <w:r w:rsidR="00E1416E">
        <w:t>lo de</w:t>
      </w:r>
      <w:r w:rsidR="00E1416E" w:rsidRPr="00E1416E">
        <w:t xml:space="preserve"> </w:t>
      </w:r>
      <w:r w:rsidR="00727C0C">
        <w:t xml:space="preserve">las variables </w:t>
      </w:r>
      <w:r w:rsidR="00E1416E" w:rsidRPr="00E1416E">
        <w:t>Recencia, Frecuencia y Monto</w:t>
      </w:r>
      <w:r w:rsidR="00E1416E">
        <w:t>.</w:t>
      </w:r>
    </w:p>
    <w:p w14:paraId="1625FC37" w14:textId="77777777" w:rsidR="00D35E3B" w:rsidRPr="00D35E3B" w:rsidRDefault="00060589" w:rsidP="00DC2987">
      <w:pPr>
        <w:pStyle w:val="ListParagraph"/>
        <w:numPr>
          <w:ilvl w:val="0"/>
          <w:numId w:val="23"/>
        </w:numPr>
        <w:jc w:val="both"/>
      </w:pPr>
      <w:r w:rsidRPr="0045262B">
        <w:rPr>
          <w:b/>
          <w:bCs/>
        </w:rPr>
        <w:t>Personalización</w:t>
      </w:r>
      <w:r>
        <w:rPr>
          <w:b/>
          <w:bCs/>
        </w:rPr>
        <w:t>:</w:t>
      </w:r>
      <w:r w:rsidR="00D35E3B">
        <w:rPr>
          <w:b/>
          <w:bCs/>
        </w:rPr>
        <w:t xml:space="preserve"> </w:t>
      </w:r>
    </w:p>
    <w:p w14:paraId="7B64FF77" w14:textId="1E07A2F0" w:rsidR="00060589" w:rsidRPr="0005280E" w:rsidRDefault="00D35E3B" w:rsidP="00DC2987">
      <w:pPr>
        <w:pStyle w:val="ListParagraph"/>
        <w:numPr>
          <w:ilvl w:val="1"/>
          <w:numId w:val="23"/>
        </w:numPr>
        <w:jc w:val="both"/>
        <w:rPr>
          <w:b/>
          <w:bCs/>
        </w:rPr>
      </w:pPr>
      <w:r w:rsidRPr="0045262B">
        <w:t xml:space="preserve">Modificar configuracion.yaml </w:t>
      </w:r>
      <w:r w:rsidR="005024DB">
        <w:t xml:space="preserve">los nombres de los campos a tomar para el </w:t>
      </w:r>
      <w:r w:rsidR="00E76643">
        <w:t>cálculo</w:t>
      </w:r>
      <w:r w:rsidR="005024DB">
        <w:t xml:space="preserve"> de </w:t>
      </w:r>
      <w:r w:rsidR="005024DB" w:rsidRPr="00E1416E">
        <w:t>Recencia, Frecuencia y Monto</w:t>
      </w:r>
      <w:r w:rsidR="005024DB">
        <w:t>.</w:t>
      </w:r>
    </w:p>
    <w:p w14:paraId="71A71C86" w14:textId="14598A6E" w:rsidR="00060589" w:rsidRPr="009B7AAC" w:rsidRDefault="002B5EA4" w:rsidP="00DC2987">
      <w:pPr>
        <w:pStyle w:val="ListParagraph"/>
        <w:numPr>
          <w:ilvl w:val="1"/>
          <w:numId w:val="23"/>
        </w:numPr>
        <w:jc w:val="both"/>
        <w:rPr>
          <w:b/>
          <w:bCs/>
        </w:rPr>
      </w:pPr>
      <w:r w:rsidRPr="0045262B">
        <w:t xml:space="preserve">Añadir nuevas funciones </w:t>
      </w:r>
      <w:r>
        <w:t xml:space="preserve">o ajustar las existentes </w:t>
      </w:r>
      <w:r w:rsidRPr="0045262B">
        <w:t xml:space="preserve">para </w:t>
      </w:r>
      <w:r w:rsidR="00E76643">
        <w:t xml:space="preserve">el cálculo </w:t>
      </w:r>
      <w:r w:rsidR="00F622B3">
        <w:t xml:space="preserve">de estas variables </w:t>
      </w:r>
      <w:r w:rsidR="004E553A">
        <w:t>de acuerdo con</w:t>
      </w:r>
      <w:r w:rsidR="00F622B3">
        <w:t xml:space="preserve"> los requerimientos del cliente.</w:t>
      </w:r>
    </w:p>
    <w:p w14:paraId="54C448A7" w14:textId="77777777" w:rsidR="009B7AAC" w:rsidRPr="009B7AAC" w:rsidRDefault="009B7AAC" w:rsidP="009B7AAC">
      <w:pPr>
        <w:pStyle w:val="ListParagraph"/>
        <w:ind w:left="2880"/>
        <w:jc w:val="both"/>
        <w:rPr>
          <w:b/>
          <w:bCs/>
        </w:rPr>
      </w:pPr>
    </w:p>
    <w:p w14:paraId="5F8D5705" w14:textId="07C89542" w:rsidR="00002A4E" w:rsidRPr="00002A4E" w:rsidRDefault="00444E41" w:rsidP="00C01625">
      <w:pPr>
        <w:pStyle w:val="Heading3"/>
      </w:pPr>
      <w:bookmarkStart w:id="31" w:name="_Toc184979923"/>
      <w:r>
        <w:t>A</w:t>
      </w:r>
      <w:r w:rsidR="00002A4E">
        <w:t>signación Score</w:t>
      </w:r>
      <w:bookmarkEnd w:id="31"/>
    </w:p>
    <w:p w14:paraId="67A03217" w14:textId="6BA6FEA2" w:rsidR="00002A4E" w:rsidRDefault="00002A4E" w:rsidP="00DC2987">
      <w:pPr>
        <w:pStyle w:val="ListParagraph"/>
        <w:numPr>
          <w:ilvl w:val="0"/>
          <w:numId w:val="24"/>
        </w:numPr>
        <w:jc w:val="both"/>
      </w:pPr>
      <w:r w:rsidRPr="009C05C2">
        <w:rPr>
          <w:b/>
          <w:bCs/>
        </w:rPr>
        <w:t xml:space="preserve">Modulo: </w:t>
      </w:r>
      <w:r w:rsidR="00FE0C56" w:rsidRPr="00FE0C56">
        <w:t>rfm_processing.py</w:t>
      </w:r>
    </w:p>
    <w:p w14:paraId="28B61012" w14:textId="1DB97127" w:rsidR="005239BD" w:rsidRPr="005239BD" w:rsidRDefault="00002A4E" w:rsidP="00DC2987">
      <w:pPr>
        <w:pStyle w:val="ListParagraph"/>
        <w:numPr>
          <w:ilvl w:val="0"/>
          <w:numId w:val="23"/>
        </w:numPr>
        <w:jc w:val="both"/>
      </w:pPr>
      <w:r w:rsidRPr="005239BD">
        <w:rPr>
          <w:b/>
          <w:bCs/>
        </w:rPr>
        <w:t xml:space="preserve">Descripción: </w:t>
      </w:r>
      <w:r w:rsidR="00886D5A">
        <w:t xml:space="preserve">Manejo de </w:t>
      </w:r>
      <w:proofErr w:type="spellStart"/>
      <w:r w:rsidR="00886D5A">
        <w:t>outliers</w:t>
      </w:r>
      <w:proofErr w:type="spellEnd"/>
      <w:r w:rsidR="00886D5A">
        <w:t>, definición de puntos de corte y asignación de Score RFM.</w:t>
      </w:r>
    </w:p>
    <w:p w14:paraId="50DB6A12" w14:textId="5E20FD8F" w:rsidR="00002A4E" w:rsidRPr="005671A1" w:rsidRDefault="00002A4E" w:rsidP="00DC2987">
      <w:pPr>
        <w:pStyle w:val="ListParagraph"/>
        <w:numPr>
          <w:ilvl w:val="0"/>
          <w:numId w:val="23"/>
        </w:numPr>
        <w:jc w:val="both"/>
      </w:pPr>
      <w:r w:rsidRPr="0045262B">
        <w:rPr>
          <w:b/>
          <w:bCs/>
        </w:rPr>
        <w:t>Personalización</w:t>
      </w:r>
      <w:r w:rsidRPr="005239BD">
        <w:rPr>
          <w:b/>
          <w:bCs/>
        </w:rPr>
        <w:t xml:space="preserve">: </w:t>
      </w:r>
      <w:r w:rsidR="005671A1" w:rsidRPr="005671A1">
        <w:t xml:space="preserve">Las configuraciones para el manejo de </w:t>
      </w:r>
      <w:proofErr w:type="spellStart"/>
      <w:r w:rsidR="005671A1" w:rsidRPr="005671A1">
        <w:t>outliers</w:t>
      </w:r>
      <w:proofErr w:type="spellEnd"/>
      <w:r w:rsidR="00796E64">
        <w:t xml:space="preserve"> </w:t>
      </w:r>
      <w:r w:rsidR="008F287B">
        <w:t xml:space="preserve">y </w:t>
      </w:r>
      <w:r w:rsidR="005671A1" w:rsidRPr="005671A1">
        <w:t>métodos de cálculo de puntos de corte son personalizables mediante el archivo YAML.</w:t>
      </w:r>
    </w:p>
    <w:p w14:paraId="105C23A7" w14:textId="77777777" w:rsidR="00AF6D62" w:rsidRPr="0045262B" w:rsidRDefault="00AF6D62" w:rsidP="00AF6D62">
      <w:pPr>
        <w:pStyle w:val="ListParagraph"/>
        <w:ind w:left="2880"/>
        <w:jc w:val="both"/>
        <w:rPr>
          <w:b/>
          <w:bCs/>
        </w:rPr>
      </w:pPr>
    </w:p>
    <w:p w14:paraId="622578BE" w14:textId="54EDC0B7" w:rsidR="00FA0562" w:rsidRPr="0083457E" w:rsidRDefault="00EE51C3" w:rsidP="00C01625">
      <w:pPr>
        <w:pStyle w:val="Heading3"/>
      </w:pPr>
      <w:bookmarkStart w:id="32" w:name="_Toc184979924"/>
      <w:r>
        <w:t>Generación</w:t>
      </w:r>
      <w:r w:rsidR="0083457E">
        <w:t xml:space="preserve"> de Segmento</w:t>
      </w:r>
      <w:bookmarkEnd w:id="32"/>
    </w:p>
    <w:p w14:paraId="59D74747" w14:textId="36533498" w:rsidR="0083457E" w:rsidRDefault="0083457E" w:rsidP="00DC2987">
      <w:pPr>
        <w:pStyle w:val="ListParagraph"/>
        <w:numPr>
          <w:ilvl w:val="0"/>
          <w:numId w:val="24"/>
        </w:numPr>
        <w:jc w:val="both"/>
      </w:pPr>
      <w:r w:rsidRPr="009C05C2">
        <w:rPr>
          <w:b/>
          <w:bCs/>
        </w:rPr>
        <w:t xml:space="preserve">Modulo: </w:t>
      </w:r>
    </w:p>
    <w:p w14:paraId="45C5555B" w14:textId="77777777" w:rsidR="00A5678A" w:rsidRDefault="0083457E" w:rsidP="00DC2987">
      <w:pPr>
        <w:pStyle w:val="ListParagraph"/>
        <w:numPr>
          <w:ilvl w:val="0"/>
          <w:numId w:val="23"/>
        </w:numPr>
        <w:jc w:val="both"/>
      </w:pPr>
      <w:r w:rsidRPr="00A5678A">
        <w:rPr>
          <w:b/>
          <w:bCs/>
        </w:rPr>
        <w:t xml:space="preserve">Descripción: </w:t>
      </w:r>
      <w:r w:rsidR="00AD4129" w:rsidRPr="00AD4129">
        <w:t xml:space="preserve">Este módulo realiza la asignación del segmento final a cada cliente en función </w:t>
      </w:r>
      <w:r w:rsidR="00AD4129">
        <w:t xml:space="preserve">de las </w:t>
      </w:r>
      <w:r w:rsidR="00AD4129" w:rsidRPr="00AD4129">
        <w:t xml:space="preserve">puntuaciones RFM calculadas previamente. </w:t>
      </w:r>
    </w:p>
    <w:p w14:paraId="60C46AFF" w14:textId="3790872F" w:rsidR="0083457E" w:rsidRPr="00AF6D62" w:rsidRDefault="0083457E" w:rsidP="00DC2987">
      <w:pPr>
        <w:pStyle w:val="ListParagraph"/>
        <w:numPr>
          <w:ilvl w:val="0"/>
          <w:numId w:val="24"/>
        </w:numPr>
        <w:jc w:val="both"/>
      </w:pPr>
      <w:r w:rsidRPr="00A5678A">
        <w:rPr>
          <w:b/>
          <w:bCs/>
        </w:rPr>
        <w:t xml:space="preserve">Personalización: </w:t>
      </w:r>
      <w:r w:rsidR="00A5678A" w:rsidRPr="00AD4129">
        <w:t>Utiliza las reglas y categorías definidas en el archivo de configuración YAML para clasificar a los clientes en segmentos de negocio como 'Platino', 'Oro', 'Plata', entre otros.</w:t>
      </w:r>
    </w:p>
    <w:p w14:paraId="3A6EC2B7" w14:textId="77777777" w:rsidR="00AF6D62" w:rsidRPr="00D35E3B" w:rsidRDefault="00AF6D62" w:rsidP="00AF6D62">
      <w:pPr>
        <w:pStyle w:val="ListParagraph"/>
        <w:ind w:left="2160"/>
        <w:jc w:val="both"/>
      </w:pPr>
    </w:p>
    <w:p w14:paraId="303AC654" w14:textId="6B867AA3" w:rsidR="0083457E" w:rsidRDefault="004F15D0" w:rsidP="00C01625">
      <w:pPr>
        <w:pStyle w:val="Heading3"/>
      </w:pPr>
      <w:bookmarkStart w:id="33" w:name="_Toc184979925"/>
      <w:r w:rsidRPr="00AF6D62">
        <w:lastRenderedPageBreak/>
        <w:t>Exp</w:t>
      </w:r>
      <w:r w:rsidR="00AF6D62" w:rsidRPr="00AF6D62">
        <w:t>orte Resultados Finales</w:t>
      </w:r>
      <w:bookmarkEnd w:id="33"/>
    </w:p>
    <w:p w14:paraId="0EC3D496" w14:textId="77777777" w:rsidR="00F861A9" w:rsidRDefault="00AF6D62" w:rsidP="00DC2987">
      <w:pPr>
        <w:pStyle w:val="ListParagraph"/>
        <w:numPr>
          <w:ilvl w:val="0"/>
          <w:numId w:val="23"/>
        </w:numPr>
        <w:jc w:val="both"/>
      </w:pPr>
      <w:r w:rsidRPr="009C05C2">
        <w:rPr>
          <w:b/>
          <w:bCs/>
        </w:rPr>
        <w:t>Modulo</w:t>
      </w:r>
      <w:r w:rsidRPr="00F861A9">
        <w:t xml:space="preserve">: </w:t>
      </w:r>
      <w:r w:rsidR="00F861A9" w:rsidRPr="00F861A9">
        <w:t>exporter.py</w:t>
      </w:r>
    </w:p>
    <w:p w14:paraId="69985913" w14:textId="57710AD2" w:rsidR="00AF6D62" w:rsidRPr="00AF6D62" w:rsidRDefault="00AF6D62" w:rsidP="00DC2987">
      <w:pPr>
        <w:pStyle w:val="ListParagraph"/>
        <w:numPr>
          <w:ilvl w:val="0"/>
          <w:numId w:val="23"/>
        </w:numPr>
        <w:jc w:val="both"/>
      </w:pPr>
      <w:r w:rsidRPr="00F861A9">
        <w:rPr>
          <w:b/>
          <w:bCs/>
        </w:rPr>
        <w:t xml:space="preserve">Descripción: </w:t>
      </w:r>
      <w:r w:rsidR="00F861A9" w:rsidRPr="00FA0562">
        <w:t xml:space="preserve">Los resultados finales (incluidas las categorías de clientes) se exportan </w:t>
      </w:r>
      <w:r w:rsidR="00E63FC0" w:rsidRPr="00E63FC0">
        <w:t>en el formato especificado en el archivo de configuración</w:t>
      </w:r>
      <w:r w:rsidR="00E63FC0">
        <w:t xml:space="preserve"> </w:t>
      </w:r>
      <w:r w:rsidR="00F861A9" w:rsidRPr="00FA0562">
        <w:t xml:space="preserve">para facilitar su integración con otros sistemas o su visualización en plataformas como </w:t>
      </w:r>
      <w:proofErr w:type="spellStart"/>
      <w:r w:rsidR="00F861A9" w:rsidRPr="00FA0562">
        <w:t>Qlik</w:t>
      </w:r>
      <w:proofErr w:type="spellEnd"/>
      <w:r w:rsidR="00F861A9" w:rsidRPr="00FA0562">
        <w:t>.</w:t>
      </w:r>
    </w:p>
    <w:p w14:paraId="08F9B0F3" w14:textId="74EDE503" w:rsidR="0083457E" w:rsidRPr="00C71EEC" w:rsidRDefault="00AF6D62" w:rsidP="00DC2987">
      <w:pPr>
        <w:pStyle w:val="ListParagraph"/>
        <w:numPr>
          <w:ilvl w:val="0"/>
          <w:numId w:val="23"/>
        </w:numPr>
        <w:jc w:val="both"/>
      </w:pPr>
      <w:r w:rsidRPr="00AF6D62">
        <w:rPr>
          <w:b/>
          <w:bCs/>
        </w:rPr>
        <w:t xml:space="preserve">Personalización: </w:t>
      </w:r>
    </w:p>
    <w:p w14:paraId="1B19E739" w14:textId="40453B0B" w:rsidR="00D01FBC" w:rsidRDefault="00C71EEC" w:rsidP="00DC2987">
      <w:pPr>
        <w:pStyle w:val="ListParagraph"/>
        <w:numPr>
          <w:ilvl w:val="1"/>
          <w:numId w:val="23"/>
        </w:numPr>
        <w:jc w:val="both"/>
      </w:pPr>
      <w:r w:rsidRPr="0045262B">
        <w:t xml:space="preserve">Modificar configuracion.yaml para definir </w:t>
      </w:r>
      <w:r>
        <w:t>ruta y formato para el exporte de resultados.</w:t>
      </w:r>
    </w:p>
    <w:p w14:paraId="0825EF7C" w14:textId="77777777" w:rsidR="0047627B" w:rsidRPr="00C75827" w:rsidRDefault="0047627B" w:rsidP="0047627B">
      <w:pPr>
        <w:pStyle w:val="ListParagraph"/>
        <w:ind w:left="2880"/>
        <w:jc w:val="both"/>
      </w:pPr>
    </w:p>
    <w:p w14:paraId="5C7E581A" w14:textId="60777B0B" w:rsidR="00D01FBC" w:rsidRPr="00036BCA" w:rsidRDefault="00492919" w:rsidP="00DC2987">
      <w:pPr>
        <w:pStyle w:val="Heading2"/>
        <w:numPr>
          <w:ilvl w:val="1"/>
          <w:numId w:val="18"/>
        </w:numPr>
      </w:pPr>
      <w:bookmarkStart w:id="34" w:name="_Toc184979926"/>
      <w:r w:rsidRPr="00036BCA">
        <w:t>Visualización</w:t>
      </w:r>
      <w:bookmarkEnd w:id="34"/>
    </w:p>
    <w:p w14:paraId="01808136" w14:textId="7CF4BEA7" w:rsidR="00D01FBC" w:rsidRDefault="00C235BC" w:rsidP="00732532">
      <w:pPr>
        <w:jc w:val="both"/>
        <w:rPr>
          <w:rFonts w:cs="Arial"/>
        </w:rPr>
      </w:pPr>
      <w:r w:rsidRPr="00580B0F">
        <w:rPr>
          <w:rFonts w:cs="Arial"/>
        </w:rPr>
        <w:t xml:space="preserve">El proceso del DEMO RFM en Python </w:t>
      </w:r>
      <w:r w:rsidR="004A0891" w:rsidRPr="00580B0F">
        <w:rPr>
          <w:rFonts w:cs="Arial"/>
        </w:rPr>
        <w:t>realiza e</w:t>
      </w:r>
      <w:r w:rsidRPr="00580B0F">
        <w:rPr>
          <w:rFonts w:cs="Arial"/>
        </w:rPr>
        <w:t>l cálculo de las métricas (</w:t>
      </w:r>
      <w:proofErr w:type="spellStart"/>
      <w:r w:rsidRPr="00580B0F">
        <w:rPr>
          <w:rFonts w:cs="Arial"/>
        </w:rPr>
        <w:t>Recency</w:t>
      </w:r>
      <w:proofErr w:type="spellEnd"/>
      <w:r w:rsidRPr="00580B0F">
        <w:rPr>
          <w:rFonts w:cs="Arial"/>
        </w:rPr>
        <w:t xml:space="preserve">, </w:t>
      </w:r>
      <w:proofErr w:type="spellStart"/>
      <w:r w:rsidRPr="00580B0F">
        <w:rPr>
          <w:rFonts w:cs="Arial"/>
        </w:rPr>
        <w:t>Frequency</w:t>
      </w:r>
      <w:proofErr w:type="spellEnd"/>
      <w:r w:rsidRPr="00580B0F">
        <w:rPr>
          <w:rFonts w:cs="Arial"/>
        </w:rPr>
        <w:t xml:space="preserve">, </w:t>
      </w:r>
      <w:proofErr w:type="spellStart"/>
      <w:r w:rsidRPr="00580B0F">
        <w:rPr>
          <w:rFonts w:cs="Arial"/>
        </w:rPr>
        <w:t>Monetary</w:t>
      </w:r>
      <w:proofErr w:type="spellEnd"/>
      <w:r w:rsidRPr="00580B0F">
        <w:rPr>
          <w:rFonts w:cs="Arial"/>
        </w:rPr>
        <w:t xml:space="preserve">), la asignación de segmentos, y la exportación de los resultados en un formato compatible con herramientas de visualización como </w:t>
      </w:r>
      <w:proofErr w:type="spellStart"/>
      <w:r w:rsidRPr="00BA5FB5">
        <w:rPr>
          <w:rFonts w:cs="Arial"/>
        </w:rPr>
        <w:t>Power</w:t>
      </w:r>
      <w:proofErr w:type="spellEnd"/>
      <w:r w:rsidRPr="00BA5FB5">
        <w:rPr>
          <w:rFonts w:cs="Arial"/>
        </w:rPr>
        <w:t xml:space="preserve"> BI, </w:t>
      </w:r>
      <w:proofErr w:type="spellStart"/>
      <w:r w:rsidRPr="00BA5FB5">
        <w:rPr>
          <w:rFonts w:cs="Arial"/>
        </w:rPr>
        <w:t>Qlik</w:t>
      </w:r>
      <w:proofErr w:type="spellEnd"/>
      <w:r w:rsidRPr="00BA5FB5">
        <w:rPr>
          <w:rFonts w:cs="Arial"/>
        </w:rPr>
        <w:t xml:space="preserve"> </w:t>
      </w:r>
      <w:proofErr w:type="spellStart"/>
      <w:r w:rsidRPr="00BA5FB5">
        <w:rPr>
          <w:rFonts w:cs="Arial"/>
        </w:rPr>
        <w:t>Sense</w:t>
      </w:r>
      <w:proofErr w:type="spellEnd"/>
      <w:r w:rsidRPr="00580B0F">
        <w:rPr>
          <w:rFonts w:cs="Arial"/>
        </w:rPr>
        <w:t xml:space="preserve"> u otras. Estas herramientas permiten crear tableros interactivos para analizar los resultados y facilitar la toma de decisiones.</w:t>
      </w:r>
    </w:p>
    <w:p w14:paraId="48DC984C" w14:textId="77777777" w:rsidR="00403121" w:rsidRPr="00580B0F" w:rsidRDefault="00403121" w:rsidP="00732532">
      <w:pPr>
        <w:jc w:val="both"/>
        <w:rPr>
          <w:rFonts w:cs="Arial"/>
        </w:rPr>
      </w:pPr>
    </w:p>
    <w:p w14:paraId="3F9B9524" w14:textId="77777777" w:rsidR="00C764B9" w:rsidRDefault="00C764B9" w:rsidP="00C764B9">
      <w:pPr>
        <w:jc w:val="both"/>
        <w:rPr>
          <w:rFonts w:cs="Arial"/>
        </w:rPr>
      </w:pPr>
      <w:r w:rsidRPr="00C764B9">
        <w:rPr>
          <w:rFonts w:cs="Arial"/>
        </w:rPr>
        <w:t>RFM genera un archivo consolidado con los datos segmentados, listo para ser utilizado en una herramienta de visualización. Las características del archivo son las siguientes:</w:t>
      </w:r>
    </w:p>
    <w:p w14:paraId="061206B2" w14:textId="77777777" w:rsidR="00403121" w:rsidRPr="00C764B9" w:rsidRDefault="00403121" w:rsidP="00C764B9">
      <w:pPr>
        <w:jc w:val="both"/>
        <w:rPr>
          <w:rFonts w:cs="Arial"/>
        </w:rPr>
      </w:pPr>
    </w:p>
    <w:p w14:paraId="4EB55B7F" w14:textId="77777777" w:rsidR="00C764B9" w:rsidRPr="008D7EB7" w:rsidRDefault="00C764B9" w:rsidP="00DC2987">
      <w:pPr>
        <w:pStyle w:val="ListParagraph"/>
        <w:numPr>
          <w:ilvl w:val="0"/>
          <w:numId w:val="38"/>
        </w:numPr>
        <w:jc w:val="both"/>
        <w:rPr>
          <w:rFonts w:cs="Arial"/>
        </w:rPr>
      </w:pPr>
      <w:r w:rsidRPr="008D7EB7">
        <w:rPr>
          <w:rFonts w:cs="Arial"/>
          <w:b/>
          <w:bCs/>
        </w:rPr>
        <w:t>Formato:</w:t>
      </w:r>
    </w:p>
    <w:p w14:paraId="1E83F3AD" w14:textId="77777777" w:rsidR="00C764B9" w:rsidRPr="008D7EB7" w:rsidRDefault="00C764B9" w:rsidP="00DC2987">
      <w:pPr>
        <w:pStyle w:val="ListParagraph"/>
        <w:numPr>
          <w:ilvl w:val="1"/>
          <w:numId w:val="38"/>
        </w:numPr>
        <w:jc w:val="both"/>
        <w:rPr>
          <w:rFonts w:cs="Arial"/>
        </w:rPr>
      </w:pPr>
      <w:r w:rsidRPr="008D7EB7">
        <w:rPr>
          <w:rFonts w:cs="Arial"/>
        </w:rPr>
        <w:t>CSV, Excel, o Parquet (según se configure en el módulo exporter.py).</w:t>
      </w:r>
    </w:p>
    <w:p w14:paraId="454B7CD8" w14:textId="77777777" w:rsidR="00036BCA" w:rsidRPr="00580B0F" w:rsidRDefault="00036BCA" w:rsidP="00036BCA">
      <w:pPr>
        <w:ind w:left="1440"/>
        <w:jc w:val="both"/>
        <w:rPr>
          <w:rFonts w:cs="Arial"/>
        </w:rPr>
      </w:pPr>
    </w:p>
    <w:p w14:paraId="6B9C3F27" w14:textId="101C3FE7" w:rsidR="003D32FC" w:rsidRPr="008D7EB7" w:rsidRDefault="003D32FC" w:rsidP="00DC2987">
      <w:pPr>
        <w:pStyle w:val="ListParagraph"/>
        <w:numPr>
          <w:ilvl w:val="0"/>
          <w:numId w:val="38"/>
        </w:numPr>
        <w:jc w:val="both"/>
        <w:rPr>
          <w:rFonts w:cs="Arial"/>
        </w:rPr>
      </w:pPr>
      <w:r w:rsidRPr="008D7EB7">
        <w:rPr>
          <w:rFonts w:cs="Arial"/>
          <w:b/>
          <w:bCs/>
        </w:rPr>
        <w:t>Estructura del Archivo Exportado</w:t>
      </w:r>
      <w:r w:rsidRPr="008D7EB7">
        <w:rPr>
          <w:rFonts w:cs="Arial"/>
        </w:rPr>
        <w:t xml:space="preserve">: El archivo </w:t>
      </w:r>
      <w:r w:rsidR="00A759D4" w:rsidRPr="008D7EB7">
        <w:rPr>
          <w:rFonts w:cs="Arial"/>
        </w:rPr>
        <w:t xml:space="preserve">debe contener como </w:t>
      </w:r>
      <w:r w:rsidR="00580B0F" w:rsidRPr="008D7EB7">
        <w:rPr>
          <w:rFonts w:cs="Arial"/>
        </w:rPr>
        <w:t>mínimo</w:t>
      </w:r>
      <w:r w:rsidRPr="008D7EB7">
        <w:rPr>
          <w:rFonts w:cs="Arial"/>
        </w:rPr>
        <w:t xml:space="preserve"> las siguientes columnas:</w:t>
      </w:r>
    </w:p>
    <w:p w14:paraId="642FA5CA" w14:textId="77777777" w:rsidR="003D32FC" w:rsidRPr="00580B0F" w:rsidRDefault="003D32FC" w:rsidP="00DC2987">
      <w:pPr>
        <w:numPr>
          <w:ilvl w:val="2"/>
          <w:numId w:val="28"/>
        </w:numPr>
        <w:jc w:val="both"/>
        <w:rPr>
          <w:rFonts w:cs="Arial"/>
        </w:rPr>
      </w:pPr>
      <w:proofErr w:type="spellStart"/>
      <w:r w:rsidRPr="00580B0F">
        <w:rPr>
          <w:rFonts w:cs="Arial"/>
          <w:b/>
          <w:bCs/>
        </w:rPr>
        <w:t>CustomerID</w:t>
      </w:r>
      <w:proofErr w:type="spellEnd"/>
      <w:r w:rsidRPr="00580B0F">
        <w:rPr>
          <w:rFonts w:cs="Arial"/>
        </w:rPr>
        <w:t>: Identificador único de cada cliente.</w:t>
      </w:r>
    </w:p>
    <w:p w14:paraId="12F82282" w14:textId="77777777" w:rsidR="003D32FC" w:rsidRPr="00580B0F" w:rsidRDefault="003D32FC" w:rsidP="00DC2987">
      <w:pPr>
        <w:numPr>
          <w:ilvl w:val="2"/>
          <w:numId w:val="28"/>
        </w:numPr>
        <w:jc w:val="both"/>
        <w:rPr>
          <w:rFonts w:cs="Arial"/>
        </w:rPr>
      </w:pPr>
      <w:proofErr w:type="spellStart"/>
      <w:r w:rsidRPr="00580B0F">
        <w:rPr>
          <w:rFonts w:cs="Arial"/>
          <w:b/>
          <w:bCs/>
        </w:rPr>
        <w:t>Recency</w:t>
      </w:r>
      <w:proofErr w:type="spellEnd"/>
      <w:r w:rsidRPr="00580B0F">
        <w:rPr>
          <w:rFonts w:cs="Arial"/>
        </w:rPr>
        <w:t>: Días desde la última compra.</w:t>
      </w:r>
    </w:p>
    <w:p w14:paraId="54508CD3" w14:textId="77777777" w:rsidR="003D32FC" w:rsidRPr="00580B0F" w:rsidRDefault="003D32FC" w:rsidP="00DC2987">
      <w:pPr>
        <w:numPr>
          <w:ilvl w:val="2"/>
          <w:numId w:val="28"/>
        </w:numPr>
        <w:jc w:val="both"/>
        <w:rPr>
          <w:rFonts w:cs="Arial"/>
        </w:rPr>
      </w:pPr>
      <w:proofErr w:type="spellStart"/>
      <w:r w:rsidRPr="00580B0F">
        <w:rPr>
          <w:rFonts w:cs="Arial"/>
          <w:b/>
          <w:bCs/>
        </w:rPr>
        <w:t>Frequency</w:t>
      </w:r>
      <w:proofErr w:type="spellEnd"/>
      <w:r w:rsidRPr="00580B0F">
        <w:rPr>
          <w:rFonts w:cs="Arial"/>
        </w:rPr>
        <w:t>: Número de compras realizadas en el período definido.</w:t>
      </w:r>
    </w:p>
    <w:p w14:paraId="31374BF3" w14:textId="77777777" w:rsidR="003D32FC" w:rsidRPr="00580B0F" w:rsidRDefault="003D32FC" w:rsidP="00DC2987">
      <w:pPr>
        <w:numPr>
          <w:ilvl w:val="2"/>
          <w:numId w:val="28"/>
        </w:numPr>
        <w:jc w:val="both"/>
        <w:rPr>
          <w:rFonts w:cs="Arial"/>
        </w:rPr>
      </w:pPr>
      <w:proofErr w:type="spellStart"/>
      <w:r w:rsidRPr="00580B0F">
        <w:rPr>
          <w:rFonts w:cs="Arial"/>
          <w:b/>
          <w:bCs/>
        </w:rPr>
        <w:t>Monetary</w:t>
      </w:r>
      <w:proofErr w:type="spellEnd"/>
      <w:r w:rsidRPr="00580B0F">
        <w:rPr>
          <w:rFonts w:cs="Arial"/>
        </w:rPr>
        <w:t>: Total gastado por el cliente en el período definido.</w:t>
      </w:r>
    </w:p>
    <w:p w14:paraId="31698631" w14:textId="77777777" w:rsidR="003D32FC" w:rsidRPr="00580B0F" w:rsidRDefault="003D32FC" w:rsidP="00DC2987">
      <w:pPr>
        <w:numPr>
          <w:ilvl w:val="2"/>
          <w:numId w:val="28"/>
        </w:numPr>
        <w:jc w:val="both"/>
        <w:rPr>
          <w:rFonts w:cs="Arial"/>
        </w:rPr>
      </w:pPr>
      <w:proofErr w:type="spellStart"/>
      <w:r w:rsidRPr="00580B0F">
        <w:rPr>
          <w:rFonts w:cs="Arial"/>
          <w:b/>
          <w:bCs/>
        </w:rPr>
        <w:t>RFM_Score</w:t>
      </w:r>
      <w:proofErr w:type="spellEnd"/>
      <w:r w:rsidRPr="00580B0F">
        <w:rPr>
          <w:rFonts w:cs="Arial"/>
          <w:b/>
          <w:bCs/>
        </w:rPr>
        <w:t>:</w:t>
      </w:r>
      <w:r w:rsidRPr="00580B0F">
        <w:rPr>
          <w:rFonts w:cs="Arial"/>
        </w:rPr>
        <w:t xml:space="preserve"> Puntuación compuesta (por ejemplo, 555, 123).</w:t>
      </w:r>
    </w:p>
    <w:p w14:paraId="384DC245" w14:textId="77777777" w:rsidR="003D32FC" w:rsidRDefault="003D32FC" w:rsidP="00DC2987">
      <w:pPr>
        <w:numPr>
          <w:ilvl w:val="2"/>
          <w:numId w:val="28"/>
        </w:numPr>
        <w:jc w:val="both"/>
        <w:rPr>
          <w:rFonts w:cs="Arial"/>
        </w:rPr>
      </w:pPr>
      <w:proofErr w:type="spellStart"/>
      <w:r w:rsidRPr="00580B0F">
        <w:rPr>
          <w:rFonts w:cs="Arial"/>
          <w:b/>
          <w:bCs/>
        </w:rPr>
        <w:t>RFM</w:t>
      </w:r>
      <w:r w:rsidRPr="00580B0F">
        <w:rPr>
          <w:rFonts w:cs="Arial"/>
        </w:rPr>
        <w:t>_</w:t>
      </w:r>
      <w:r w:rsidRPr="00580B0F">
        <w:rPr>
          <w:rFonts w:cs="Arial"/>
          <w:b/>
          <w:bCs/>
        </w:rPr>
        <w:t>Segment</w:t>
      </w:r>
      <w:proofErr w:type="spellEnd"/>
      <w:r w:rsidRPr="00580B0F">
        <w:rPr>
          <w:rFonts w:cs="Arial"/>
        </w:rPr>
        <w:t>: Segmento asignado al cliente (Platino, Oro, Bronce, etc.)</w:t>
      </w:r>
    </w:p>
    <w:p w14:paraId="57643F58" w14:textId="77777777" w:rsidR="00036BCA" w:rsidRPr="00580B0F" w:rsidRDefault="00036BCA" w:rsidP="00036BCA">
      <w:pPr>
        <w:ind w:left="1440"/>
        <w:jc w:val="both"/>
        <w:rPr>
          <w:rFonts w:cs="Arial"/>
        </w:rPr>
      </w:pPr>
    </w:p>
    <w:p w14:paraId="50D5CD9F" w14:textId="5D6EF681" w:rsidR="00580B0F" w:rsidRPr="008D7EB7" w:rsidRDefault="00580B0F" w:rsidP="00DC2987">
      <w:pPr>
        <w:pStyle w:val="ListParagraph"/>
        <w:numPr>
          <w:ilvl w:val="0"/>
          <w:numId w:val="39"/>
        </w:numPr>
        <w:jc w:val="both"/>
        <w:rPr>
          <w:rFonts w:cs="Arial"/>
        </w:rPr>
      </w:pPr>
      <w:r w:rsidRPr="008D7EB7">
        <w:rPr>
          <w:rFonts w:cs="Arial"/>
          <w:b/>
          <w:bCs/>
        </w:rPr>
        <w:t>Ubicación del Archivo Exportado:</w:t>
      </w:r>
      <w:r w:rsidRPr="008D7EB7">
        <w:rPr>
          <w:rFonts w:cs="Arial"/>
        </w:rPr>
        <w:t xml:space="preserve"> El archivo se genera en la ruta definida en el archivo de configuración (exporter.py).</w:t>
      </w:r>
    </w:p>
    <w:p w14:paraId="73EB32DA" w14:textId="77777777" w:rsidR="006B5787" w:rsidRPr="00736CCC" w:rsidRDefault="006B5787" w:rsidP="006B5787">
      <w:pPr>
        <w:ind w:left="360"/>
        <w:jc w:val="both"/>
        <w:rPr>
          <w:rFonts w:cs="Arial"/>
          <w:b/>
          <w:bCs/>
        </w:rPr>
      </w:pPr>
    </w:p>
    <w:p w14:paraId="5CFC61DD" w14:textId="35721061" w:rsidR="006B5787" w:rsidRPr="008D7EB7" w:rsidRDefault="006B5787" w:rsidP="00DC2987">
      <w:pPr>
        <w:pStyle w:val="ListParagraph"/>
        <w:numPr>
          <w:ilvl w:val="0"/>
          <w:numId w:val="39"/>
        </w:numPr>
        <w:jc w:val="both"/>
        <w:rPr>
          <w:rFonts w:cs="Arial"/>
          <w:b/>
          <w:bCs/>
        </w:rPr>
      </w:pPr>
      <w:r w:rsidRPr="008D7EB7">
        <w:rPr>
          <w:rFonts w:cs="Arial"/>
          <w:b/>
          <w:bCs/>
        </w:rPr>
        <w:t>Entregables de Visualización</w:t>
      </w:r>
    </w:p>
    <w:p w14:paraId="59434BD4" w14:textId="77777777" w:rsidR="006B5787" w:rsidRPr="006B5787" w:rsidRDefault="006B5787" w:rsidP="009F2800">
      <w:pPr>
        <w:ind w:left="1440"/>
        <w:jc w:val="both"/>
        <w:rPr>
          <w:rFonts w:cs="Arial"/>
        </w:rPr>
      </w:pPr>
      <w:r w:rsidRPr="006B5787">
        <w:rPr>
          <w:rFonts w:cs="Arial"/>
        </w:rPr>
        <w:t>Como parte del DEMO RFM, se entregan los siguientes elementos relacionados con la visualización:</w:t>
      </w:r>
    </w:p>
    <w:p w14:paraId="2B4A35EC" w14:textId="77777777" w:rsidR="008D7EB7" w:rsidRDefault="006B5787" w:rsidP="00DC2987">
      <w:pPr>
        <w:pStyle w:val="ListParagraph"/>
        <w:numPr>
          <w:ilvl w:val="1"/>
          <w:numId w:val="39"/>
        </w:numPr>
        <w:jc w:val="both"/>
        <w:rPr>
          <w:rFonts w:cs="Arial"/>
        </w:rPr>
      </w:pPr>
      <w:r w:rsidRPr="008D7EB7">
        <w:rPr>
          <w:rFonts w:cs="Arial"/>
          <w:b/>
          <w:bCs/>
        </w:rPr>
        <w:t>Archivo Consolidado:</w:t>
      </w:r>
      <w:r w:rsidRPr="008D7EB7">
        <w:rPr>
          <w:rFonts w:cs="Arial"/>
        </w:rPr>
        <w:t xml:space="preserve"> El archivo exportado listo para cargar en herramientas de visualización.</w:t>
      </w:r>
    </w:p>
    <w:p w14:paraId="68DA1306" w14:textId="71F0506C" w:rsidR="009F2800" w:rsidRPr="008D7EB7" w:rsidRDefault="006B5787" w:rsidP="00DC2987">
      <w:pPr>
        <w:pStyle w:val="ListParagraph"/>
        <w:numPr>
          <w:ilvl w:val="1"/>
          <w:numId w:val="39"/>
        </w:numPr>
        <w:jc w:val="both"/>
        <w:rPr>
          <w:rFonts w:cs="Arial"/>
        </w:rPr>
      </w:pPr>
      <w:r w:rsidRPr="008D7EB7">
        <w:rPr>
          <w:rFonts w:cs="Arial"/>
          <w:b/>
          <w:bCs/>
        </w:rPr>
        <w:t>Ejemplo de Tablero:</w:t>
      </w:r>
      <w:r w:rsidRPr="008D7EB7">
        <w:rPr>
          <w:rFonts w:cs="Arial"/>
        </w:rPr>
        <w:t xml:space="preserve"> </w:t>
      </w:r>
      <w:proofErr w:type="spellStart"/>
      <w:r w:rsidR="00736CCC" w:rsidRPr="008D7EB7">
        <w:rPr>
          <w:rFonts w:cs="Arial"/>
        </w:rPr>
        <w:t>Dashboard</w:t>
      </w:r>
      <w:proofErr w:type="spellEnd"/>
      <w:r w:rsidR="00736CCC" w:rsidRPr="008D7EB7">
        <w:rPr>
          <w:rFonts w:cs="Arial"/>
        </w:rPr>
        <w:t xml:space="preserve"> en</w:t>
      </w:r>
      <w:r w:rsidRPr="008D7EB7">
        <w:rPr>
          <w:rFonts w:cs="Arial"/>
        </w:rPr>
        <w:t xml:space="preserve"> </w:t>
      </w:r>
      <w:proofErr w:type="spellStart"/>
      <w:r w:rsidRPr="008D7EB7">
        <w:rPr>
          <w:rFonts w:cs="Arial"/>
        </w:rPr>
        <w:t>Qlik</w:t>
      </w:r>
      <w:proofErr w:type="spellEnd"/>
      <w:r w:rsidRPr="008D7EB7">
        <w:rPr>
          <w:rFonts w:cs="Arial"/>
        </w:rPr>
        <w:t xml:space="preserve"> </w:t>
      </w:r>
      <w:proofErr w:type="spellStart"/>
      <w:r w:rsidRPr="008D7EB7">
        <w:rPr>
          <w:rFonts w:cs="Arial"/>
        </w:rPr>
        <w:t>Sense</w:t>
      </w:r>
      <w:proofErr w:type="spellEnd"/>
      <w:r w:rsidRPr="008D7EB7">
        <w:rPr>
          <w:rFonts w:cs="Arial"/>
        </w:rPr>
        <w:t xml:space="preserve"> preconfigurado</w:t>
      </w:r>
      <w:r w:rsidR="00736CCC" w:rsidRPr="008D7EB7">
        <w:rPr>
          <w:rFonts w:cs="Arial"/>
        </w:rPr>
        <w:t>.</w:t>
      </w:r>
    </w:p>
    <w:p w14:paraId="7B1674B3" w14:textId="77777777" w:rsidR="009F2800" w:rsidRDefault="009F2800" w:rsidP="009F2800">
      <w:pPr>
        <w:tabs>
          <w:tab w:val="num" w:pos="1800"/>
        </w:tabs>
        <w:ind w:left="1800"/>
        <w:jc w:val="both"/>
        <w:rPr>
          <w:rFonts w:cs="Arial"/>
        </w:rPr>
      </w:pPr>
    </w:p>
    <w:p w14:paraId="7B1F6059" w14:textId="0F203D5F" w:rsidR="003E4764" w:rsidRDefault="000B1CAB" w:rsidP="00C01625">
      <w:pPr>
        <w:pStyle w:val="Heading3"/>
      </w:pPr>
      <w:bookmarkStart w:id="35" w:name="_Toc184979927"/>
      <w:r w:rsidRPr="00F53847">
        <w:t xml:space="preserve">Estructura Visualización Demo </w:t>
      </w:r>
      <w:proofErr w:type="spellStart"/>
      <w:r w:rsidRPr="00F53847">
        <w:t>Qlik</w:t>
      </w:r>
      <w:proofErr w:type="spellEnd"/>
      <w:r w:rsidRPr="00F53847">
        <w:t xml:space="preserve"> </w:t>
      </w:r>
      <w:proofErr w:type="spellStart"/>
      <w:r w:rsidRPr="00F53847">
        <w:t>Sense</w:t>
      </w:r>
      <w:proofErr w:type="spellEnd"/>
      <w:r w:rsidRPr="00F53847">
        <w:t>:</w:t>
      </w:r>
      <w:bookmarkEnd w:id="35"/>
    </w:p>
    <w:p w14:paraId="4744DFD8" w14:textId="77777777" w:rsidR="00E65021" w:rsidRDefault="00E65021" w:rsidP="00E65021">
      <w:pPr>
        <w:ind w:left="360"/>
        <w:jc w:val="both"/>
      </w:pPr>
    </w:p>
    <w:p w14:paraId="5EFDDCC3" w14:textId="6B917BBD" w:rsidR="00E65021" w:rsidRPr="00E65021" w:rsidRDefault="00E65021" w:rsidP="00E65021">
      <w:pPr>
        <w:ind w:left="360"/>
        <w:jc w:val="both"/>
      </w:pPr>
      <w:r w:rsidRPr="00E65021">
        <w:t xml:space="preserve">El </w:t>
      </w:r>
      <w:r w:rsidRPr="00E65021">
        <w:rPr>
          <w:i/>
          <w:iCs/>
        </w:rPr>
        <w:t>Demo RFM</w:t>
      </w:r>
      <w:r w:rsidRPr="00E65021">
        <w:t xml:space="preserve"> incluye un </w:t>
      </w:r>
      <w:proofErr w:type="spellStart"/>
      <w:r w:rsidRPr="00E65021">
        <w:t>dashboard</w:t>
      </w:r>
      <w:proofErr w:type="spellEnd"/>
      <w:r w:rsidRPr="00E65021">
        <w:t xml:space="preserve"> interactivo en </w:t>
      </w:r>
      <w:proofErr w:type="spellStart"/>
      <w:r w:rsidRPr="00E65021">
        <w:t>Qlik</w:t>
      </w:r>
      <w:proofErr w:type="spellEnd"/>
      <w:r w:rsidRPr="00E65021">
        <w:t xml:space="preserve"> </w:t>
      </w:r>
      <w:proofErr w:type="spellStart"/>
      <w:r w:rsidRPr="00E65021">
        <w:t>Sense</w:t>
      </w:r>
      <w:proofErr w:type="spellEnd"/>
      <w:r w:rsidRPr="00E65021">
        <w:t>, diseñado para facilitar la interpretación y exploración de los resultados obtenidos a partir del análisis RFM.</w:t>
      </w:r>
    </w:p>
    <w:p w14:paraId="4C0B1562" w14:textId="77777777" w:rsidR="00E65021" w:rsidRDefault="00E65021" w:rsidP="00E65021">
      <w:pPr>
        <w:ind w:left="360"/>
        <w:jc w:val="both"/>
      </w:pPr>
      <w:r w:rsidRPr="00E65021">
        <w:t>La visualización se desarrolla trabajando desde dos capas principales:</w:t>
      </w:r>
    </w:p>
    <w:p w14:paraId="616941E7" w14:textId="77777777" w:rsidR="00E65021" w:rsidRPr="00E65021" w:rsidRDefault="00E65021" w:rsidP="00E65021">
      <w:pPr>
        <w:ind w:left="360"/>
        <w:jc w:val="both"/>
      </w:pPr>
    </w:p>
    <w:p w14:paraId="604023B2" w14:textId="1E121AC1" w:rsidR="00E65021" w:rsidRPr="00E65021" w:rsidRDefault="00E65021" w:rsidP="00DC2987">
      <w:pPr>
        <w:numPr>
          <w:ilvl w:val="0"/>
          <w:numId w:val="40"/>
        </w:numPr>
        <w:tabs>
          <w:tab w:val="clear" w:pos="720"/>
          <w:tab w:val="num" w:pos="1080"/>
        </w:tabs>
        <w:ind w:left="1080"/>
        <w:jc w:val="both"/>
      </w:pPr>
      <w:r w:rsidRPr="00E65021">
        <w:rPr>
          <w:b/>
          <w:bCs/>
        </w:rPr>
        <w:lastRenderedPageBreak/>
        <w:t>Capa de Extracción de Datos:</w:t>
      </w:r>
      <w:r w:rsidRPr="00E65021">
        <w:t xml:space="preserve"> Centraliza, limpia y prepara la información.</w:t>
      </w:r>
    </w:p>
    <w:p w14:paraId="22795475" w14:textId="4C05C364" w:rsidR="00C764B9" w:rsidRPr="00535863" w:rsidRDefault="00E65021" w:rsidP="00DC2987">
      <w:pPr>
        <w:numPr>
          <w:ilvl w:val="0"/>
          <w:numId w:val="40"/>
        </w:numPr>
        <w:tabs>
          <w:tab w:val="clear" w:pos="720"/>
          <w:tab w:val="num" w:pos="1080"/>
        </w:tabs>
        <w:ind w:left="1080"/>
        <w:jc w:val="both"/>
      </w:pPr>
      <w:r w:rsidRPr="00E65021">
        <w:rPr>
          <w:b/>
          <w:bCs/>
        </w:rPr>
        <w:t>Capa de Negocio:</w:t>
      </w:r>
      <w:r w:rsidRPr="00E65021">
        <w:t xml:space="preserve"> Integra el modelo de datos utilizando un enfoque dimensional que permite construir visualizaciones dinámicas y personalizadas. Esta capa toma como insumo principal la segmentación RFM generada por el proyecto en Python, ofreciendo </w:t>
      </w:r>
      <w:proofErr w:type="spellStart"/>
      <w:r w:rsidRPr="00E65021">
        <w:t>insights</w:t>
      </w:r>
      <w:proofErr w:type="spellEnd"/>
      <w:r w:rsidRPr="00E65021">
        <w:t xml:space="preserve"> accionables para la toma de decisiones estratégicas.</w:t>
      </w:r>
    </w:p>
    <w:p w14:paraId="19B53111" w14:textId="572820CE" w:rsidR="00D01FBC" w:rsidRPr="00AE04D7" w:rsidRDefault="00D01FBC" w:rsidP="00732532">
      <w:pPr>
        <w:jc w:val="both"/>
        <w:rPr>
          <w:rFonts w:cs="Arial"/>
          <w:lang w:val="es-ES"/>
        </w:rPr>
      </w:pPr>
    </w:p>
    <w:p w14:paraId="397F718D" w14:textId="42E914EA" w:rsidR="00D01FBC" w:rsidRPr="00AE04D7" w:rsidRDefault="00AE04D7" w:rsidP="00DC2987">
      <w:pPr>
        <w:pStyle w:val="Heading2"/>
        <w:numPr>
          <w:ilvl w:val="1"/>
          <w:numId w:val="18"/>
        </w:numPr>
        <w:rPr>
          <w:lang w:val="es-ES"/>
        </w:rPr>
      </w:pPr>
      <w:bookmarkStart w:id="36" w:name="_Toc184979928"/>
      <w:r w:rsidRPr="00AE04D7">
        <w:rPr>
          <w:lang w:val="es-ES"/>
        </w:rPr>
        <w:t>Escalabilidad</w:t>
      </w:r>
      <w:r w:rsidR="00150B93">
        <w:rPr>
          <w:lang w:val="es-ES"/>
        </w:rPr>
        <w:t xml:space="preserve"> del Sistema</w:t>
      </w:r>
      <w:bookmarkEnd w:id="36"/>
    </w:p>
    <w:p w14:paraId="49FD16FD" w14:textId="78B9A4E9" w:rsidR="00AE04D7" w:rsidRDefault="00AE04D7" w:rsidP="00AE04D7">
      <w:pPr>
        <w:pStyle w:val="ListParagraph"/>
        <w:jc w:val="both"/>
        <w:rPr>
          <w:rFonts w:cs="Arial"/>
        </w:rPr>
      </w:pPr>
      <w:r w:rsidRPr="00AE04D7">
        <w:rPr>
          <w:rFonts w:cs="Arial"/>
        </w:rPr>
        <w:t xml:space="preserve">La arquitectura para implementar el análisis RFM dependerá de las necesidades y capacidades del cliente. Como el DEMO RFM está diseñado para ser </w:t>
      </w:r>
      <w:proofErr w:type="spellStart"/>
      <w:r w:rsidRPr="00AE04D7">
        <w:rPr>
          <w:rFonts w:cs="Arial"/>
          <w:b/>
          <w:bCs/>
        </w:rPr>
        <w:t>preconfigurable</w:t>
      </w:r>
      <w:proofErr w:type="spellEnd"/>
      <w:r w:rsidRPr="00AE04D7">
        <w:rPr>
          <w:rFonts w:cs="Arial"/>
          <w:b/>
          <w:bCs/>
        </w:rPr>
        <w:t xml:space="preserve"> y adaptable</w:t>
      </w:r>
      <w:r w:rsidRPr="00AE04D7">
        <w:rPr>
          <w:rFonts w:cs="Arial"/>
        </w:rPr>
        <w:t>, puede ajustarse a distintos escenarios, desde pequeños volúmenes de datos procesados localmente hasta grandes volúmenes en arquitecturas distribuidas. La decisión final depende de tres factores principales:</w:t>
      </w:r>
    </w:p>
    <w:p w14:paraId="4FB0DC65" w14:textId="77777777" w:rsidR="00AE04D7" w:rsidRPr="00AE04D7" w:rsidRDefault="00AE04D7" w:rsidP="00AE04D7">
      <w:pPr>
        <w:pStyle w:val="ListParagraph"/>
        <w:jc w:val="both"/>
        <w:rPr>
          <w:rFonts w:cs="Arial"/>
        </w:rPr>
      </w:pPr>
    </w:p>
    <w:p w14:paraId="1B18B792" w14:textId="77777777" w:rsidR="00AE04D7" w:rsidRPr="00AE04D7" w:rsidRDefault="00AE04D7" w:rsidP="00DC2987">
      <w:pPr>
        <w:pStyle w:val="ListParagraph"/>
        <w:numPr>
          <w:ilvl w:val="0"/>
          <w:numId w:val="29"/>
        </w:numPr>
        <w:jc w:val="both"/>
        <w:rPr>
          <w:rFonts w:cs="Arial"/>
        </w:rPr>
      </w:pPr>
      <w:r w:rsidRPr="00AE04D7">
        <w:rPr>
          <w:rFonts w:cs="Arial"/>
        </w:rPr>
        <w:t>Recursos y capacidades técnicas del cliente.</w:t>
      </w:r>
    </w:p>
    <w:p w14:paraId="4F25D06C" w14:textId="77777777" w:rsidR="00AE04D7" w:rsidRPr="00AE04D7" w:rsidRDefault="00AE04D7" w:rsidP="00DC2987">
      <w:pPr>
        <w:pStyle w:val="ListParagraph"/>
        <w:numPr>
          <w:ilvl w:val="0"/>
          <w:numId w:val="29"/>
        </w:numPr>
        <w:jc w:val="both"/>
        <w:rPr>
          <w:rFonts w:cs="Arial"/>
        </w:rPr>
      </w:pPr>
      <w:r w:rsidRPr="00AE04D7">
        <w:rPr>
          <w:rFonts w:cs="Arial"/>
        </w:rPr>
        <w:t>Infraestructura tecnológica ya existente.</w:t>
      </w:r>
    </w:p>
    <w:p w14:paraId="2AF97EA9" w14:textId="45BAEC81" w:rsidR="00C75827" w:rsidRPr="00317F6B" w:rsidRDefault="00AE04D7" w:rsidP="00DC2987">
      <w:pPr>
        <w:pStyle w:val="ListParagraph"/>
        <w:numPr>
          <w:ilvl w:val="0"/>
          <w:numId w:val="29"/>
        </w:numPr>
        <w:jc w:val="both"/>
        <w:rPr>
          <w:rFonts w:cs="Arial"/>
        </w:rPr>
      </w:pPr>
      <w:r w:rsidRPr="00AE04D7">
        <w:rPr>
          <w:rFonts w:cs="Arial"/>
        </w:rPr>
        <w:t>Volumetría de datos que se manejará en el análisis RFM.</w:t>
      </w:r>
    </w:p>
    <w:p w14:paraId="141EDB63" w14:textId="77777777" w:rsidR="00C75827" w:rsidRDefault="00C75827" w:rsidP="0007501F">
      <w:pPr>
        <w:jc w:val="both"/>
        <w:rPr>
          <w:rFonts w:cs="Arial"/>
        </w:rPr>
      </w:pPr>
    </w:p>
    <w:p w14:paraId="3BBF863D" w14:textId="1976F2E9" w:rsidR="0007501F" w:rsidRDefault="0007501F" w:rsidP="00C01625">
      <w:pPr>
        <w:pStyle w:val="Heading3"/>
      </w:pPr>
      <w:bookmarkStart w:id="37" w:name="_Toc184979929"/>
      <w:r w:rsidRPr="00CA5BC7">
        <w:t>Arquitectura Local</w:t>
      </w:r>
      <w:bookmarkEnd w:id="37"/>
    </w:p>
    <w:p w14:paraId="761FDB1F" w14:textId="77777777" w:rsidR="00C00D34" w:rsidRDefault="00C00D34" w:rsidP="00C00D34">
      <w:pPr>
        <w:rPr>
          <w:lang w:val="es-ES"/>
        </w:rPr>
      </w:pPr>
    </w:p>
    <w:p w14:paraId="378F4CCA" w14:textId="7FDA5412" w:rsidR="00C00D34" w:rsidRDefault="007978D3" w:rsidP="00C00D34">
      <w:pPr>
        <w:jc w:val="center"/>
        <w:rPr>
          <w:lang w:val="es-ES"/>
        </w:rPr>
      </w:pPr>
      <w:r w:rsidRPr="007978D3">
        <w:rPr>
          <w:noProof/>
        </w:rPr>
        <w:drawing>
          <wp:inline distT="0" distB="0" distL="0" distR="0" wp14:anchorId="75D82475" wp14:editId="7978C097">
            <wp:extent cx="4468544" cy="1813676"/>
            <wp:effectExtent l="19050" t="19050" r="27305" b="15240"/>
            <wp:docPr id="202573940" name="Picture 9" descr="A diagram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9CAE3F8-C27F-FDB2-25A6-DECF933639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diagram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9CAE3F8-C27F-FDB2-25A6-DECF933639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5592" r="11443" b="70834"/>
                    <a:stretch/>
                  </pic:blipFill>
                  <pic:spPr>
                    <a:xfrm>
                      <a:off x="0" y="0"/>
                      <a:ext cx="4486625" cy="1821014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2E40C14" w14:textId="77777777" w:rsidR="00C00D34" w:rsidRPr="00C00D34" w:rsidRDefault="00C00D34" w:rsidP="00C00D34">
      <w:pPr>
        <w:jc w:val="center"/>
        <w:rPr>
          <w:lang w:val="es-ES"/>
        </w:rPr>
      </w:pPr>
    </w:p>
    <w:p w14:paraId="3D8D96DF" w14:textId="77777777" w:rsidR="0007501F" w:rsidRPr="0007501F" w:rsidRDefault="0007501F" w:rsidP="00DC2987">
      <w:pPr>
        <w:numPr>
          <w:ilvl w:val="0"/>
          <w:numId w:val="30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Descripción:</w:t>
      </w:r>
    </w:p>
    <w:p w14:paraId="7BE1B223" w14:textId="77777777" w:rsidR="0007501F" w:rsidRPr="0007501F" w:rsidRDefault="0007501F" w:rsidP="00DC2987">
      <w:pPr>
        <w:numPr>
          <w:ilvl w:val="1"/>
          <w:numId w:val="30"/>
        </w:numPr>
        <w:jc w:val="both"/>
        <w:rPr>
          <w:rFonts w:cs="Arial"/>
        </w:rPr>
      </w:pPr>
      <w:r w:rsidRPr="0007501F">
        <w:rPr>
          <w:rFonts w:cs="Arial"/>
        </w:rPr>
        <w:t>Ideal para volúmenes de datos pequeños o moderados.</w:t>
      </w:r>
    </w:p>
    <w:p w14:paraId="1C7BF3B6" w14:textId="77777777" w:rsidR="0007501F" w:rsidRPr="0007501F" w:rsidRDefault="0007501F" w:rsidP="00DC2987">
      <w:pPr>
        <w:numPr>
          <w:ilvl w:val="1"/>
          <w:numId w:val="30"/>
        </w:numPr>
        <w:jc w:val="both"/>
        <w:rPr>
          <w:rFonts w:cs="Arial"/>
        </w:rPr>
      </w:pPr>
      <w:r w:rsidRPr="0007501F">
        <w:rPr>
          <w:rFonts w:cs="Arial"/>
        </w:rPr>
        <w:t>Todo el procesamiento se realiza en una computadora o servidor personal del cliente.</w:t>
      </w:r>
    </w:p>
    <w:p w14:paraId="5A413E7E" w14:textId="77777777" w:rsidR="0007501F" w:rsidRPr="0007501F" w:rsidRDefault="0007501F" w:rsidP="00DC2987">
      <w:pPr>
        <w:numPr>
          <w:ilvl w:val="0"/>
          <w:numId w:val="30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Flujo de trabajo:</w:t>
      </w:r>
    </w:p>
    <w:p w14:paraId="14075C84" w14:textId="77777777" w:rsidR="0007501F" w:rsidRPr="0007501F" w:rsidRDefault="0007501F" w:rsidP="00DC2987">
      <w:pPr>
        <w:numPr>
          <w:ilvl w:val="2"/>
          <w:numId w:val="31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Fuentes de datos:</w:t>
      </w:r>
      <w:r w:rsidRPr="0007501F">
        <w:rPr>
          <w:rFonts w:cs="Arial"/>
        </w:rPr>
        <w:t xml:space="preserve"> Archivos como CSV, Excel o Parquet.</w:t>
      </w:r>
    </w:p>
    <w:p w14:paraId="7974E747" w14:textId="77777777" w:rsidR="0007501F" w:rsidRPr="0007501F" w:rsidRDefault="0007501F" w:rsidP="00DC2987">
      <w:pPr>
        <w:numPr>
          <w:ilvl w:val="2"/>
          <w:numId w:val="31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Transformación y procesamiento:</w:t>
      </w:r>
      <w:r w:rsidRPr="0007501F">
        <w:rPr>
          <w:rFonts w:cs="Arial"/>
        </w:rPr>
        <w:t xml:space="preserve"> Utilizando scripts en Python ejecutados en el entorno local.</w:t>
      </w:r>
    </w:p>
    <w:p w14:paraId="14D978E5" w14:textId="77777777" w:rsidR="0007501F" w:rsidRPr="0007501F" w:rsidRDefault="0007501F" w:rsidP="00DC2987">
      <w:pPr>
        <w:numPr>
          <w:ilvl w:val="2"/>
          <w:numId w:val="31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Almacenamiento:</w:t>
      </w:r>
      <w:r w:rsidRPr="0007501F">
        <w:rPr>
          <w:rFonts w:cs="Arial"/>
        </w:rPr>
        <w:t xml:space="preserve"> Resultados almacenados en bases de datos locales o directamente en archivos.</w:t>
      </w:r>
    </w:p>
    <w:p w14:paraId="75FFA475" w14:textId="77777777" w:rsidR="0007501F" w:rsidRPr="0007501F" w:rsidRDefault="0007501F" w:rsidP="00DC2987">
      <w:pPr>
        <w:numPr>
          <w:ilvl w:val="2"/>
          <w:numId w:val="31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Visualización:</w:t>
      </w:r>
      <w:r w:rsidRPr="0007501F">
        <w:rPr>
          <w:rFonts w:cs="Arial"/>
        </w:rPr>
        <w:t xml:space="preserve"> Integración con herramientas como </w:t>
      </w:r>
      <w:proofErr w:type="spellStart"/>
      <w:r w:rsidRPr="0007501F">
        <w:rPr>
          <w:rFonts w:cs="Arial"/>
        </w:rPr>
        <w:t>Qlik</w:t>
      </w:r>
      <w:proofErr w:type="spellEnd"/>
      <w:r w:rsidRPr="0007501F">
        <w:rPr>
          <w:rFonts w:cs="Arial"/>
        </w:rPr>
        <w:t xml:space="preserve"> o </w:t>
      </w:r>
      <w:proofErr w:type="spellStart"/>
      <w:r w:rsidRPr="0007501F">
        <w:rPr>
          <w:rFonts w:cs="Arial"/>
        </w:rPr>
        <w:t>Power</w:t>
      </w:r>
      <w:proofErr w:type="spellEnd"/>
      <w:r w:rsidRPr="0007501F">
        <w:rPr>
          <w:rFonts w:cs="Arial"/>
        </w:rPr>
        <w:t xml:space="preserve"> BI.</w:t>
      </w:r>
    </w:p>
    <w:p w14:paraId="6B551057" w14:textId="77777777" w:rsidR="0007501F" w:rsidRPr="0007501F" w:rsidRDefault="0007501F" w:rsidP="00DC2987">
      <w:pPr>
        <w:numPr>
          <w:ilvl w:val="0"/>
          <w:numId w:val="30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Ventajas:</w:t>
      </w:r>
    </w:p>
    <w:p w14:paraId="3960D2EA" w14:textId="77777777" w:rsidR="0007501F" w:rsidRPr="0007501F" w:rsidRDefault="0007501F" w:rsidP="00DC2987">
      <w:pPr>
        <w:numPr>
          <w:ilvl w:val="1"/>
          <w:numId w:val="30"/>
        </w:numPr>
        <w:jc w:val="both"/>
        <w:rPr>
          <w:rFonts w:cs="Arial"/>
        </w:rPr>
      </w:pPr>
      <w:r w:rsidRPr="0007501F">
        <w:rPr>
          <w:rFonts w:cs="Arial"/>
        </w:rPr>
        <w:t>Baja complejidad técnica.</w:t>
      </w:r>
    </w:p>
    <w:p w14:paraId="528837D8" w14:textId="77777777" w:rsidR="0007501F" w:rsidRPr="0007501F" w:rsidRDefault="0007501F" w:rsidP="00DC2987">
      <w:pPr>
        <w:numPr>
          <w:ilvl w:val="1"/>
          <w:numId w:val="30"/>
        </w:numPr>
        <w:jc w:val="both"/>
        <w:rPr>
          <w:rFonts w:cs="Arial"/>
        </w:rPr>
      </w:pPr>
      <w:r w:rsidRPr="0007501F">
        <w:rPr>
          <w:rFonts w:cs="Arial"/>
        </w:rPr>
        <w:t>Menor costo inicial.</w:t>
      </w:r>
    </w:p>
    <w:p w14:paraId="4ED33555" w14:textId="77777777" w:rsidR="0007501F" w:rsidRPr="0007501F" w:rsidRDefault="0007501F" w:rsidP="00DC2987">
      <w:pPr>
        <w:numPr>
          <w:ilvl w:val="0"/>
          <w:numId w:val="30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Limitaciones:</w:t>
      </w:r>
    </w:p>
    <w:p w14:paraId="17B1CBE2" w14:textId="77777777" w:rsidR="0007501F" w:rsidRPr="0007501F" w:rsidRDefault="0007501F" w:rsidP="00DC2987">
      <w:pPr>
        <w:numPr>
          <w:ilvl w:val="1"/>
          <w:numId w:val="30"/>
        </w:numPr>
        <w:jc w:val="both"/>
        <w:rPr>
          <w:rFonts w:cs="Arial"/>
        </w:rPr>
      </w:pPr>
      <w:r w:rsidRPr="0007501F">
        <w:rPr>
          <w:rFonts w:cs="Arial"/>
        </w:rPr>
        <w:t>No escalable para grandes volúmenes de datos.</w:t>
      </w:r>
    </w:p>
    <w:p w14:paraId="378C699E" w14:textId="5A1718AF" w:rsidR="0007501F" w:rsidRDefault="0007501F" w:rsidP="00DC2987">
      <w:pPr>
        <w:numPr>
          <w:ilvl w:val="1"/>
          <w:numId w:val="30"/>
        </w:numPr>
        <w:jc w:val="both"/>
        <w:rPr>
          <w:rFonts w:cs="Arial"/>
        </w:rPr>
      </w:pPr>
      <w:r w:rsidRPr="0007501F">
        <w:rPr>
          <w:rFonts w:cs="Arial"/>
        </w:rPr>
        <w:t>Dependencia de recursos locales del cliente (capacidad de memoria y CPU).</w:t>
      </w:r>
    </w:p>
    <w:p w14:paraId="1C518035" w14:textId="77777777" w:rsidR="003A033E" w:rsidRDefault="003A033E" w:rsidP="003A033E">
      <w:pPr>
        <w:ind w:left="1440"/>
        <w:jc w:val="both"/>
        <w:rPr>
          <w:rFonts w:cs="Arial"/>
        </w:rPr>
      </w:pPr>
    </w:p>
    <w:p w14:paraId="79C047B9" w14:textId="77777777" w:rsidR="00096B47" w:rsidRPr="00535863" w:rsidRDefault="00096B47" w:rsidP="00096B47">
      <w:pPr>
        <w:ind w:left="1440"/>
        <w:jc w:val="both"/>
        <w:rPr>
          <w:rFonts w:cs="Arial"/>
        </w:rPr>
      </w:pPr>
    </w:p>
    <w:p w14:paraId="20BCB229" w14:textId="422A7F75" w:rsidR="0007501F" w:rsidRDefault="0007501F" w:rsidP="00C01625">
      <w:pPr>
        <w:pStyle w:val="Heading3"/>
      </w:pPr>
      <w:bookmarkStart w:id="38" w:name="_Toc184979930"/>
      <w:r w:rsidRPr="0007501F">
        <w:t xml:space="preserve">Arquitectura </w:t>
      </w:r>
      <w:proofErr w:type="spellStart"/>
      <w:r w:rsidRPr="0007501F">
        <w:t>On</w:t>
      </w:r>
      <w:proofErr w:type="spellEnd"/>
      <w:r w:rsidRPr="0007501F">
        <w:t>-Premise</w:t>
      </w:r>
      <w:bookmarkEnd w:id="38"/>
    </w:p>
    <w:p w14:paraId="5DFA1FDC" w14:textId="77777777" w:rsidR="00C00D34" w:rsidRDefault="00C00D34" w:rsidP="00C00D34">
      <w:pPr>
        <w:rPr>
          <w:lang w:val="es-ES"/>
        </w:rPr>
      </w:pPr>
    </w:p>
    <w:p w14:paraId="5AF4F031" w14:textId="69315A52" w:rsidR="00C00D34" w:rsidRDefault="00E227DC" w:rsidP="00CF5563">
      <w:pPr>
        <w:jc w:val="center"/>
        <w:rPr>
          <w:lang w:val="es-ES"/>
        </w:rPr>
      </w:pPr>
      <w:r w:rsidRPr="00E227DC">
        <w:rPr>
          <w:noProof/>
        </w:rPr>
        <w:drawing>
          <wp:inline distT="0" distB="0" distL="0" distR="0" wp14:anchorId="2562F77F" wp14:editId="4ACB59EB">
            <wp:extent cx="4191216" cy="1732907"/>
            <wp:effectExtent l="19050" t="19050" r="19050" b="20320"/>
            <wp:docPr id="8" name="Picture 7" descr="A diagram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BDB311F-8FB0-3282-F4BE-422FE1F9B3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diagram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BDB311F-8FB0-3282-F4BE-422FE1F9B3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0" t="37016" r="9909" b="38708"/>
                    <a:stretch/>
                  </pic:blipFill>
                  <pic:spPr>
                    <a:xfrm>
                      <a:off x="0" y="0"/>
                      <a:ext cx="4210896" cy="1741044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360B004" w14:textId="77777777" w:rsidR="00CF5563" w:rsidRPr="00C00D34" w:rsidRDefault="00CF5563" w:rsidP="00C00D34">
      <w:pPr>
        <w:rPr>
          <w:lang w:val="es-ES"/>
        </w:rPr>
      </w:pPr>
    </w:p>
    <w:p w14:paraId="020B879F" w14:textId="0E1C56CB" w:rsidR="0007501F" w:rsidRPr="0007501F" w:rsidRDefault="0007501F" w:rsidP="00DC2987">
      <w:pPr>
        <w:numPr>
          <w:ilvl w:val="0"/>
          <w:numId w:val="32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Descripción:</w:t>
      </w:r>
    </w:p>
    <w:p w14:paraId="0F5E7F22" w14:textId="77777777" w:rsidR="0007501F" w:rsidRPr="0007501F" w:rsidRDefault="0007501F" w:rsidP="00DC2987">
      <w:pPr>
        <w:numPr>
          <w:ilvl w:val="1"/>
          <w:numId w:val="32"/>
        </w:numPr>
        <w:jc w:val="both"/>
        <w:rPr>
          <w:rFonts w:cs="Arial"/>
        </w:rPr>
      </w:pPr>
      <w:r w:rsidRPr="0007501F">
        <w:rPr>
          <w:rFonts w:cs="Arial"/>
        </w:rPr>
        <w:t>Diseñada para clientes con infraestructura propia dentro de un data center o red empresarial.</w:t>
      </w:r>
    </w:p>
    <w:p w14:paraId="5C988279" w14:textId="77777777" w:rsidR="001573EB" w:rsidRDefault="0007501F" w:rsidP="00DC2987">
      <w:pPr>
        <w:numPr>
          <w:ilvl w:val="0"/>
          <w:numId w:val="32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Flujo de trabajo:</w:t>
      </w:r>
    </w:p>
    <w:p w14:paraId="74970785" w14:textId="77777777" w:rsidR="001573EB" w:rsidRDefault="0007501F" w:rsidP="00DC2987">
      <w:pPr>
        <w:numPr>
          <w:ilvl w:val="1"/>
          <w:numId w:val="32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Fuentes de datos:</w:t>
      </w:r>
      <w:r w:rsidRPr="0007501F">
        <w:rPr>
          <w:rFonts w:cs="Arial"/>
        </w:rPr>
        <w:t xml:space="preserve"> Bases de datos empresariales (PostgreSQL, Oracle, etc.) o archivos gestionados internamente.</w:t>
      </w:r>
    </w:p>
    <w:p w14:paraId="416D7993" w14:textId="77777777" w:rsidR="001573EB" w:rsidRDefault="0007501F" w:rsidP="00DC2987">
      <w:pPr>
        <w:numPr>
          <w:ilvl w:val="1"/>
          <w:numId w:val="32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Transformación y procesamiento:</w:t>
      </w:r>
      <w:r w:rsidRPr="0007501F">
        <w:rPr>
          <w:rFonts w:cs="Arial"/>
        </w:rPr>
        <w:t xml:space="preserve"> Ejecución del modelo en servidores locales mediante Python o adaptaciones en </w:t>
      </w:r>
      <w:proofErr w:type="spellStart"/>
      <w:r w:rsidRPr="0007501F">
        <w:rPr>
          <w:rFonts w:cs="Arial"/>
        </w:rPr>
        <w:t>PySpark</w:t>
      </w:r>
      <w:proofErr w:type="spellEnd"/>
      <w:r w:rsidRPr="0007501F">
        <w:rPr>
          <w:rFonts w:cs="Arial"/>
        </w:rPr>
        <w:t xml:space="preserve"> para procesamiento paralelo si el volumen lo requiere.</w:t>
      </w:r>
    </w:p>
    <w:p w14:paraId="2A6E4870" w14:textId="77777777" w:rsidR="001573EB" w:rsidRDefault="0007501F" w:rsidP="00DC2987">
      <w:pPr>
        <w:numPr>
          <w:ilvl w:val="1"/>
          <w:numId w:val="32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Almacenamiento:</w:t>
      </w:r>
      <w:r w:rsidRPr="0007501F">
        <w:rPr>
          <w:rFonts w:cs="Arial"/>
        </w:rPr>
        <w:t xml:space="preserve"> En sistemas locales controlados por el cliente.</w:t>
      </w:r>
    </w:p>
    <w:p w14:paraId="446BAC96" w14:textId="2431ED6E" w:rsidR="0007501F" w:rsidRPr="0007501F" w:rsidRDefault="0007501F" w:rsidP="00DC2987">
      <w:pPr>
        <w:numPr>
          <w:ilvl w:val="1"/>
          <w:numId w:val="32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Visualización:</w:t>
      </w:r>
      <w:r w:rsidRPr="0007501F">
        <w:rPr>
          <w:rFonts w:cs="Arial"/>
        </w:rPr>
        <w:t xml:space="preserve"> </w:t>
      </w:r>
      <w:proofErr w:type="spellStart"/>
      <w:r w:rsidRPr="0007501F">
        <w:rPr>
          <w:rFonts w:cs="Arial"/>
        </w:rPr>
        <w:t>Dashboards</w:t>
      </w:r>
      <w:proofErr w:type="spellEnd"/>
      <w:r w:rsidRPr="0007501F">
        <w:rPr>
          <w:rFonts w:cs="Arial"/>
        </w:rPr>
        <w:t xml:space="preserve"> generados en herramientas como </w:t>
      </w:r>
      <w:proofErr w:type="spellStart"/>
      <w:r w:rsidRPr="0007501F">
        <w:rPr>
          <w:rFonts w:cs="Arial"/>
        </w:rPr>
        <w:t>Qlik</w:t>
      </w:r>
      <w:proofErr w:type="spellEnd"/>
      <w:r w:rsidRPr="0007501F">
        <w:rPr>
          <w:rFonts w:cs="Arial"/>
        </w:rPr>
        <w:t xml:space="preserve"> o </w:t>
      </w:r>
      <w:proofErr w:type="spellStart"/>
      <w:r w:rsidRPr="0007501F">
        <w:rPr>
          <w:rFonts w:cs="Arial"/>
        </w:rPr>
        <w:t>Power</w:t>
      </w:r>
      <w:proofErr w:type="spellEnd"/>
      <w:r w:rsidRPr="0007501F">
        <w:rPr>
          <w:rFonts w:cs="Arial"/>
          <w:b/>
          <w:bCs/>
        </w:rPr>
        <w:t xml:space="preserve"> </w:t>
      </w:r>
      <w:r w:rsidRPr="0007501F">
        <w:rPr>
          <w:rFonts w:cs="Arial"/>
        </w:rPr>
        <w:t>BI conectadas a la infraestructura.</w:t>
      </w:r>
    </w:p>
    <w:p w14:paraId="71C8BF3F" w14:textId="77777777" w:rsidR="0007501F" w:rsidRPr="0007501F" w:rsidRDefault="0007501F" w:rsidP="00DC2987">
      <w:pPr>
        <w:numPr>
          <w:ilvl w:val="0"/>
          <w:numId w:val="32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Ventajas:</w:t>
      </w:r>
    </w:p>
    <w:p w14:paraId="3D5DBC0A" w14:textId="77777777" w:rsidR="0007501F" w:rsidRPr="0007501F" w:rsidRDefault="0007501F" w:rsidP="00DC2987">
      <w:pPr>
        <w:numPr>
          <w:ilvl w:val="1"/>
          <w:numId w:val="32"/>
        </w:numPr>
        <w:jc w:val="both"/>
        <w:rPr>
          <w:rFonts w:cs="Arial"/>
        </w:rPr>
      </w:pPr>
      <w:r w:rsidRPr="0007501F">
        <w:rPr>
          <w:rFonts w:cs="Arial"/>
        </w:rPr>
        <w:t>Control total sobre los datos.</w:t>
      </w:r>
    </w:p>
    <w:p w14:paraId="500391B1" w14:textId="77777777" w:rsidR="0007501F" w:rsidRPr="0007501F" w:rsidRDefault="0007501F" w:rsidP="00DC2987">
      <w:pPr>
        <w:numPr>
          <w:ilvl w:val="1"/>
          <w:numId w:val="32"/>
        </w:numPr>
        <w:jc w:val="both"/>
        <w:rPr>
          <w:rFonts w:cs="Arial"/>
        </w:rPr>
      </w:pPr>
      <w:r w:rsidRPr="0007501F">
        <w:rPr>
          <w:rFonts w:cs="Arial"/>
        </w:rPr>
        <w:t>Adecuado para empresas con políticas estrictas de seguridad.</w:t>
      </w:r>
    </w:p>
    <w:p w14:paraId="33F906C6" w14:textId="77777777" w:rsidR="0007501F" w:rsidRPr="0007501F" w:rsidRDefault="0007501F" w:rsidP="00DC2987">
      <w:pPr>
        <w:numPr>
          <w:ilvl w:val="0"/>
          <w:numId w:val="32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Limitaciones:</w:t>
      </w:r>
    </w:p>
    <w:p w14:paraId="73859ABD" w14:textId="77777777" w:rsidR="0007501F" w:rsidRPr="0007501F" w:rsidRDefault="0007501F" w:rsidP="00DC2987">
      <w:pPr>
        <w:numPr>
          <w:ilvl w:val="1"/>
          <w:numId w:val="32"/>
        </w:numPr>
        <w:jc w:val="both"/>
        <w:rPr>
          <w:rFonts w:cs="Arial"/>
        </w:rPr>
      </w:pPr>
      <w:r w:rsidRPr="0007501F">
        <w:rPr>
          <w:rFonts w:cs="Arial"/>
        </w:rPr>
        <w:t>Requiere inversión en hardware y mantenimiento de la infraestructura.</w:t>
      </w:r>
    </w:p>
    <w:p w14:paraId="678E496E" w14:textId="006A9E72" w:rsidR="0007501F" w:rsidRPr="0007501F" w:rsidRDefault="0007501F" w:rsidP="0007501F">
      <w:pPr>
        <w:jc w:val="both"/>
        <w:rPr>
          <w:rFonts w:cs="Arial"/>
        </w:rPr>
      </w:pPr>
    </w:p>
    <w:p w14:paraId="58A3FC11" w14:textId="2999EC66" w:rsidR="0007501F" w:rsidRDefault="0007501F" w:rsidP="00C01625">
      <w:pPr>
        <w:pStyle w:val="Heading3"/>
      </w:pPr>
      <w:bookmarkStart w:id="39" w:name="_Toc184979931"/>
      <w:r w:rsidRPr="0007501F">
        <w:t>Arquitectura en la Nube</w:t>
      </w:r>
      <w:bookmarkEnd w:id="39"/>
    </w:p>
    <w:p w14:paraId="6F48E1A7" w14:textId="77777777" w:rsidR="00096B47" w:rsidRPr="00096B47" w:rsidRDefault="00096B47" w:rsidP="00096B47">
      <w:pPr>
        <w:rPr>
          <w:lang w:val="es-ES"/>
        </w:rPr>
      </w:pPr>
    </w:p>
    <w:p w14:paraId="16652329" w14:textId="77777777" w:rsidR="00D04301" w:rsidRDefault="00D04301" w:rsidP="00FC31E9">
      <w:pPr>
        <w:jc w:val="center"/>
        <w:rPr>
          <w:lang w:val="es-ES"/>
        </w:rPr>
      </w:pPr>
    </w:p>
    <w:p w14:paraId="0F771813" w14:textId="251F910D" w:rsidR="00CF5563" w:rsidRDefault="00E227DC" w:rsidP="00FC31E9">
      <w:pPr>
        <w:jc w:val="center"/>
        <w:rPr>
          <w:lang w:val="es-ES"/>
        </w:rPr>
      </w:pPr>
      <w:r w:rsidRPr="00E227DC">
        <w:rPr>
          <w:noProof/>
        </w:rPr>
        <w:drawing>
          <wp:inline distT="0" distB="0" distL="0" distR="0" wp14:anchorId="470C70B8" wp14:editId="6477F1E7">
            <wp:extent cx="4388010" cy="1942725"/>
            <wp:effectExtent l="19050" t="19050" r="12700" b="19685"/>
            <wp:docPr id="7" name="Picture 6" descr="A diagram of a computer pro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DE7A68C-5198-D7DA-49D3-ED7BA133F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diagram of a computer pro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DE7A68C-5198-D7DA-49D3-ED7BA133F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9" t="71182" r="2529" b="825"/>
                    <a:stretch/>
                  </pic:blipFill>
                  <pic:spPr>
                    <a:xfrm>
                      <a:off x="0" y="0"/>
                      <a:ext cx="4405266" cy="19503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0C71391" w14:textId="77777777" w:rsidR="00E227DC" w:rsidRDefault="00E227DC" w:rsidP="00FC31E9">
      <w:pPr>
        <w:jc w:val="center"/>
        <w:rPr>
          <w:lang w:val="es-ES"/>
        </w:rPr>
      </w:pPr>
    </w:p>
    <w:p w14:paraId="3BFEAA9F" w14:textId="77777777" w:rsidR="00E227DC" w:rsidRDefault="00E227DC" w:rsidP="00FC31E9">
      <w:pPr>
        <w:jc w:val="center"/>
        <w:rPr>
          <w:lang w:val="es-ES"/>
        </w:rPr>
      </w:pPr>
    </w:p>
    <w:p w14:paraId="735902E0" w14:textId="77777777" w:rsidR="00CF5563" w:rsidRPr="00CF5563" w:rsidRDefault="00CF5563" w:rsidP="00CF5563">
      <w:pPr>
        <w:rPr>
          <w:lang w:val="es-ES"/>
        </w:rPr>
      </w:pPr>
    </w:p>
    <w:p w14:paraId="260A02BA" w14:textId="77777777" w:rsidR="0007501F" w:rsidRPr="0007501F" w:rsidRDefault="0007501F" w:rsidP="00DC2987">
      <w:pPr>
        <w:numPr>
          <w:ilvl w:val="0"/>
          <w:numId w:val="33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Descripción:</w:t>
      </w:r>
    </w:p>
    <w:p w14:paraId="69175848" w14:textId="77777777" w:rsidR="0007501F" w:rsidRPr="0007501F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</w:rPr>
        <w:t>Orientada a clientes que manejan grandes volúmenes de datos o requieren escalabilidad automática.</w:t>
      </w:r>
    </w:p>
    <w:p w14:paraId="09CDD28D" w14:textId="77777777" w:rsidR="001573EB" w:rsidRDefault="0007501F" w:rsidP="00DC2987">
      <w:pPr>
        <w:numPr>
          <w:ilvl w:val="0"/>
          <w:numId w:val="33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Flujo de trabajo:</w:t>
      </w:r>
    </w:p>
    <w:p w14:paraId="08B70EE6" w14:textId="77777777" w:rsidR="001573EB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Fuentes de datos:</w:t>
      </w:r>
      <w:r w:rsidRPr="0007501F">
        <w:rPr>
          <w:rFonts w:cs="Arial"/>
        </w:rPr>
        <w:t xml:space="preserve"> Sistemas en la nube como Amazon S3, Azure Data Lake o Google Cloud Storage.</w:t>
      </w:r>
    </w:p>
    <w:p w14:paraId="29058CED" w14:textId="77777777" w:rsidR="001573EB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Transformación y procesamiento:</w:t>
      </w:r>
      <w:r w:rsidRPr="0007501F">
        <w:rPr>
          <w:rFonts w:cs="Arial"/>
        </w:rPr>
        <w:t xml:space="preserve"> Uso de servicios escalables como AWS Lambda, </w:t>
      </w:r>
      <w:proofErr w:type="spellStart"/>
      <w:r w:rsidRPr="0007501F">
        <w:rPr>
          <w:rFonts w:cs="Arial"/>
        </w:rPr>
        <w:t>Databricks</w:t>
      </w:r>
      <w:proofErr w:type="spellEnd"/>
      <w:r w:rsidRPr="0007501F">
        <w:rPr>
          <w:rFonts w:cs="Arial"/>
        </w:rPr>
        <w:t xml:space="preserve"> o Google </w:t>
      </w:r>
      <w:proofErr w:type="spellStart"/>
      <w:r w:rsidRPr="0007501F">
        <w:rPr>
          <w:rFonts w:cs="Arial"/>
        </w:rPr>
        <w:t>DataProc</w:t>
      </w:r>
      <w:proofErr w:type="spellEnd"/>
      <w:r w:rsidRPr="0007501F">
        <w:rPr>
          <w:rFonts w:cs="Arial"/>
        </w:rPr>
        <w:t xml:space="preserve">, ejecutando scripts en Python o adaptaciones en </w:t>
      </w:r>
      <w:proofErr w:type="spellStart"/>
      <w:r w:rsidRPr="0007501F">
        <w:rPr>
          <w:rFonts w:cs="Arial"/>
        </w:rPr>
        <w:t>PySpark</w:t>
      </w:r>
      <w:proofErr w:type="spellEnd"/>
      <w:r w:rsidRPr="0007501F">
        <w:rPr>
          <w:rFonts w:cs="Arial"/>
        </w:rPr>
        <w:t xml:space="preserve"> para procesamiento distribuido.</w:t>
      </w:r>
    </w:p>
    <w:p w14:paraId="0E095378" w14:textId="77777777" w:rsidR="00107945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Almacenamiento:</w:t>
      </w:r>
      <w:r w:rsidRPr="0007501F">
        <w:rPr>
          <w:rFonts w:cs="Arial"/>
        </w:rPr>
        <w:t xml:space="preserve"> Bases de datos en la nube o formatos como Parquet para optimizar consultas.</w:t>
      </w:r>
    </w:p>
    <w:p w14:paraId="1A964D15" w14:textId="512EDE0C" w:rsidR="0007501F" w:rsidRPr="0007501F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Visualización:</w:t>
      </w:r>
      <w:r w:rsidRPr="0007501F">
        <w:rPr>
          <w:rFonts w:cs="Arial"/>
        </w:rPr>
        <w:t xml:space="preserve"> </w:t>
      </w:r>
      <w:proofErr w:type="spellStart"/>
      <w:r w:rsidRPr="0007501F">
        <w:rPr>
          <w:rFonts w:cs="Arial"/>
        </w:rPr>
        <w:t>Dashboards</w:t>
      </w:r>
      <w:proofErr w:type="spellEnd"/>
      <w:r w:rsidRPr="0007501F">
        <w:rPr>
          <w:rFonts w:cs="Arial"/>
        </w:rPr>
        <w:t xml:space="preserve"> en herramientas como </w:t>
      </w:r>
      <w:proofErr w:type="spellStart"/>
      <w:r w:rsidRPr="0007501F">
        <w:rPr>
          <w:rFonts w:cs="Arial"/>
        </w:rPr>
        <w:t>Power</w:t>
      </w:r>
      <w:proofErr w:type="spellEnd"/>
      <w:r w:rsidRPr="0007501F">
        <w:rPr>
          <w:rFonts w:cs="Arial"/>
        </w:rPr>
        <w:t xml:space="preserve"> BI</w:t>
      </w:r>
      <w:r w:rsidR="007D369A" w:rsidRPr="00107945">
        <w:rPr>
          <w:rFonts w:cs="Arial"/>
        </w:rPr>
        <w:t xml:space="preserve"> o </w:t>
      </w:r>
      <w:proofErr w:type="spellStart"/>
      <w:r w:rsidR="007D369A" w:rsidRPr="00107945">
        <w:rPr>
          <w:rFonts w:cs="Arial"/>
        </w:rPr>
        <w:t>Qlik</w:t>
      </w:r>
      <w:proofErr w:type="spellEnd"/>
      <w:r w:rsidRPr="0007501F">
        <w:rPr>
          <w:rFonts w:cs="Arial"/>
        </w:rPr>
        <w:t xml:space="preserve"> conectadas directamente a los datos procesados.</w:t>
      </w:r>
    </w:p>
    <w:p w14:paraId="1317E597" w14:textId="77777777" w:rsidR="0007501F" w:rsidRPr="0007501F" w:rsidRDefault="0007501F" w:rsidP="00DC2987">
      <w:pPr>
        <w:numPr>
          <w:ilvl w:val="0"/>
          <w:numId w:val="33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Ventajas:</w:t>
      </w:r>
    </w:p>
    <w:p w14:paraId="16CF85DC" w14:textId="77777777" w:rsidR="0007501F" w:rsidRPr="0007501F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</w:rPr>
        <w:t>Escalabilidad dinámica.</w:t>
      </w:r>
    </w:p>
    <w:p w14:paraId="324EFEA6" w14:textId="77777777" w:rsidR="0007501F" w:rsidRPr="0007501F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</w:rPr>
        <w:t>Reducción de costos iniciales en infraestructura física.</w:t>
      </w:r>
    </w:p>
    <w:p w14:paraId="1B8BE2D9" w14:textId="77777777" w:rsidR="0007501F" w:rsidRPr="0007501F" w:rsidRDefault="0007501F" w:rsidP="00DC2987">
      <w:pPr>
        <w:numPr>
          <w:ilvl w:val="0"/>
          <w:numId w:val="33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Limitaciones:</w:t>
      </w:r>
    </w:p>
    <w:p w14:paraId="608A6FAE" w14:textId="77777777" w:rsidR="0007501F" w:rsidRPr="0007501F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</w:rPr>
        <w:t>Dependencia de servicios en la nube.</w:t>
      </w:r>
    </w:p>
    <w:p w14:paraId="39EB3FAD" w14:textId="77777777" w:rsidR="0007501F" w:rsidRDefault="0007501F" w:rsidP="00DC2987">
      <w:pPr>
        <w:numPr>
          <w:ilvl w:val="1"/>
          <w:numId w:val="33"/>
        </w:numPr>
        <w:jc w:val="both"/>
        <w:rPr>
          <w:rFonts w:cs="Arial"/>
        </w:rPr>
      </w:pPr>
      <w:r w:rsidRPr="0007501F">
        <w:rPr>
          <w:rFonts w:cs="Arial"/>
        </w:rPr>
        <w:t>Costo recurrente dependiendo del uso.</w:t>
      </w:r>
    </w:p>
    <w:p w14:paraId="58BD1AC4" w14:textId="77777777" w:rsidR="006E4D42" w:rsidRPr="0007501F" w:rsidRDefault="006E4D42" w:rsidP="006E4D42">
      <w:pPr>
        <w:ind w:left="1440"/>
        <w:jc w:val="both"/>
        <w:rPr>
          <w:rFonts w:cs="Arial"/>
        </w:rPr>
      </w:pPr>
    </w:p>
    <w:p w14:paraId="10F6A50B" w14:textId="63DDC25C" w:rsidR="0007501F" w:rsidRPr="0007501F" w:rsidRDefault="0007501F" w:rsidP="0007501F">
      <w:pPr>
        <w:jc w:val="both"/>
        <w:rPr>
          <w:rFonts w:cs="Arial"/>
        </w:rPr>
      </w:pPr>
    </w:p>
    <w:p w14:paraId="61265EA0" w14:textId="4C0503C3" w:rsidR="0007501F" w:rsidRPr="0007501F" w:rsidRDefault="0007501F" w:rsidP="00C01625">
      <w:pPr>
        <w:pStyle w:val="Heading3"/>
      </w:pPr>
      <w:bookmarkStart w:id="40" w:name="_Toc184979932"/>
      <w:r w:rsidRPr="0007501F">
        <w:t>Arquitectura Híbrida</w:t>
      </w:r>
      <w:bookmarkEnd w:id="40"/>
    </w:p>
    <w:p w14:paraId="180912D8" w14:textId="77777777" w:rsidR="0007501F" w:rsidRPr="0007501F" w:rsidRDefault="0007501F" w:rsidP="00DC2987">
      <w:pPr>
        <w:numPr>
          <w:ilvl w:val="0"/>
          <w:numId w:val="34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Descripción:</w:t>
      </w:r>
    </w:p>
    <w:p w14:paraId="2F249F78" w14:textId="77777777" w:rsidR="0007501F" w:rsidRPr="0007501F" w:rsidRDefault="0007501F" w:rsidP="00DC2987">
      <w:pPr>
        <w:numPr>
          <w:ilvl w:val="1"/>
          <w:numId w:val="34"/>
        </w:numPr>
        <w:jc w:val="both"/>
        <w:rPr>
          <w:rFonts w:cs="Arial"/>
        </w:rPr>
      </w:pPr>
      <w:r w:rsidRPr="0007501F">
        <w:rPr>
          <w:rFonts w:cs="Arial"/>
        </w:rPr>
        <w:t>Combina elementos de infraestructura local y en la nube, ofreciendo flexibilidad para diferentes escenarios.</w:t>
      </w:r>
    </w:p>
    <w:p w14:paraId="6EE99B98" w14:textId="77777777" w:rsidR="00107945" w:rsidRDefault="0007501F" w:rsidP="00DC2987">
      <w:pPr>
        <w:numPr>
          <w:ilvl w:val="0"/>
          <w:numId w:val="34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Flujo de trabajo:</w:t>
      </w:r>
    </w:p>
    <w:p w14:paraId="4DD4BFA6" w14:textId="77777777" w:rsidR="00107945" w:rsidRDefault="0007501F" w:rsidP="00DC2987">
      <w:pPr>
        <w:numPr>
          <w:ilvl w:val="1"/>
          <w:numId w:val="34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Fuentes de datos:</w:t>
      </w:r>
      <w:r w:rsidRPr="0007501F">
        <w:rPr>
          <w:rFonts w:cs="Arial"/>
        </w:rPr>
        <w:t xml:space="preserve"> Datos locales sincronizados con servicios en la nube.</w:t>
      </w:r>
    </w:p>
    <w:p w14:paraId="4A34881F" w14:textId="77777777" w:rsidR="00107945" w:rsidRDefault="0007501F" w:rsidP="00DC2987">
      <w:pPr>
        <w:numPr>
          <w:ilvl w:val="1"/>
          <w:numId w:val="34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Transformación y procesamiento:</w:t>
      </w:r>
      <w:r w:rsidRPr="0007501F">
        <w:rPr>
          <w:rFonts w:cs="Arial"/>
        </w:rPr>
        <w:t xml:space="preserve"> Parte del modelo puede ejecutarse en servidores locales (Python) y parte en servicios distribuidos (</w:t>
      </w:r>
      <w:proofErr w:type="spellStart"/>
      <w:r w:rsidRPr="0007501F">
        <w:rPr>
          <w:rFonts w:cs="Arial"/>
        </w:rPr>
        <w:t>PySpark</w:t>
      </w:r>
      <w:proofErr w:type="spellEnd"/>
      <w:r w:rsidRPr="0007501F">
        <w:rPr>
          <w:rFonts w:cs="Arial"/>
        </w:rPr>
        <w:t>) para Big Data.</w:t>
      </w:r>
    </w:p>
    <w:p w14:paraId="4735375D" w14:textId="77777777" w:rsidR="00107945" w:rsidRDefault="0007501F" w:rsidP="00DC2987">
      <w:pPr>
        <w:numPr>
          <w:ilvl w:val="1"/>
          <w:numId w:val="34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Almacenamiento:</w:t>
      </w:r>
      <w:r w:rsidRPr="0007501F">
        <w:rPr>
          <w:rFonts w:cs="Arial"/>
        </w:rPr>
        <w:t xml:space="preserve"> Mixto, con bases de datos locales y almacenamiento en la nube para optimizar costos.</w:t>
      </w:r>
    </w:p>
    <w:p w14:paraId="3E35DAC3" w14:textId="77777777" w:rsidR="00107945" w:rsidRDefault="0007501F" w:rsidP="00DC2987">
      <w:pPr>
        <w:numPr>
          <w:ilvl w:val="1"/>
          <w:numId w:val="34"/>
        </w:numPr>
        <w:jc w:val="both"/>
        <w:rPr>
          <w:rFonts w:cs="Arial"/>
        </w:rPr>
      </w:pPr>
      <w:r w:rsidRPr="0007501F">
        <w:rPr>
          <w:rFonts w:cs="Arial"/>
          <w:b/>
          <w:bCs/>
        </w:rPr>
        <w:t>Visualización:</w:t>
      </w:r>
      <w:r w:rsidRPr="0007501F">
        <w:rPr>
          <w:rFonts w:cs="Arial"/>
        </w:rPr>
        <w:t xml:space="preserve"> </w:t>
      </w:r>
      <w:proofErr w:type="spellStart"/>
      <w:r w:rsidRPr="0007501F">
        <w:rPr>
          <w:rFonts w:cs="Arial"/>
        </w:rPr>
        <w:t>Dashboards</w:t>
      </w:r>
      <w:proofErr w:type="spellEnd"/>
      <w:r w:rsidRPr="0007501F">
        <w:rPr>
          <w:rFonts w:cs="Arial"/>
        </w:rPr>
        <w:t xml:space="preserve"> integrados con múltiples fuentes.</w:t>
      </w:r>
    </w:p>
    <w:p w14:paraId="7AA42A22" w14:textId="2485DB2C" w:rsidR="0007501F" w:rsidRPr="0007501F" w:rsidRDefault="0007501F" w:rsidP="00DC2987">
      <w:pPr>
        <w:numPr>
          <w:ilvl w:val="0"/>
          <w:numId w:val="34"/>
        </w:numPr>
        <w:tabs>
          <w:tab w:val="clear" w:pos="720"/>
        </w:tabs>
        <w:jc w:val="both"/>
        <w:rPr>
          <w:rFonts w:cs="Arial"/>
        </w:rPr>
      </w:pPr>
      <w:r w:rsidRPr="0007501F">
        <w:rPr>
          <w:rFonts w:cs="Arial"/>
          <w:b/>
          <w:bCs/>
        </w:rPr>
        <w:t>Ventajas:</w:t>
      </w:r>
    </w:p>
    <w:p w14:paraId="06F165A6" w14:textId="77777777" w:rsidR="0007501F" w:rsidRPr="0007501F" w:rsidRDefault="0007501F" w:rsidP="00DC2987">
      <w:pPr>
        <w:numPr>
          <w:ilvl w:val="1"/>
          <w:numId w:val="34"/>
        </w:numPr>
        <w:jc w:val="both"/>
        <w:rPr>
          <w:rFonts w:cs="Arial"/>
        </w:rPr>
      </w:pPr>
      <w:r w:rsidRPr="0007501F">
        <w:rPr>
          <w:rFonts w:cs="Arial"/>
        </w:rPr>
        <w:t>Flexibilidad para ajustar el procesamiento según las necesidades.</w:t>
      </w:r>
    </w:p>
    <w:p w14:paraId="75D53831" w14:textId="5FF48720" w:rsidR="00E34E5A" w:rsidRDefault="0007501F" w:rsidP="00DC2987">
      <w:pPr>
        <w:numPr>
          <w:ilvl w:val="1"/>
          <w:numId w:val="34"/>
        </w:numPr>
        <w:jc w:val="both"/>
        <w:rPr>
          <w:rFonts w:cs="Arial"/>
        </w:rPr>
      </w:pPr>
      <w:r w:rsidRPr="0007501F">
        <w:rPr>
          <w:rFonts w:cs="Arial"/>
        </w:rPr>
        <w:t>Optimización de costos y tiempo.</w:t>
      </w:r>
    </w:p>
    <w:p w14:paraId="42F0B902" w14:textId="77777777" w:rsidR="00E34E5A" w:rsidRDefault="00E34E5A">
      <w:pPr>
        <w:spacing w:after="200" w:line="276" w:lineRule="auto"/>
        <w:contextualSpacing w:val="0"/>
        <w:rPr>
          <w:rFonts w:cs="Arial"/>
        </w:rPr>
      </w:pPr>
      <w:r>
        <w:rPr>
          <w:rFonts w:cs="Arial"/>
        </w:rPr>
        <w:br w:type="page"/>
      </w:r>
    </w:p>
    <w:p w14:paraId="27DCF12F" w14:textId="33163206" w:rsidR="0007501F" w:rsidRPr="00E34E5A" w:rsidRDefault="0007501F" w:rsidP="00E34E5A">
      <w:pPr>
        <w:ind w:left="1440"/>
        <w:jc w:val="both"/>
        <w:rPr>
          <w:rFonts w:cs="Arial"/>
        </w:rPr>
      </w:pPr>
    </w:p>
    <w:p w14:paraId="621D6BC4" w14:textId="18C3945E" w:rsidR="0007501F" w:rsidRDefault="0071572E" w:rsidP="00DC2987">
      <w:pPr>
        <w:pStyle w:val="Heading2"/>
        <w:numPr>
          <w:ilvl w:val="0"/>
          <w:numId w:val="18"/>
        </w:numPr>
      </w:pPr>
      <w:bookmarkStart w:id="41" w:name="_Toc184979933"/>
      <w:r w:rsidRPr="008F2A06">
        <w:t>ADAPTACIÓN DEL CÓDIGO A PYSPARK</w:t>
      </w:r>
      <w:bookmarkEnd w:id="41"/>
    </w:p>
    <w:p w14:paraId="71722E35" w14:textId="77777777" w:rsidR="006E4D42" w:rsidRPr="008F2A06" w:rsidRDefault="006E4D42" w:rsidP="006E4D42">
      <w:pPr>
        <w:pStyle w:val="ListParagraph"/>
        <w:jc w:val="both"/>
        <w:rPr>
          <w:rFonts w:cs="Arial"/>
          <w:b/>
          <w:bCs/>
        </w:rPr>
      </w:pPr>
    </w:p>
    <w:p w14:paraId="1DBC3A49" w14:textId="77777777" w:rsidR="0007501F" w:rsidRPr="0007501F" w:rsidRDefault="0007501F" w:rsidP="0007501F">
      <w:pPr>
        <w:jc w:val="both"/>
        <w:rPr>
          <w:rFonts w:cs="Arial"/>
        </w:rPr>
      </w:pPr>
      <w:r w:rsidRPr="0007501F">
        <w:rPr>
          <w:rFonts w:cs="Arial"/>
        </w:rPr>
        <w:t xml:space="preserve">Cuando el cliente maneja grandes volúmenes de datos, el modelo puede adaptarse a </w:t>
      </w:r>
      <w:proofErr w:type="spellStart"/>
      <w:r w:rsidRPr="0007501F">
        <w:rPr>
          <w:rFonts w:cs="Arial"/>
          <w:b/>
          <w:bCs/>
        </w:rPr>
        <w:t>PySpark</w:t>
      </w:r>
      <w:proofErr w:type="spellEnd"/>
      <w:r w:rsidRPr="0007501F">
        <w:rPr>
          <w:rFonts w:cs="Arial"/>
        </w:rPr>
        <w:t xml:space="preserve"> para aprovechar procesamiento paralelo en clústeres de datos. Esto implica:</w:t>
      </w:r>
    </w:p>
    <w:p w14:paraId="5914D491" w14:textId="77777777" w:rsidR="0007501F" w:rsidRPr="0007501F" w:rsidRDefault="0007501F" w:rsidP="00DC2987">
      <w:pPr>
        <w:numPr>
          <w:ilvl w:val="0"/>
          <w:numId w:val="35"/>
        </w:numPr>
        <w:jc w:val="both"/>
        <w:rPr>
          <w:rFonts w:cs="Arial"/>
        </w:rPr>
      </w:pPr>
      <w:r w:rsidRPr="0007501F">
        <w:rPr>
          <w:rFonts w:cs="Arial"/>
        </w:rPr>
        <w:t xml:space="preserve">Migrar las operaciones de transformación y cálculo a funciones distribuidas en </w:t>
      </w:r>
      <w:proofErr w:type="spellStart"/>
      <w:r w:rsidRPr="0007501F">
        <w:rPr>
          <w:rFonts w:cs="Arial"/>
        </w:rPr>
        <w:t>PySpark</w:t>
      </w:r>
      <w:proofErr w:type="spellEnd"/>
      <w:r w:rsidRPr="0007501F">
        <w:rPr>
          <w:rFonts w:cs="Arial"/>
        </w:rPr>
        <w:t>.</w:t>
      </w:r>
    </w:p>
    <w:p w14:paraId="0F2B948C" w14:textId="77777777" w:rsidR="0007501F" w:rsidRPr="0007501F" w:rsidRDefault="0007501F" w:rsidP="00DC2987">
      <w:pPr>
        <w:numPr>
          <w:ilvl w:val="0"/>
          <w:numId w:val="35"/>
        </w:numPr>
        <w:jc w:val="both"/>
        <w:rPr>
          <w:rFonts w:cs="Arial"/>
        </w:rPr>
      </w:pPr>
      <w:r w:rsidRPr="0007501F">
        <w:rPr>
          <w:rFonts w:cs="Arial"/>
        </w:rPr>
        <w:t xml:space="preserve">Utilizar </w:t>
      </w:r>
      <w:proofErr w:type="spellStart"/>
      <w:r w:rsidRPr="0007501F">
        <w:rPr>
          <w:rFonts w:cs="Arial"/>
        </w:rPr>
        <w:t>APIs</w:t>
      </w:r>
      <w:proofErr w:type="spellEnd"/>
      <w:r w:rsidRPr="0007501F">
        <w:rPr>
          <w:rFonts w:cs="Arial"/>
        </w:rPr>
        <w:t xml:space="preserve"> de </w:t>
      </w:r>
      <w:proofErr w:type="spellStart"/>
      <w:r w:rsidRPr="0007501F">
        <w:rPr>
          <w:rFonts w:cs="Arial"/>
        </w:rPr>
        <w:t>PySpark</w:t>
      </w:r>
      <w:proofErr w:type="spellEnd"/>
      <w:r w:rsidRPr="0007501F">
        <w:rPr>
          <w:rFonts w:cs="Arial"/>
        </w:rPr>
        <w:t xml:space="preserve"> para manipular </w:t>
      </w:r>
      <w:proofErr w:type="spellStart"/>
      <w:r w:rsidRPr="0007501F">
        <w:rPr>
          <w:rFonts w:cs="Arial"/>
        </w:rPr>
        <w:t>DataFrames</w:t>
      </w:r>
      <w:proofErr w:type="spellEnd"/>
      <w:r w:rsidRPr="0007501F">
        <w:rPr>
          <w:rFonts w:cs="Arial"/>
        </w:rPr>
        <w:t xml:space="preserve"> y optimizar el tiempo de ejecución.</w:t>
      </w:r>
    </w:p>
    <w:p w14:paraId="15EE787B" w14:textId="77777777" w:rsidR="0007501F" w:rsidRPr="0007501F" w:rsidRDefault="0007501F" w:rsidP="00DC2987">
      <w:pPr>
        <w:numPr>
          <w:ilvl w:val="0"/>
          <w:numId w:val="35"/>
        </w:numPr>
        <w:jc w:val="both"/>
        <w:rPr>
          <w:rFonts w:cs="Arial"/>
        </w:rPr>
      </w:pPr>
      <w:r w:rsidRPr="0007501F">
        <w:rPr>
          <w:rFonts w:cs="Arial"/>
        </w:rPr>
        <w:t xml:space="preserve">Configurar la infraestructura para gestionar tareas distribuidas en entornos como </w:t>
      </w:r>
      <w:proofErr w:type="spellStart"/>
      <w:r w:rsidRPr="0007501F">
        <w:rPr>
          <w:rFonts w:cs="Arial"/>
        </w:rPr>
        <w:t>Databricks</w:t>
      </w:r>
      <w:proofErr w:type="spellEnd"/>
      <w:r w:rsidRPr="0007501F">
        <w:rPr>
          <w:rFonts w:cs="Arial"/>
        </w:rPr>
        <w:t xml:space="preserve"> o Hadoop.</w:t>
      </w:r>
    </w:p>
    <w:p w14:paraId="7E706063" w14:textId="382EA41C" w:rsidR="006B2EE3" w:rsidRPr="004A642B" w:rsidRDefault="006B2EE3" w:rsidP="00732532">
      <w:pPr>
        <w:jc w:val="both"/>
        <w:rPr>
          <w:rFonts w:cs="Arial"/>
          <w:b/>
          <w:bCs/>
          <w:sz w:val="24"/>
          <w:szCs w:val="24"/>
          <w:lang w:val="es-ES"/>
        </w:rPr>
      </w:pPr>
    </w:p>
    <w:p w14:paraId="705AA09C" w14:textId="337157CB" w:rsidR="006B2EE3" w:rsidRDefault="0071572E" w:rsidP="00DC2987">
      <w:pPr>
        <w:pStyle w:val="Heading2"/>
        <w:numPr>
          <w:ilvl w:val="0"/>
          <w:numId w:val="18"/>
        </w:numPr>
        <w:rPr>
          <w:lang w:val="es-ES"/>
        </w:rPr>
      </w:pPr>
      <w:bookmarkStart w:id="42" w:name="_Toc184979934"/>
      <w:r w:rsidRPr="004A642B">
        <w:rPr>
          <w:lang w:val="es-ES"/>
        </w:rPr>
        <w:t>CONFIGURACIÓN DE DEPENDENCIAS</w:t>
      </w:r>
      <w:bookmarkEnd w:id="42"/>
    </w:p>
    <w:p w14:paraId="3F6EEEB2" w14:textId="77777777" w:rsidR="00702FFC" w:rsidRDefault="00CD10BD" w:rsidP="00702FFC">
      <w:pPr>
        <w:pStyle w:val="ListParagraph"/>
        <w:jc w:val="both"/>
        <w:rPr>
          <w:rFonts w:cs="Arial"/>
        </w:rPr>
      </w:pPr>
      <w:r w:rsidRPr="00CD10BD">
        <w:rPr>
          <w:rFonts w:cs="Arial"/>
        </w:rPr>
        <w:t>El modelo RFM utiliza varias librerías de Python para realizar el procesamiento, análisis, y exportación de dato</w:t>
      </w:r>
      <w:r>
        <w:rPr>
          <w:rFonts w:cs="Arial"/>
        </w:rPr>
        <w:t>s.</w:t>
      </w:r>
    </w:p>
    <w:p w14:paraId="4D5488C8" w14:textId="77777777" w:rsidR="00E43A64" w:rsidRDefault="00E43A64" w:rsidP="00702FFC">
      <w:pPr>
        <w:pStyle w:val="ListParagraph"/>
        <w:jc w:val="both"/>
        <w:rPr>
          <w:rFonts w:cs="Arial"/>
        </w:rPr>
      </w:pPr>
    </w:p>
    <w:p w14:paraId="7B9AA5C5" w14:textId="47C2ACFE" w:rsidR="00E43A64" w:rsidRPr="00E43A64" w:rsidRDefault="00E43A64" w:rsidP="00E43A64">
      <w:pPr>
        <w:pStyle w:val="ListParagraph"/>
        <w:jc w:val="both"/>
        <w:rPr>
          <w:rFonts w:cs="Arial"/>
        </w:rPr>
      </w:pPr>
      <w:r w:rsidRPr="00E43A64">
        <w:rPr>
          <w:rFonts w:cs="Arial"/>
          <w:b/>
          <w:bCs/>
        </w:rPr>
        <w:t>Python 3.8</w:t>
      </w:r>
      <w:r w:rsidRPr="00E43A64">
        <w:rPr>
          <w:rFonts w:cs="Arial"/>
        </w:rPr>
        <w:t xml:space="preserve"> o superior instalado.</w:t>
      </w:r>
    </w:p>
    <w:p w14:paraId="6569A272" w14:textId="77777777" w:rsidR="00121DC8" w:rsidRPr="00E43A64" w:rsidRDefault="00121DC8" w:rsidP="00E43A64">
      <w:pPr>
        <w:jc w:val="both"/>
        <w:rPr>
          <w:rFonts w:cs="Arial"/>
        </w:rPr>
      </w:pPr>
    </w:p>
    <w:p w14:paraId="34EDDAD8" w14:textId="77777777" w:rsidR="00121DC8" w:rsidRDefault="0081210D" w:rsidP="00121DC8">
      <w:pPr>
        <w:pStyle w:val="ListParagraph"/>
        <w:jc w:val="both"/>
        <w:rPr>
          <w:rFonts w:cs="Arial"/>
          <w:b/>
          <w:bCs/>
        </w:rPr>
      </w:pPr>
      <w:r w:rsidRPr="00702FFC">
        <w:rPr>
          <w:rFonts w:cs="Arial"/>
          <w:b/>
          <w:bCs/>
        </w:rPr>
        <w:t>Archivo requirements.txt</w:t>
      </w:r>
    </w:p>
    <w:p w14:paraId="7DCED8E7" w14:textId="0E7EE397" w:rsidR="00773F6D" w:rsidRPr="00121DC8" w:rsidRDefault="00773F6D" w:rsidP="00121DC8">
      <w:pPr>
        <w:pStyle w:val="ListParagraph"/>
        <w:jc w:val="both"/>
        <w:rPr>
          <w:rFonts w:cs="Arial"/>
        </w:rPr>
      </w:pPr>
      <w:r w:rsidRPr="00121DC8">
        <w:rPr>
          <w:rFonts w:cs="Arial"/>
        </w:rPr>
        <w:t>El archivo requirements.txt contiene todas las librerías necesarias para ejecutar el DEMO. Estas librerías son las siguientes:</w:t>
      </w:r>
    </w:p>
    <w:p w14:paraId="09EEB63E" w14:textId="08D0DA71" w:rsidR="00121DC8" w:rsidRDefault="00121DC8" w:rsidP="00DC2987">
      <w:pPr>
        <w:pStyle w:val="ListParagraph"/>
        <w:numPr>
          <w:ilvl w:val="0"/>
          <w:numId w:val="36"/>
        </w:numPr>
        <w:jc w:val="both"/>
        <w:rPr>
          <w:rFonts w:cs="Arial"/>
        </w:rPr>
      </w:pPr>
      <w:proofErr w:type="spellStart"/>
      <w:r w:rsidRPr="0081210D">
        <w:rPr>
          <w:rFonts w:cs="Arial"/>
        </w:rPr>
        <w:t>N</w:t>
      </w:r>
      <w:r w:rsidR="0081210D" w:rsidRPr="0081210D">
        <w:rPr>
          <w:rFonts w:cs="Arial"/>
        </w:rPr>
        <w:t>umpy</w:t>
      </w:r>
      <w:proofErr w:type="spellEnd"/>
    </w:p>
    <w:p w14:paraId="04F1632A" w14:textId="3A189FAC" w:rsidR="00121DC8" w:rsidRDefault="00121DC8" w:rsidP="00DC2987">
      <w:pPr>
        <w:pStyle w:val="ListParagraph"/>
        <w:numPr>
          <w:ilvl w:val="0"/>
          <w:numId w:val="36"/>
        </w:numPr>
        <w:jc w:val="both"/>
        <w:rPr>
          <w:rFonts w:cs="Arial"/>
        </w:rPr>
      </w:pPr>
      <w:r w:rsidRPr="00121DC8">
        <w:rPr>
          <w:rFonts w:cs="Arial"/>
        </w:rPr>
        <w:t>P</w:t>
      </w:r>
      <w:r w:rsidR="0081210D" w:rsidRPr="00121DC8">
        <w:rPr>
          <w:rFonts w:cs="Arial"/>
        </w:rPr>
        <w:t>andas</w:t>
      </w:r>
    </w:p>
    <w:p w14:paraId="33548814" w14:textId="762EAD3B" w:rsidR="00121DC8" w:rsidRDefault="00121DC8" w:rsidP="00DC2987">
      <w:pPr>
        <w:pStyle w:val="ListParagraph"/>
        <w:numPr>
          <w:ilvl w:val="0"/>
          <w:numId w:val="36"/>
        </w:numPr>
        <w:jc w:val="both"/>
        <w:rPr>
          <w:rFonts w:cs="Arial"/>
        </w:rPr>
      </w:pPr>
      <w:proofErr w:type="spellStart"/>
      <w:r w:rsidRPr="00121DC8">
        <w:rPr>
          <w:rFonts w:cs="Arial"/>
        </w:rPr>
        <w:t>J</w:t>
      </w:r>
      <w:r w:rsidR="0081210D" w:rsidRPr="00121DC8">
        <w:rPr>
          <w:rFonts w:cs="Arial"/>
        </w:rPr>
        <w:t>enkspy</w:t>
      </w:r>
      <w:proofErr w:type="spellEnd"/>
    </w:p>
    <w:p w14:paraId="4846D92C" w14:textId="77777777" w:rsidR="00121DC8" w:rsidRDefault="0081210D" w:rsidP="00DC2987">
      <w:pPr>
        <w:pStyle w:val="ListParagraph"/>
        <w:numPr>
          <w:ilvl w:val="0"/>
          <w:numId w:val="36"/>
        </w:numPr>
        <w:jc w:val="both"/>
        <w:rPr>
          <w:rFonts w:cs="Arial"/>
        </w:rPr>
      </w:pPr>
      <w:proofErr w:type="spellStart"/>
      <w:r w:rsidRPr="00121DC8">
        <w:rPr>
          <w:rFonts w:cs="Arial"/>
        </w:rPr>
        <w:t>PyYAML</w:t>
      </w:r>
      <w:proofErr w:type="spellEnd"/>
    </w:p>
    <w:p w14:paraId="61F9A2C4" w14:textId="676C7EBC" w:rsidR="0081210D" w:rsidRPr="00121DC8" w:rsidRDefault="0081210D" w:rsidP="00DC2987">
      <w:pPr>
        <w:pStyle w:val="ListParagraph"/>
        <w:numPr>
          <w:ilvl w:val="0"/>
          <w:numId w:val="36"/>
        </w:numPr>
        <w:jc w:val="both"/>
        <w:rPr>
          <w:rFonts w:cs="Arial"/>
        </w:rPr>
      </w:pPr>
      <w:proofErr w:type="spellStart"/>
      <w:r w:rsidRPr="00121DC8">
        <w:rPr>
          <w:rFonts w:cs="Arial"/>
        </w:rPr>
        <w:t>SQLAlchemy</w:t>
      </w:r>
      <w:proofErr w:type="spellEnd"/>
    </w:p>
    <w:p w14:paraId="1735D61E" w14:textId="77777777" w:rsidR="008138D0" w:rsidRPr="00985DAA" w:rsidRDefault="008138D0" w:rsidP="008138D0">
      <w:pPr>
        <w:rPr>
          <w:rFonts w:cs="Arial"/>
          <w:b/>
          <w:bCs/>
        </w:rPr>
      </w:pPr>
    </w:p>
    <w:p w14:paraId="1C98EE02" w14:textId="77777777" w:rsidR="00DF6684" w:rsidRPr="00985DAA" w:rsidRDefault="00DF6684" w:rsidP="00DF6684">
      <w:pPr>
        <w:jc w:val="both"/>
        <w:rPr>
          <w:rFonts w:cs="Arial"/>
          <w:b/>
          <w:bCs/>
          <w:lang w:val="es-ES"/>
        </w:rPr>
      </w:pPr>
      <w:r w:rsidRPr="00985DAA">
        <w:rPr>
          <w:rFonts w:cs="Arial"/>
          <w:b/>
          <w:bCs/>
          <w:lang w:val="es-ES"/>
        </w:rPr>
        <w:t>Nota importante:</w:t>
      </w:r>
    </w:p>
    <w:p w14:paraId="588EB581" w14:textId="4F0972F2" w:rsidR="00E34E5A" w:rsidRDefault="00DF6684" w:rsidP="00DF6684">
      <w:pPr>
        <w:jc w:val="both"/>
        <w:rPr>
          <w:rFonts w:cs="Arial"/>
          <w:lang w:val="es-ES"/>
        </w:rPr>
      </w:pPr>
      <w:r w:rsidRPr="00985DAA">
        <w:rPr>
          <w:rFonts w:cs="Arial"/>
          <w:lang w:val="es-ES"/>
        </w:rPr>
        <w:t xml:space="preserve">Si se modifican o adicionan funcionalidades al código que requieran de otras librerías, estas deben ser incluidas en el archivo </w:t>
      </w:r>
      <w:r w:rsidRPr="00985DAA">
        <w:rPr>
          <w:rFonts w:cs="Arial"/>
          <w:b/>
          <w:bCs/>
          <w:lang w:val="es-ES"/>
        </w:rPr>
        <w:t>requirements.txt</w:t>
      </w:r>
      <w:r w:rsidRPr="00985DAA">
        <w:rPr>
          <w:rFonts w:cs="Arial"/>
          <w:lang w:val="es-ES"/>
        </w:rPr>
        <w:t xml:space="preserve"> para asegurar la correcta ejecución del DEMO. Esto permite que todos los usuarios y entornos cuenten con las mismas dependencias y se eviten conflictos de versiones.</w:t>
      </w:r>
    </w:p>
    <w:p w14:paraId="388B9CBC" w14:textId="77777777" w:rsidR="00E34E5A" w:rsidRDefault="00E34E5A">
      <w:pPr>
        <w:spacing w:after="200" w:line="276" w:lineRule="auto"/>
        <w:contextualSpacing w:val="0"/>
        <w:rPr>
          <w:rFonts w:cs="Arial"/>
          <w:lang w:val="es-ES"/>
        </w:rPr>
      </w:pPr>
      <w:r>
        <w:rPr>
          <w:rFonts w:cs="Arial"/>
          <w:lang w:val="es-ES"/>
        </w:rPr>
        <w:br w:type="page"/>
      </w:r>
    </w:p>
    <w:p w14:paraId="6E37000A" w14:textId="77777777" w:rsidR="006B2EE3" w:rsidRPr="00985DAA" w:rsidRDefault="006B2EE3" w:rsidP="00DF6684">
      <w:pPr>
        <w:jc w:val="both"/>
        <w:rPr>
          <w:rFonts w:cs="Arial"/>
          <w:lang w:val="es-ES"/>
        </w:rPr>
      </w:pPr>
    </w:p>
    <w:p w14:paraId="2EA7334C" w14:textId="77777777" w:rsidR="004D7949" w:rsidRDefault="004D7949" w:rsidP="00DF6684">
      <w:pPr>
        <w:jc w:val="both"/>
        <w:rPr>
          <w:rFonts w:cs="Arial"/>
          <w:sz w:val="24"/>
          <w:szCs w:val="24"/>
          <w:lang w:val="es-ES"/>
        </w:rPr>
      </w:pPr>
    </w:p>
    <w:p w14:paraId="4E1065D0" w14:textId="6E568592" w:rsidR="004D7949" w:rsidRPr="004D7949" w:rsidRDefault="0071572E" w:rsidP="00DC2987">
      <w:pPr>
        <w:pStyle w:val="Heading2"/>
        <w:numPr>
          <w:ilvl w:val="0"/>
          <w:numId w:val="18"/>
        </w:numPr>
      </w:pPr>
      <w:bookmarkStart w:id="43" w:name="_Toc184979935"/>
      <w:r w:rsidRPr="004D7949">
        <w:t>PROCESO DE EJECUCIÓN DEL DEMO RFM</w:t>
      </w:r>
      <w:r>
        <w:t xml:space="preserve"> LOCAL (PRUEBAS)</w:t>
      </w:r>
      <w:bookmarkEnd w:id="43"/>
    </w:p>
    <w:p w14:paraId="661EA996" w14:textId="5ADC68C5" w:rsidR="004D7949" w:rsidRDefault="004D7949" w:rsidP="004D7949">
      <w:pPr>
        <w:jc w:val="both"/>
        <w:rPr>
          <w:rFonts w:cs="Arial"/>
        </w:rPr>
      </w:pPr>
      <w:r w:rsidRPr="004D7949">
        <w:rPr>
          <w:rFonts w:cs="Arial"/>
        </w:rPr>
        <w:t xml:space="preserve">Esta sección describe los pasos necesarios para ejecutar el DEMO RFM y obtener los resultados. </w:t>
      </w:r>
      <w:r w:rsidR="00985DAA" w:rsidRPr="00985DAA">
        <w:rPr>
          <w:rFonts w:cs="Arial"/>
        </w:rPr>
        <w:t>Garantizar haber</w:t>
      </w:r>
      <w:r w:rsidRPr="004D7949">
        <w:rPr>
          <w:rFonts w:cs="Arial"/>
        </w:rPr>
        <w:t xml:space="preserve"> configurado previamente las dependencias y de contar con los datos necesarios según lo indicado en las secciones anteriores.</w:t>
      </w:r>
    </w:p>
    <w:p w14:paraId="6670F924" w14:textId="77777777" w:rsidR="007C0916" w:rsidRDefault="007C0916" w:rsidP="004D7949">
      <w:pPr>
        <w:jc w:val="both"/>
        <w:rPr>
          <w:rFonts w:cs="Arial"/>
        </w:rPr>
      </w:pPr>
    </w:p>
    <w:p w14:paraId="4D2EFDEE" w14:textId="34FB05E6" w:rsidR="007C0916" w:rsidRPr="007C0916" w:rsidRDefault="007C0916" w:rsidP="00C01625">
      <w:pPr>
        <w:pStyle w:val="Heading3"/>
      </w:pPr>
      <w:bookmarkStart w:id="44" w:name="_Toc184979936"/>
      <w:r w:rsidRPr="007C0916">
        <w:t>Descargar el Repositorio</w:t>
      </w:r>
      <w:bookmarkEnd w:id="44"/>
    </w:p>
    <w:p w14:paraId="28A6DB62" w14:textId="4B42E549" w:rsidR="007C0916" w:rsidRDefault="007C0916" w:rsidP="007C0916">
      <w:pPr>
        <w:jc w:val="both"/>
        <w:rPr>
          <w:rFonts w:cs="Arial"/>
        </w:rPr>
      </w:pPr>
      <w:r w:rsidRPr="007C0916">
        <w:rPr>
          <w:rFonts w:cs="Arial"/>
        </w:rPr>
        <w:t>Para comenzar la implementación, lo primero es obtener el código fuente</w:t>
      </w:r>
      <w:r w:rsidR="00BA0617">
        <w:rPr>
          <w:rFonts w:cs="Arial"/>
        </w:rPr>
        <w:t xml:space="preserve">, este </w:t>
      </w:r>
      <w:r w:rsidRPr="007C0916">
        <w:rPr>
          <w:rFonts w:cs="Arial"/>
        </w:rPr>
        <w:t xml:space="preserve">se encuentra alojado en un repositorio de GitHub. </w:t>
      </w:r>
    </w:p>
    <w:p w14:paraId="6E870EE3" w14:textId="77777777" w:rsidR="00985DAA" w:rsidRPr="00985DAA" w:rsidRDefault="00985DAA" w:rsidP="004D7949">
      <w:pPr>
        <w:jc w:val="both"/>
        <w:rPr>
          <w:rFonts w:cs="Arial"/>
        </w:rPr>
      </w:pPr>
    </w:p>
    <w:p w14:paraId="1BA477F1" w14:textId="264F64CB" w:rsidR="00985DAA" w:rsidRPr="00985DAA" w:rsidRDefault="00C87827" w:rsidP="00C01625">
      <w:pPr>
        <w:pStyle w:val="Heading3"/>
      </w:pPr>
      <w:bookmarkStart w:id="45" w:name="_Toc184979937"/>
      <w:r>
        <w:t>Configuración del entorno</w:t>
      </w:r>
      <w:bookmarkEnd w:id="45"/>
    </w:p>
    <w:p w14:paraId="0F9A1565" w14:textId="6ECECFA1" w:rsidR="00985DAA" w:rsidRPr="00985DAA" w:rsidRDefault="00985DAA" w:rsidP="00DC2987">
      <w:pPr>
        <w:numPr>
          <w:ilvl w:val="0"/>
          <w:numId w:val="37"/>
        </w:numPr>
        <w:tabs>
          <w:tab w:val="num" w:pos="720"/>
        </w:tabs>
        <w:jc w:val="both"/>
        <w:rPr>
          <w:rFonts w:cs="Arial"/>
        </w:rPr>
      </w:pPr>
      <w:r w:rsidRPr="00985DAA">
        <w:rPr>
          <w:rFonts w:cs="Arial"/>
        </w:rPr>
        <w:t>Verifica</w:t>
      </w:r>
      <w:r>
        <w:rPr>
          <w:rFonts w:cs="Arial"/>
        </w:rPr>
        <w:t>r</w:t>
      </w:r>
      <w:r w:rsidRPr="00985DAA">
        <w:rPr>
          <w:rFonts w:cs="Arial"/>
        </w:rPr>
        <w:t xml:space="preserve"> que todas las dependencias estén instaladas. </w:t>
      </w:r>
      <w:r>
        <w:rPr>
          <w:rFonts w:cs="Arial"/>
        </w:rPr>
        <w:t xml:space="preserve">Archivo </w:t>
      </w:r>
      <w:r w:rsidRPr="00985DAA">
        <w:rPr>
          <w:rFonts w:cs="Arial"/>
          <w:b/>
          <w:bCs/>
        </w:rPr>
        <w:t>requirements.txt</w:t>
      </w:r>
    </w:p>
    <w:p w14:paraId="3973CA55" w14:textId="09304322" w:rsidR="00D41507" w:rsidRDefault="003C3346" w:rsidP="00DC2987">
      <w:pPr>
        <w:numPr>
          <w:ilvl w:val="0"/>
          <w:numId w:val="37"/>
        </w:numPr>
        <w:tabs>
          <w:tab w:val="num" w:pos="720"/>
        </w:tabs>
        <w:jc w:val="both"/>
        <w:rPr>
          <w:rFonts w:cs="Arial"/>
        </w:rPr>
      </w:pPr>
      <w:r>
        <w:rPr>
          <w:rFonts w:cs="Arial"/>
        </w:rPr>
        <w:t>Garantizar</w:t>
      </w:r>
      <w:r w:rsidR="00985DAA" w:rsidRPr="00985DAA">
        <w:rPr>
          <w:rFonts w:cs="Arial"/>
        </w:rPr>
        <w:t xml:space="preserve"> que el archivo de configuración en formato YAML esté correctamente configurado con los parámetros del análisis.</w:t>
      </w:r>
    </w:p>
    <w:p w14:paraId="0077AEBF" w14:textId="562BA5DD" w:rsidR="00953698" w:rsidRDefault="0010631E" w:rsidP="00A62CC6">
      <w:pPr>
        <w:ind w:left="1080"/>
        <w:jc w:val="both"/>
        <w:rPr>
          <w:rFonts w:cs="Arial"/>
        </w:rPr>
      </w:pPr>
      <w:r>
        <w:rPr>
          <w:rFonts w:cs="Arial"/>
        </w:rPr>
        <w:t>E</w:t>
      </w:r>
      <w:r w:rsidRPr="0010631E">
        <w:rPr>
          <w:rFonts w:cs="Arial"/>
        </w:rPr>
        <w:t xml:space="preserve">l archivo </w:t>
      </w:r>
      <w:r w:rsidR="00AC7D64">
        <w:rPr>
          <w:rFonts w:cs="Arial"/>
        </w:rPr>
        <w:t>de configuración</w:t>
      </w:r>
      <w:r w:rsidRPr="0010631E">
        <w:rPr>
          <w:rFonts w:cs="Arial"/>
        </w:rPr>
        <w:t xml:space="preserve"> debe ser personalizado según las necesidades del cliente. Este archivo contiene configuraciones clave, como las categorías de negocio, los percentiles para el cálculo de las puntuaciones y otros parámetros relacionados con el cálculo de RFM.</w:t>
      </w:r>
    </w:p>
    <w:p w14:paraId="24092460" w14:textId="77777777" w:rsidR="0077269B" w:rsidRDefault="0077269B" w:rsidP="00A62CC6">
      <w:pPr>
        <w:ind w:left="1080"/>
        <w:jc w:val="both"/>
        <w:rPr>
          <w:rFonts w:cs="Arial"/>
        </w:rPr>
      </w:pPr>
    </w:p>
    <w:p w14:paraId="62F04E18" w14:textId="37F0DC90" w:rsidR="0077269B" w:rsidRDefault="0077269B" w:rsidP="00A62CC6">
      <w:pPr>
        <w:ind w:left="1080"/>
        <w:jc w:val="both"/>
        <w:rPr>
          <w:rFonts w:cs="Arial"/>
        </w:rPr>
      </w:pPr>
      <w:r w:rsidRPr="0006765C">
        <w:rPr>
          <w:rFonts w:cs="Arial"/>
          <w:b/>
          <w:bCs/>
        </w:rPr>
        <w:t>Nota:</w:t>
      </w:r>
      <w:r w:rsidRPr="0006765C">
        <w:rPr>
          <w:rFonts w:cs="Arial"/>
        </w:rPr>
        <w:t xml:space="preserve"> Si esta es la primera vez que</w:t>
      </w:r>
      <w:r>
        <w:rPr>
          <w:rFonts w:cs="Arial"/>
        </w:rPr>
        <w:t xml:space="preserve"> se</w:t>
      </w:r>
      <w:r w:rsidRPr="0006765C">
        <w:rPr>
          <w:rFonts w:cs="Arial"/>
        </w:rPr>
        <w:t xml:space="preserve"> </w:t>
      </w:r>
      <w:r>
        <w:rPr>
          <w:rFonts w:cs="Arial"/>
        </w:rPr>
        <w:t>ejecuta Demo</w:t>
      </w:r>
      <w:r w:rsidRPr="0006765C">
        <w:rPr>
          <w:rFonts w:cs="Arial"/>
        </w:rPr>
        <w:t xml:space="preserve"> RFM, se recomienda realizar un análisis exploratorio de los datos mediante el módulo </w:t>
      </w:r>
      <w:r w:rsidRPr="0006765C">
        <w:rPr>
          <w:rFonts w:cs="Arial"/>
          <w:b/>
          <w:bCs/>
        </w:rPr>
        <w:t>Notebook</w:t>
      </w:r>
      <w:r w:rsidRPr="0006765C">
        <w:rPr>
          <w:rFonts w:cs="Arial"/>
        </w:rPr>
        <w:t xml:space="preserve"> incluido en el proyecto. Esto permite identificar características importantes de la data y ajustar los parámetros en el archivo </w:t>
      </w:r>
      <w:r>
        <w:rPr>
          <w:rFonts w:cs="Arial"/>
        </w:rPr>
        <w:t>de configuración</w:t>
      </w:r>
      <w:r w:rsidRPr="0006765C">
        <w:rPr>
          <w:rFonts w:cs="Arial"/>
        </w:rPr>
        <w:t xml:space="preserve"> antes de ejecutar el modelo</w:t>
      </w:r>
    </w:p>
    <w:p w14:paraId="7D058487" w14:textId="77777777" w:rsidR="0077269B" w:rsidRPr="00985DAA" w:rsidRDefault="0077269B" w:rsidP="00A62CC6">
      <w:pPr>
        <w:ind w:left="1080"/>
        <w:jc w:val="both"/>
        <w:rPr>
          <w:rFonts w:cs="Arial"/>
        </w:rPr>
      </w:pPr>
    </w:p>
    <w:p w14:paraId="6EC82D38" w14:textId="71EFC292" w:rsidR="00146CD8" w:rsidRPr="00985DAA" w:rsidRDefault="00DA5EB1" w:rsidP="00DC2987">
      <w:pPr>
        <w:numPr>
          <w:ilvl w:val="0"/>
          <w:numId w:val="37"/>
        </w:numPr>
        <w:tabs>
          <w:tab w:val="num" w:pos="720"/>
        </w:tabs>
        <w:jc w:val="both"/>
        <w:rPr>
          <w:rFonts w:cs="Arial"/>
        </w:rPr>
      </w:pPr>
      <w:r>
        <w:rPr>
          <w:rFonts w:cs="Arial"/>
        </w:rPr>
        <w:t>C</w:t>
      </w:r>
      <w:r w:rsidR="00985DAA" w:rsidRPr="00985DAA">
        <w:rPr>
          <w:rFonts w:cs="Arial"/>
        </w:rPr>
        <w:t>ontar con los datos transaccionales en el formato adecuado (CSV, Excel, Parquet, o conectado a una base de datos).</w:t>
      </w:r>
    </w:p>
    <w:p w14:paraId="57120C55" w14:textId="77777777" w:rsidR="00815BF8" w:rsidRPr="002624DE" w:rsidRDefault="00815BF8" w:rsidP="002624DE">
      <w:pPr>
        <w:jc w:val="both"/>
        <w:rPr>
          <w:rFonts w:cs="Arial"/>
        </w:rPr>
      </w:pPr>
    </w:p>
    <w:p w14:paraId="139D21B2" w14:textId="7BF3DB59" w:rsidR="00815BF8" w:rsidRPr="00815BF8" w:rsidRDefault="00815BF8" w:rsidP="00C01625">
      <w:pPr>
        <w:pStyle w:val="Heading3"/>
      </w:pPr>
      <w:bookmarkStart w:id="46" w:name="_Toc184979938"/>
      <w:r>
        <w:t>Creación y/o</w:t>
      </w:r>
      <w:r w:rsidR="002624DE">
        <w:t xml:space="preserve"> Ajuste de</w:t>
      </w:r>
      <w:r>
        <w:t xml:space="preserve"> Funcionalidades</w:t>
      </w:r>
      <w:bookmarkEnd w:id="46"/>
      <w:r>
        <w:t xml:space="preserve"> </w:t>
      </w:r>
    </w:p>
    <w:p w14:paraId="6ACD6C8A" w14:textId="4D06A963" w:rsidR="00146CD8" w:rsidRDefault="00146CD8" w:rsidP="00815BF8">
      <w:pPr>
        <w:pStyle w:val="ListParagraph"/>
        <w:ind w:left="1080"/>
        <w:jc w:val="both"/>
        <w:rPr>
          <w:rFonts w:cs="Arial"/>
        </w:rPr>
      </w:pPr>
      <w:r w:rsidRPr="00146CD8">
        <w:rPr>
          <w:rFonts w:cs="Arial"/>
        </w:rPr>
        <w:t>Una vez que</w:t>
      </w:r>
      <w:r w:rsidR="00D82CAB">
        <w:rPr>
          <w:rFonts w:cs="Arial"/>
        </w:rPr>
        <w:t xml:space="preserve"> se</w:t>
      </w:r>
      <w:r w:rsidRPr="00146CD8">
        <w:rPr>
          <w:rFonts w:cs="Arial"/>
        </w:rPr>
        <w:t xml:space="preserve"> haya descargado el código y configurado el archivo YAML, </w:t>
      </w:r>
      <w:r w:rsidR="00E10F8C">
        <w:rPr>
          <w:rFonts w:cs="Arial"/>
        </w:rPr>
        <w:t>se puede</w:t>
      </w:r>
      <w:r w:rsidRPr="00146CD8">
        <w:rPr>
          <w:rFonts w:cs="Arial"/>
        </w:rPr>
        <w:t xml:space="preserve"> comenzar a adaptar el cálculo de RFM según las necesidades específicas de</w:t>
      </w:r>
      <w:r w:rsidR="00E10F8C">
        <w:rPr>
          <w:rFonts w:cs="Arial"/>
        </w:rPr>
        <w:t xml:space="preserve">l </w:t>
      </w:r>
      <w:r w:rsidRPr="00146CD8">
        <w:rPr>
          <w:rFonts w:cs="Arial"/>
        </w:rPr>
        <w:t xml:space="preserve">cliente. Es importante tener en cuenta que, de acuerdo con los requerimientos del cliente, puede ser necesario </w:t>
      </w:r>
      <w:r w:rsidRPr="00146CD8">
        <w:rPr>
          <w:rFonts w:cs="Arial"/>
          <w:b/>
          <w:bCs/>
        </w:rPr>
        <w:t>añadir o ajustar funcionalidades</w:t>
      </w:r>
      <w:r w:rsidRPr="00146CD8">
        <w:rPr>
          <w:rFonts w:cs="Arial"/>
        </w:rPr>
        <w:t xml:space="preserve"> del código fuente original para cumplir con la personalización requerida.</w:t>
      </w:r>
    </w:p>
    <w:p w14:paraId="1FD84B09" w14:textId="77777777" w:rsidR="00146CD8" w:rsidRPr="00146CD8" w:rsidRDefault="00146CD8" w:rsidP="00146CD8">
      <w:pPr>
        <w:pStyle w:val="ListParagraph"/>
        <w:ind w:left="1080"/>
        <w:jc w:val="both"/>
        <w:rPr>
          <w:rFonts w:cs="Arial"/>
        </w:rPr>
      </w:pPr>
    </w:p>
    <w:p w14:paraId="49F05FB9" w14:textId="77777777" w:rsidR="00125391" w:rsidRPr="00125391" w:rsidRDefault="00125391" w:rsidP="00C01625">
      <w:pPr>
        <w:pStyle w:val="Heading3"/>
      </w:pPr>
      <w:bookmarkStart w:id="47" w:name="_Toc184979939"/>
      <w:r w:rsidRPr="00125391">
        <w:t>Ejecutar el Script Principal</w:t>
      </w:r>
      <w:bookmarkEnd w:id="47"/>
    </w:p>
    <w:p w14:paraId="25952AE1" w14:textId="39BB2F7F" w:rsidR="00125391" w:rsidRDefault="00125391" w:rsidP="00125391">
      <w:pPr>
        <w:pStyle w:val="ListParagraph"/>
        <w:ind w:left="1080"/>
        <w:jc w:val="both"/>
        <w:rPr>
          <w:rFonts w:cs="Arial"/>
        </w:rPr>
      </w:pPr>
      <w:r w:rsidRPr="00125391">
        <w:rPr>
          <w:rFonts w:cs="Arial"/>
        </w:rPr>
        <w:t>Una vez realizados los ajustes,</w:t>
      </w:r>
      <w:r>
        <w:rPr>
          <w:rFonts w:cs="Arial"/>
        </w:rPr>
        <w:t xml:space="preserve"> se</w:t>
      </w:r>
      <w:r w:rsidRPr="00125391">
        <w:rPr>
          <w:rFonts w:cs="Arial"/>
        </w:rPr>
        <w:t xml:space="preserve"> puede ejecutar el script principal (main.py). Este script orquesta todos los módulos y genera los resultados finales</w:t>
      </w:r>
      <w:r w:rsidR="00B548EB">
        <w:rPr>
          <w:rFonts w:cs="Arial"/>
        </w:rPr>
        <w:t xml:space="preserve"> del RFM</w:t>
      </w:r>
      <w:r w:rsidR="00126F29">
        <w:rPr>
          <w:rFonts w:cs="Arial"/>
        </w:rPr>
        <w:t>.</w:t>
      </w:r>
    </w:p>
    <w:p w14:paraId="6640E418" w14:textId="77777777" w:rsidR="000C0EAF" w:rsidRDefault="000C0EAF" w:rsidP="00125391">
      <w:pPr>
        <w:pStyle w:val="ListParagraph"/>
        <w:ind w:left="1080"/>
        <w:jc w:val="both"/>
        <w:rPr>
          <w:rFonts w:cs="Arial"/>
        </w:rPr>
      </w:pPr>
    </w:p>
    <w:p w14:paraId="6B00D8E2" w14:textId="51F2B3C8" w:rsidR="00904808" w:rsidRPr="00904808" w:rsidRDefault="00904808" w:rsidP="00C01625">
      <w:pPr>
        <w:pStyle w:val="Heading3"/>
      </w:pPr>
      <w:bookmarkStart w:id="48" w:name="_Toc184979940"/>
      <w:r w:rsidRPr="00904808">
        <w:t>Integración con Herramientas de Visualización</w:t>
      </w:r>
      <w:bookmarkEnd w:id="48"/>
    </w:p>
    <w:p w14:paraId="63AB9AFE" w14:textId="015EEF06" w:rsidR="00B26AB3" w:rsidRPr="00933D4F" w:rsidRDefault="00E00EC7" w:rsidP="00904808">
      <w:pPr>
        <w:pStyle w:val="ListParagraph"/>
        <w:ind w:left="1080"/>
        <w:jc w:val="both"/>
        <w:rPr>
          <w:rFonts w:cs="Arial"/>
        </w:rPr>
      </w:pPr>
      <w:r w:rsidRPr="00E00EC7">
        <w:rPr>
          <w:rFonts w:cs="Arial"/>
        </w:rPr>
        <w:t xml:space="preserve">El modelo RFM generará resultados en un formato estructurado. Estos archivos contienen las puntuaciones de RFM de los clientes junto con sus categorías. Este formato es ideal para ser importado a herramientas de visualización como </w:t>
      </w:r>
      <w:proofErr w:type="spellStart"/>
      <w:r w:rsidRPr="00933D4F">
        <w:rPr>
          <w:rFonts w:cs="Arial"/>
        </w:rPr>
        <w:t>Power</w:t>
      </w:r>
      <w:proofErr w:type="spellEnd"/>
      <w:r w:rsidRPr="00933D4F">
        <w:rPr>
          <w:rFonts w:cs="Arial"/>
        </w:rPr>
        <w:t xml:space="preserve"> BI</w:t>
      </w:r>
      <w:r w:rsidR="00933D4F">
        <w:rPr>
          <w:rFonts w:cs="Arial"/>
        </w:rPr>
        <w:t xml:space="preserve"> </w:t>
      </w:r>
      <w:r w:rsidRPr="00933D4F">
        <w:rPr>
          <w:rFonts w:cs="Arial"/>
        </w:rPr>
        <w:t xml:space="preserve">o </w:t>
      </w:r>
      <w:proofErr w:type="spellStart"/>
      <w:r w:rsidRPr="00933D4F">
        <w:rPr>
          <w:rFonts w:cs="Arial"/>
        </w:rPr>
        <w:t>Qlik</w:t>
      </w:r>
      <w:proofErr w:type="spellEnd"/>
      <w:r w:rsidRPr="00933D4F">
        <w:rPr>
          <w:rFonts w:cs="Arial"/>
        </w:rPr>
        <w:t xml:space="preserve"> </w:t>
      </w:r>
      <w:proofErr w:type="spellStart"/>
      <w:r w:rsidRPr="00933D4F">
        <w:rPr>
          <w:rFonts w:cs="Arial"/>
        </w:rPr>
        <w:t>Sense</w:t>
      </w:r>
      <w:proofErr w:type="spellEnd"/>
      <w:r w:rsidRPr="00933D4F">
        <w:rPr>
          <w:rFonts w:cs="Arial"/>
        </w:rPr>
        <w:t>.</w:t>
      </w:r>
    </w:p>
    <w:p w14:paraId="6F7C2EA5" w14:textId="77777777" w:rsidR="00E00EC7" w:rsidRDefault="00E00EC7" w:rsidP="00E00EC7">
      <w:pPr>
        <w:pStyle w:val="ListParagraph"/>
        <w:jc w:val="both"/>
        <w:rPr>
          <w:rFonts w:cs="Arial"/>
        </w:rPr>
      </w:pPr>
    </w:p>
    <w:p w14:paraId="7B31E506" w14:textId="1FD26F34" w:rsidR="000C0EAF" w:rsidRPr="000C0EAF" w:rsidRDefault="000C0EAF" w:rsidP="00C01625">
      <w:pPr>
        <w:pStyle w:val="Heading3"/>
      </w:pPr>
      <w:bookmarkStart w:id="49" w:name="_Toc184979941"/>
      <w:r w:rsidRPr="000C0EAF">
        <w:lastRenderedPageBreak/>
        <w:t>Revisión y Ajustes Continuos</w:t>
      </w:r>
      <w:bookmarkEnd w:id="49"/>
    </w:p>
    <w:p w14:paraId="4B013067" w14:textId="77777777" w:rsidR="00BF0C1C" w:rsidRDefault="00EC744E" w:rsidP="00E44AD4">
      <w:pPr>
        <w:pStyle w:val="ListParagraph"/>
        <w:ind w:left="1080"/>
        <w:jc w:val="both"/>
        <w:rPr>
          <w:rFonts w:cs="Arial"/>
          <w:sz w:val="24"/>
          <w:szCs w:val="24"/>
          <w:lang w:val="es-ES"/>
        </w:rPr>
      </w:pPr>
      <w:r w:rsidRPr="000C0EAF">
        <w:rPr>
          <w:rFonts w:cs="Arial"/>
        </w:rPr>
        <w:t>Hay que recordar</w:t>
      </w:r>
      <w:r w:rsidR="000C0EAF">
        <w:rPr>
          <w:rFonts w:cs="Arial"/>
        </w:rPr>
        <w:t xml:space="preserve"> </w:t>
      </w:r>
      <w:r w:rsidR="000C0EAF" w:rsidRPr="000C0EAF">
        <w:rPr>
          <w:rFonts w:cs="Arial"/>
        </w:rPr>
        <w:t>que el cálculo de RFM puede requerir ajustes periódicos a medida que los datos cambian. Puede modificar las configuraciones en el archivo YAML o ajustar los módulos de procesamiento de acuerdo con los nuevos requisitos del cliente.</w:t>
      </w:r>
      <w:bookmarkStart w:id="50" w:name="_FORMULARIO_“DJ_-"/>
      <w:bookmarkStart w:id="51" w:name="Storage"/>
      <w:bookmarkStart w:id="52" w:name="Archive"/>
      <w:bookmarkStart w:id="53" w:name="Train"/>
      <w:bookmarkStart w:id="54" w:name="_Toc34038884"/>
      <w:bookmarkEnd w:id="50"/>
      <w:bookmarkEnd w:id="51"/>
      <w:bookmarkEnd w:id="52"/>
      <w:bookmarkEnd w:id="53"/>
      <w:r w:rsidR="0038149B" w:rsidRPr="00B4143D">
        <w:rPr>
          <w:rFonts w:cs="Arial"/>
          <w:sz w:val="24"/>
          <w:szCs w:val="24"/>
          <w:lang w:val="es-ES"/>
        </w:rPr>
        <w:t>A</w:t>
      </w:r>
    </w:p>
    <w:p w14:paraId="225DF7B9" w14:textId="227E93C0" w:rsidR="0038149B" w:rsidRPr="00DC2987" w:rsidRDefault="00BF0C1C" w:rsidP="00CD7AB5">
      <w:pPr>
        <w:pStyle w:val="Heading1"/>
        <w:rPr>
          <w:sz w:val="26"/>
          <w:szCs w:val="26"/>
        </w:rPr>
      </w:pPr>
      <w:r w:rsidRPr="00DC2987">
        <w:rPr>
          <w:sz w:val="26"/>
          <w:szCs w:val="26"/>
        </w:rPr>
        <w:lastRenderedPageBreak/>
        <w:t xml:space="preserve"> </w:t>
      </w:r>
      <w:bookmarkStart w:id="55" w:name="_Toc184979942"/>
      <w:r w:rsidR="00102514">
        <w:rPr>
          <w:sz w:val="26"/>
          <w:szCs w:val="26"/>
        </w:rPr>
        <w:t>A</w:t>
      </w:r>
      <w:r w:rsidR="0038149B" w:rsidRPr="00DC2987">
        <w:rPr>
          <w:sz w:val="26"/>
          <w:szCs w:val="26"/>
        </w:rPr>
        <w:t>NEXOS</w:t>
      </w:r>
      <w:bookmarkStart w:id="56" w:name="_Toc33602973"/>
      <w:bookmarkStart w:id="57" w:name="_Toc33603263"/>
      <w:bookmarkStart w:id="58" w:name="_Toc33774199"/>
      <w:bookmarkStart w:id="59" w:name="_Toc33775761"/>
      <w:bookmarkStart w:id="60" w:name="_Toc33775859"/>
      <w:bookmarkStart w:id="61" w:name="_Toc33777339"/>
      <w:bookmarkStart w:id="62" w:name="_Toc33778153"/>
      <w:bookmarkStart w:id="63" w:name="_Toc33781330"/>
      <w:bookmarkStart w:id="64" w:name="_Toc34035002"/>
      <w:bookmarkStart w:id="65" w:name="_Toc34035157"/>
      <w:bookmarkStart w:id="66" w:name="_Toc34038857"/>
      <w:bookmarkStart w:id="67" w:name="_Toc34038885"/>
      <w:bookmarkStart w:id="68" w:name="_Toc81813569"/>
      <w:bookmarkStart w:id="69" w:name="_Toc81813738"/>
      <w:bookmarkStart w:id="70" w:name="_Toc81833021"/>
      <w:bookmarkStart w:id="71" w:name="_Toc83124637"/>
      <w:bookmarkStart w:id="72" w:name="_Toc83125602"/>
      <w:bookmarkStart w:id="73" w:name="_Toc83140351"/>
      <w:bookmarkStart w:id="74" w:name="_Toc83140696"/>
      <w:bookmarkStart w:id="75" w:name="_Toc83140717"/>
      <w:bookmarkStart w:id="76" w:name="_Toc83140796"/>
      <w:bookmarkStart w:id="77" w:name="_Toc83140892"/>
      <w:bookmarkStart w:id="78" w:name="_Toc101513000"/>
      <w:bookmarkStart w:id="79" w:name="_Toc101513034"/>
      <w:bookmarkStart w:id="80" w:name="_Toc101535185"/>
      <w:bookmarkStart w:id="81" w:name="_Toc101535242"/>
      <w:bookmarkStart w:id="82" w:name="_Toc101535406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53443315" w14:textId="77777777" w:rsidR="00E44AD4" w:rsidRDefault="00E44AD4" w:rsidP="00E44AD4">
      <w:pPr>
        <w:pStyle w:val="ListParagraph"/>
        <w:ind w:left="1080"/>
        <w:jc w:val="both"/>
        <w:rPr>
          <w:rFonts w:cs="Arial"/>
          <w:sz w:val="24"/>
          <w:szCs w:val="24"/>
          <w:lang w:val="es-ES"/>
        </w:rPr>
      </w:pPr>
    </w:p>
    <w:p w14:paraId="5D5FAEA5" w14:textId="3C0D8051" w:rsidR="00224267" w:rsidRPr="00DC2987" w:rsidRDefault="00224267" w:rsidP="00DC2987">
      <w:pPr>
        <w:pStyle w:val="Heading2"/>
        <w:numPr>
          <w:ilvl w:val="1"/>
          <w:numId w:val="18"/>
        </w:numPr>
        <w:ind w:left="1134"/>
        <w:rPr>
          <w:sz w:val="24"/>
          <w:szCs w:val="24"/>
        </w:rPr>
      </w:pPr>
      <w:bookmarkStart w:id="83" w:name="_Toc184979943"/>
      <w:r w:rsidRPr="00DC2987">
        <w:rPr>
          <w:sz w:val="24"/>
          <w:szCs w:val="24"/>
        </w:rPr>
        <w:t>Repositorio</w:t>
      </w:r>
      <w:bookmarkEnd w:id="83"/>
    </w:p>
    <w:p w14:paraId="3ABBD159" w14:textId="77777777" w:rsidR="00224267" w:rsidRPr="00CD7AB5" w:rsidRDefault="00224267" w:rsidP="004A4168">
      <w:pPr>
        <w:ind w:left="1134"/>
      </w:pPr>
      <w:r w:rsidRPr="00CD7AB5">
        <w:t>El código fuente del modelo RFM está disponible en el siguiente repositorio:</w:t>
      </w:r>
    </w:p>
    <w:p w14:paraId="525B2244" w14:textId="026BCB29" w:rsidR="00224267" w:rsidRPr="00CD7AB5" w:rsidRDefault="00244CDE" w:rsidP="004A4168">
      <w:pPr>
        <w:ind w:left="1134"/>
      </w:pPr>
      <w:hyperlink r:id="rId17" w:history="1">
        <w:r w:rsidR="0033696C" w:rsidRPr="00244CDE">
          <w:rPr>
            <w:rStyle w:val="Hyperlink"/>
          </w:rPr>
          <w:t>Repositorio RFM</w:t>
        </w:r>
      </w:hyperlink>
    </w:p>
    <w:p w14:paraId="0D3E69DE" w14:textId="1E73E122" w:rsidR="00224267" w:rsidRPr="00CD7AB5" w:rsidRDefault="00224267" w:rsidP="004A4168">
      <w:pPr>
        <w:ind w:left="1560"/>
        <w:rPr>
          <w:b/>
          <w:bCs/>
        </w:rPr>
      </w:pPr>
    </w:p>
    <w:p w14:paraId="3CBCFCAE" w14:textId="6FE3FAAD" w:rsidR="0057703D" w:rsidRPr="00CD7AB5" w:rsidRDefault="00224267" w:rsidP="00130952">
      <w:pPr>
        <w:ind w:left="1134"/>
        <w:jc w:val="both"/>
      </w:pPr>
      <w:r w:rsidRPr="00CD7AB5">
        <w:t xml:space="preserve">Es importante destacar que el código fuente ha sido </w:t>
      </w:r>
      <w:r w:rsidRPr="00CD7AB5">
        <w:rPr>
          <w:b/>
          <w:bCs/>
        </w:rPr>
        <w:t>debidamente comentado</w:t>
      </w:r>
      <w:r w:rsidRPr="00CD7AB5">
        <w:t xml:space="preserve"> para facilitar su comprensión y adaptación. Cada módulo y función tiene comentarios explicativos que describen su propósito, los parámetros utilizados, los procesos que se realizan y cómo pueden personalizarse según los requisitos del cliente. Esto permitirá que cualquier persona encargada de implementar o ajustar el modelo pueda hacerlo de manera eficiente,</w:t>
      </w:r>
    </w:p>
    <w:p w14:paraId="6B96AE10" w14:textId="77777777" w:rsidR="00307929" w:rsidRPr="00CD7AB5" w:rsidRDefault="00307929" w:rsidP="004A4168">
      <w:pPr>
        <w:ind w:left="1560"/>
        <w:jc w:val="both"/>
      </w:pPr>
    </w:p>
    <w:p w14:paraId="3EF0AF1A" w14:textId="380B9334" w:rsidR="00307929" w:rsidRPr="00DC2987" w:rsidRDefault="00307929" w:rsidP="00DC2987">
      <w:pPr>
        <w:pStyle w:val="Heading2"/>
        <w:numPr>
          <w:ilvl w:val="1"/>
          <w:numId w:val="18"/>
        </w:numPr>
        <w:tabs>
          <w:tab w:val="left" w:pos="1134"/>
        </w:tabs>
        <w:ind w:left="1560" w:hanging="1134"/>
        <w:rPr>
          <w:sz w:val="24"/>
          <w:szCs w:val="24"/>
        </w:rPr>
      </w:pPr>
      <w:bookmarkStart w:id="84" w:name="_Toc184979944"/>
      <w:r w:rsidRPr="00DC2987">
        <w:rPr>
          <w:sz w:val="24"/>
          <w:szCs w:val="24"/>
        </w:rPr>
        <w:t xml:space="preserve">Reporte Demo en </w:t>
      </w:r>
      <w:proofErr w:type="spellStart"/>
      <w:r w:rsidRPr="00DC2987">
        <w:rPr>
          <w:sz w:val="24"/>
          <w:szCs w:val="24"/>
        </w:rPr>
        <w:t>Qlik</w:t>
      </w:r>
      <w:proofErr w:type="spellEnd"/>
      <w:r w:rsidRPr="00DC2987">
        <w:rPr>
          <w:sz w:val="24"/>
          <w:szCs w:val="24"/>
        </w:rPr>
        <w:t xml:space="preserve"> </w:t>
      </w:r>
      <w:proofErr w:type="spellStart"/>
      <w:r w:rsidRPr="00DC2987">
        <w:rPr>
          <w:sz w:val="24"/>
          <w:szCs w:val="24"/>
        </w:rPr>
        <w:t>Sense</w:t>
      </w:r>
      <w:bookmarkEnd w:id="84"/>
      <w:proofErr w:type="spellEnd"/>
    </w:p>
    <w:p w14:paraId="327A4ED7" w14:textId="77777777" w:rsidR="00307929" w:rsidRPr="00CD7AB5" w:rsidRDefault="00307929" w:rsidP="00130952">
      <w:pPr>
        <w:pStyle w:val="ListParagraph"/>
        <w:ind w:left="1134"/>
        <w:jc w:val="both"/>
      </w:pPr>
      <w:r w:rsidRPr="00CD7AB5">
        <w:t xml:space="preserve">El reporte de demo realizado en </w:t>
      </w:r>
      <w:proofErr w:type="spellStart"/>
      <w:r w:rsidRPr="00CD7AB5">
        <w:t>Qlik</w:t>
      </w:r>
      <w:proofErr w:type="spellEnd"/>
      <w:r w:rsidRPr="00CD7AB5">
        <w:t xml:space="preserve"> </w:t>
      </w:r>
      <w:proofErr w:type="spellStart"/>
      <w:r w:rsidRPr="00CD7AB5">
        <w:t>Sense</w:t>
      </w:r>
      <w:proofErr w:type="spellEnd"/>
      <w:r w:rsidRPr="00CD7AB5">
        <w:t xml:space="preserve"> que visualiza los resultados del análisis RFM está disponible en el siguiente enlace:</w:t>
      </w:r>
    </w:p>
    <w:p w14:paraId="0339207C" w14:textId="77777777" w:rsidR="001D4C2F" w:rsidRPr="00CD7AB5" w:rsidRDefault="00307929" w:rsidP="00130952">
      <w:pPr>
        <w:pStyle w:val="ListParagraph"/>
        <w:ind w:left="1134"/>
        <w:jc w:val="both"/>
      </w:pPr>
      <w:r w:rsidRPr="00CD7AB5">
        <w:t xml:space="preserve">Reporte en </w:t>
      </w:r>
      <w:proofErr w:type="spellStart"/>
      <w:r w:rsidRPr="00CD7AB5">
        <w:t>Qlik</w:t>
      </w:r>
      <w:proofErr w:type="spellEnd"/>
      <w:r w:rsidRPr="00CD7AB5">
        <w:t xml:space="preserve"> </w:t>
      </w:r>
      <w:proofErr w:type="spellStart"/>
      <w:r w:rsidRPr="00CD7AB5">
        <w:t>Sense</w:t>
      </w:r>
      <w:proofErr w:type="spellEnd"/>
      <w:r w:rsidRPr="00CD7AB5">
        <w:t xml:space="preserve">: </w:t>
      </w:r>
    </w:p>
    <w:p w14:paraId="79531EF4" w14:textId="01F0C9CC" w:rsidR="0057703D" w:rsidRPr="00CD7AB5" w:rsidRDefault="001B6832" w:rsidP="00130952">
      <w:pPr>
        <w:pStyle w:val="ListParagraph"/>
        <w:ind w:left="1134"/>
        <w:jc w:val="both"/>
      </w:pPr>
      <w:hyperlink r:id="rId18" w:history="1">
        <w:proofErr w:type="spellStart"/>
        <w:r w:rsidRPr="00CD7AB5">
          <w:rPr>
            <w:rStyle w:val="Hyperlink"/>
          </w:rPr>
          <w:t>ReporteRFM</w:t>
        </w:r>
        <w:proofErr w:type="spellEnd"/>
      </w:hyperlink>
    </w:p>
    <w:p w14:paraId="3D91D178" w14:textId="77777777" w:rsidR="00224267" w:rsidRPr="00224267" w:rsidRDefault="00224267" w:rsidP="00224267"/>
    <w:p w14:paraId="05462DDC" w14:textId="705A128E" w:rsidR="00F52647" w:rsidRPr="00B4143D" w:rsidRDefault="00F52647" w:rsidP="00F52647">
      <w:pPr>
        <w:rPr>
          <w:lang w:val="es-ES"/>
        </w:rPr>
      </w:pPr>
    </w:p>
    <w:p w14:paraId="70081EE1" w14:textId="4A3A5E56" w:rsidR="007B23D5" w:rsidRPr="00B4143D" w:rsidRDefault="007B23D5" w:rsidP="005C74E1">
      <w:pPr>
        <w:ind w:left="1080"/>
      </w:pPr>
      <w:bookmarkStart w:id="85" w:name="_Plantilla_CI_–"/>
      <w:bookmarkEnd w:id="24"/>
      <w:bookmarkEnd w:id="85"/>
    </w:p>
    <w:p w14:paraId="5A964DC3" w14:textId="2ABF581F" w:rsidR="006F0298" w:rsidRPr="00B4143D" w:rsidRDefault="006F0298" w:rsidP="00CD7AB5">
      <w:pPr>
        <w:pStyle w:val="Heading1"/>
      </w:pPr>
      <w:bookmarkStart w:id="86" w:name="_Toc184979945"/>
      <w:r w:rsidRPr="00B4143D">
        <w:lastRenderedPageBreak/>
        <w:t>CONTROLES DE CAMBIO</w:t>
      </w:r>
      <w:bookmarkEnd w:id="86"/>
    </w:p>
    <w:p w14:paraId="4006A936" w14:textId="1379F73E" w:rsidR="006F0298" w:rsidRPr="00B4143D" w:rsidRDefault="006F0298" w:rsidP="00732532">
      <w:pPr>
        <w:jc w:val="both"/>
        <w:rPr>
          <w:rFonts w:cs="Arial"/>
          <w:sz w:val="24"/>
          <w:szCs w:val="24"/>
          <w:lang w:val="es-ES"/>
        </w:rPr>
      </w:pPr>
    </w:p>
    <w:p w14:paraId="50CEAF97" w14:textId="521169FD" w:rsidR="006F0298" w:rsidRPr="00B4143D" w:rsidRDefault="006F0298" w:rsidP="00732532">
      <w:pPr>
        <w:jc w:val="both"/>
        <w:rPr>
          <w:rFonts w:cs="Arial"/>
          <w:sz w:val="24"/>
          <w:szCs w:val="24"/>
          <w:lang w:val="es-ES"/>
        </w:rPr>
      </w:pPr>
      <w:r w:rsidRPr="00B4143D">
        <w:rPr>
          <w:rFonts w:cs="Arial"/>
          <w:sz w:val="24"/>
          <w:szCs w:val="24"/>
          <w:lang w:val="es-ES"/>
        </w:rPr>
        <w:t xml:space="preserve">A </w:t>
      </w:r>
      <w:r w:rsidR="002F504C" w:rsidRPr="00B4143D">
        <w:rPr>
          <w:rFonts w:cs="Arial"/>
          <w:sz w:val="24"/>
          <w:szCs w:val="24"/>
          <w:lang w:val="es-ES"/>
        </w:rPr>
        <w:t>continuación,</w:t>
      </w:r>
      <w:r w:rsidRPr="00B4143D">
        <w:rPr>
          <w:rFonts w:cs="Arial"/>
          <w:sz w:val="24"/>
          <w:szCs w:val="24"/>
          <w:lang w:val="es-ES"/>
        </w:rPr>
        <w:t xml:space="preserve"> se relacionan los controles de cambio que surgieron durante el proyecto y fueron aprobados:</w:t>
      </w:r>
    </w:p>
    <w:p w14:paraId="2E5DEC6A" w14:textId="23B490B5" w:rsidR="00FD7A1E" w:rsidRPr="00B4143D" w:rsidRDefault="00FD7A1E" w:rsidP="00732532">
      <w:pPr>
        <w:jc w:val="both"/>
        <w:rPr>
          <w:rFonts w:cs="Arial"/>
          <w:sz w:val="24"/>
          <w:szCs w:val="24"/>
          <w:lang w:val="es-ES"/>
        </w:rPr>
      </w:pPr>
    </w:p>
    <w:p w14:paraId="61203E6D" w14:textId="23EF697E" w:rsidR="00FD7A1E" w:rsidRPr="00B4143D" w:rsidRDefault="00FD7A1E" w:rsidP="00732532">
      <w:pPr>
        <w:jc w:val="both"/>
        <w:rPr>
          <w:rFonts w:cs="Arial"/>
          <w:sz w:val="24"/>
          <w:szCs w:val="24"/>
          <w:lang w:val="es-ES"/>
        </w:rPr>
      </w:pPr>
      <w:r w:rsidRPr="00B4143D">
        <w:rPr>
          <w:rFonts w:cs="Arial"/>
          <w:sz w:val="24"/>
          <w:szCs w:val="24"/>
          <w:lang w:val="es-ES"/>
        </w:rPr>
        <w:t>No aplica a la primera versión de este documento</w:t>
      </w:r>
    </w:p>
    <w:sectPr w:rsidR="00FD7A1E" w:rsidRPr="00B4143D" w:rsidSect="00DC29E1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702" w:right="1892" w:bottom="1152" w:left="1134" w:header="56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BBF4CB" w14:textId="77777777" w:rsidR="00333EAB" w:rsidRDefault="00333EAB">
      <w:r>
        <w:separator/>
      </w:r>
    </w:p>
  </w:endnote>
  <w:endnote w:type="continuationSeparator" w:id="0">
    <w:p w14:paraId="099E39D1" w14:textId="77777777" w:rsidR="00333EAB" w:rsidRDefault="00333EAB">
      <w:r>
        <w:continuationSeparator/>
      </w:r>
    </w:p>
  </w:endnote>
  <w:endnote w:type="continuationNotice" w:id="1">
    <w:p w14:paraId="67391250" w14:textId="77777777" w:rsidR="00333EAB" w:rsidRDefault="00333E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(W1)">
    <w:altName w:val="Arial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9D468B" w14:textId="4937FD7D" w:rsidR="004941BA" w:rsidRDefault="004941BA" w:rsidP="0045581A">
    <w:pPr>
      <w:pStyle w:val="Footer"/>
      <w:pBdr>
        <w:top w:val="single" w:sz="4" w:space="1" w:color="auto"/>
      </w:pBdr>
    </w:pPr>
    <w:r>
      <w:t>© DATECSA S.A., Todos los derechos reservados.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F0C6D">
      <w:rPr>
        <w:rStyle w:val="PageNumber"/>
        <w:noProof/>
      </w:rPr>
      <w:t>27</w:t>
    </w:r>
    <w:r>
      <w:rPr>
        <w:rStyle w:val="PageNumber"/>
      </w:rPr>
      <w:fldChar w:fldCharType="end"/>
    </w:r>
    <w:r>
      <w:rPr>
        <w:rStyle w:val="PageNumber"/>
      </w:rPr>
      <w:t xml:space="preserve"> de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BF0C6D">
      <w:rPr>
        <w:rStyle w:val="PageNumber"/>
        <w:noProof/>
      </w:rPr>
      <w:t>32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CFCE7" w14:textId="1369F553" w:rsidR="004941BA" w:rsidRPr="006554A0" w:rsidRDefault="00000000" w:rsidP="007C0DD1">
    <w:pPr>
      <w:pStyle w:val="Footer"/>
      <w:rPr>
        <w:b/>
        <w:bCs/>
      </w:rPr>
    </w:pPr>
    <w:sdt>
      <w:sdtPr>
        <w:rPr>
          <w:b/>
          <w:bCs/>
          <w:color w:val="FFFFFF" w:themeColor="background1"/>
          <w:sz w:val="28"/>
          <w:szCs w:val="28"/>
        </w:rPr>
        <w:alias w:val="Fecha de publicación"/>
        <w:tag w:val=""/>
        <w:id w:val="754714243"/>
        <w:placeholder>
          <w:docPart w:val="4DBB3EFE39BC4BAFA4BB5CCB42752FE6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7-26T00:00:00Z">
          <w:dateFormat w:val="d/MM/yyyy"/>
          <w:lid w:val="es-CO"/>
          <w:storeMappedDataAs w:val="dateTime"/>
          <w:calendar w:val="gregorian"/>
        </w:date>
      </w:sdtPr>
      <w:sdtContent>
        <w:r w:rsidR="006554A0" w:rsidRPr="006554A0">
          <w:rPr>
            <w:b/>
            <w:bCs/>
            <w:color w:val="FFFFFF" w:themeColor="background1"/>
            <w:sz w:val="28"/>
            <w:szCs w:val="28"/>
          </w:rPr>
          <w:t>26/07/2024</w:t>
        </w:r>
      </w:sdtContent>
    </w:sdt>
    <w:r w:rsidR="007C0DD1" w:rsidRPr="006554A0">
      <w:rPr>
        <w:rFonts w:cs="Arial"/>
        <w:b/>
        <w:bCs/>
        <w:noProof/>
        <w:color w:val="FFFFFF" w:themeColor="background1"/>
        <w:sz w:val="28"/>
        <w:szCs w:val="28"/>
      </w:rPr>
      <w:drawing>
        <wp:anchor distT="0" distB="0" distL="114300" distR="114300" simplePos="0" relativeHeight="251660288" behindDoc="1" locked="0" layoutInCell="1" allowOverlap="1" wp14:anchorId="1320E913" wp14:editId="27AB014A">
          <wp:simplePos x="0" y="0"/>
          <wp:positionH relativeFrom="page">
            <wp:align>right</wp:align>
          </wp:positionH>
          <wp:positionV relativeFrom="paragraph">
            <wp:posOffset>-116840</wp:posOffset>
          </wp:positionV>
          <wp:extent cx="7772400" cy="838688"/>
          <wp:effectExtent l="0" t="0" r="0" b="0"/>
          <wp:wrapNone/>
          <wp:docPr id="1201312440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7335599" name="Imagen 158733559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8386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33EBF" w14:textId="77777777" w:rsidR="00333EAB" w:rsidRDefault="00333EAB">
      <w:r>
        <w:separator/>
      </w:r>
    </w:p>
  </w:footnote>
  <w:footnote w:type="continuationSeparator" w:id="0">
    <w:p w14:paraId="48E259A4" w14:textId="77777777" w:rsidR="00333EAB" w:rsidRDefault="00333EAB">
      <w:r>
        <w:continuationSeparator/>
      </w:r>
    </w:p>
  </w:footnote>
  <w:footnote w:type="continuationNotice" w:id="1">
    <w:p w14:paraId="445E5CE0" w14:textId="77777777" w:rsidR="00333EAB" w:rsidRDefault="00333E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1F708" w14:textId="2FB45B40" w:rsidR="004941BA" w:rsidRPr="009B5BD4" w:rsidRDefault="009B5BD4" w:rsidP="009B5BD4">
    <w:pPr>
      <w:ind w:left="-709"/>
      <w:rPr>
        <w:rFonts w:cs="Arial"/>
        <w:b/>
        <w:bCs/>
        <w:color w:val="FFFFFF" w:themeColor="background1"/>
        <w:sz w:val="28"/>
        <w:szCs w:val="28"/>
      </w:rPr>
    </w:pPr>
    <w:r w:rsidRPr="009B5BD4">
      <w:rPr>
        <w:rFonts w:cs="Arial"/>
        <w:b/>
        <w:bCs/>
        <w:noProof/>
        <w:color w:val="FFFFFF" w:themeColor="background1"/>
        <w:sz w:val="28"/>
        <w:szCs w:val="28"/>
      </w:rPr>
      <w:drawing>
        <wp:anchor distT="0" distB="0" distL="114300" distR="114300" simplePos="0" relativeHeight="251658240" behindDoc="1" locked="0" layoutInCell="1" allowOverlap="1" wp14:anchorId="016FE74C" wp14:editId="3B4756CB">
          <wp:simplePos x="0" y="0"/>
          <wp:positionH relativeFrom="page">
            <wp:align>right</wp:align>
          </wp:positionH>
          <wp:positionV relativeFrom="paragraph">
            <wp:posOffset>-360872</wp:posOffset>
          </wp:positionV>
          <wp:extent cx="7772400" cy="838688"/>
          <wp:effectExtent l="0" t="0" r="0" b="0"/>
          <wp:wrapNone/>
          <wp:docPr id="1151817198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7335599" name="Imagen 158733559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8386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1803" w:rsidRPr="009B5BD4">
      <w:rPr>
        <w:rFonts w:cs="Arial"/>
        <w:b/>
        <w:bCs/>
        <w:color w:val="FFFFFF" w:themeColor="background1"/>
        <w:sz w:val="28"/>
        <w:szCs w:val="28"/>
      </w:rPr>
      <w:t>FORMATO DE ALCANCE DE LA SOLUCIÓN</w:t>
    </w:r>
    <w:r w:rsidRPr="009B5BD4">
      <w:rPr>
        <w:rFonts w:cs="Arial"/>
        <w:b/>
        <w:bCs/>
        <w:color w:val="FFFFFF" w:themeColor="background1"/>
        <w:sz w:val="28"/>
        <w:szCs w:val="28"/>
      </w:rPr>
      <w:t xml:space="preserve"> F-P</w:t>
    </w:r>
    <w:r w:rsidR="00B6484C">
      <w:rPr>
        <w:rFonts w:cs="Arial"/>
        <w:b/>
        <w:bCs/>
        <w:color w:val="FFFFFF" w:themeColor="background1"/>
        <w:sz w:val="28"/>
        <w:szCs w:val="28"/>
      </w:rPr>
      <w:t>17</w:t>
    </w:r>
    <w:r w:rsidRPr="009B5BD4">
      <w:rPr>
        <w:rFonts w:cs="Arial"/>
        <w:b/>
        <w:bCs/>
        <w:color w:val="FFFFFF" w:themeColor="background1"/>
        <w:sz w:val="28"/>
        <w:szCs w:val="28"/>
      </w:rPr>
      <w:t>-</w:t>
    </w:r>
    <w:r w:rsidR="00B6484C">
      <w:rPr>
        <w:rFonts w:cs="Arial"/>
        <w:b/>
        <w:bCs/>
        <w:color w:val="FFFFFF" w:themeColor="background1"/>
        <w:sz w:val="28"/>
        <w:szCs w:val="28"/>
      </w:rPr>
      <w:t>03</w:t>
    </w:r>
    <w:r w:rsidRPr="009B5BD4">
      <w:rPr>
        <w:rFonts w:cs="Arial"/>
        <w:b/>
        <w:bCs/>
        <w:color w:val="FFFFFF" w:themeColor="background1"/>
        <w:sz w:val="28"/>
        <w:szCs w:val="28"/>
      </w:rPr>
      <w:t xml:space="preserve"> </w:t>
    </w:r>
    <w:r w:rsidR="00C2514D">
      <w:rPr>
        <w:rFonts w:cs="Arial"/>
        <w:b/>
        <w:bCs/>
        <w:color w:val="FFFFFF" w:themeColor="background1"/>
        <w:sz w:val="28"/>
        <w:szCs w:val="28"/>
      </w:rPr>
      <w:t xml:space="preserve">                  </w:t>
    </w:r>
    <w:r w:rsidRPr="00C2514D">
      <w:rPr>
        <w:rFonts w:cs="Arial"/>
        <w:b/>
        <w:bCs/>
        <w:color w:val="FFFFFF" w:themeColor="background1"/>
      </w:rPr>
      <w:t>ver</w:t>
    </w:r>
    <w:r w:rsidR="00C2514D" w:rsidRPr="00C2514D">
      <w:rPr>
        <w:rFonts w:cs="Arial"/>
        <w:b/>
        <w:bCs/>
        <w:color w:val="FFFFFF" w:themeColor="background1"/>
      </w:rPr>
      <w:t>.</w:t>
    </w:r>
    <w:r w:rsidRPr="00C2514D">
      <w:rPr>
        <w:rFonts w:cs="Arial"/>
        <w:b/>
        <w:bCs/>
        <w:color w:val="FFFFFF" w:themeColor="background1"/>
      </w:rPr>
      <w:t xml:space="preserve"> 0</w:t>
    </w:r>
    <w:r w:rsidR="00B6484C" w:rsidRPr="00C2514D">
      <w:rPr>
        <w:rFonts w:cs="Arial"/>
        <w:b/>
        <w:bCs/>
        <w:color w:val="FFFFFF" w:themeColor="background1"/>
      </w:rPr>
      <w:t>0</w:t>
    </w:r>
  </w:p>
  <w:p w14:paraId="0DEE6583" w14:textId="77777777" w:rsidR="004941BA" w:rsidRDefault="004941BA" w:rsidP="007424A3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8D8F0" w14:textId="77777777" w:rsidR="004941BA" w:rsidRDefault="004941BA" w:rsidP="00B30668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F"/>
    <w:multiLevelType w:val="singleLevel"/>
    <w:tmpl w:val="3F785EE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5A444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98B2745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F9263F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97623"/>
    <w:multiLevelType w:val="multilevel"/>
    <w:tmpl w:val="C0DC6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D30B58"/>
    <w:multiLevelType w:val="hybridMultilevel"/>
    <w:tmpl w:val="C5B09BD2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2E7012C"/>
    <w:multiLevelType w:val="multilevel"/>
    <w:tmpl w:val="5CD4A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C831DE"/>
    <w:multiLevelType w:val="hybridMultilevel"/>
    <w:tmpl w:val="854AE9B8"/>
    <w:lvl w:ilvl="0" w:tplc="D25CB740">
      <w:start w:val="1"/>
      <w:numFmt w:val="decimal"/>
      <w:pStyle w:val="WFStateActivityList2"/>
      <w:lvlText w:val="%1.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843B5A"/>
    <w:multiLevelType w:val="multilevel"/>
    <w:tmpl w:val="4F7E000C"/>
    <w:styleLink w:val="Style1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088A41DD"/>
    <w:multiLevelType w:val="hybridMultilevel"/>
    <w:tmpl w:val="FB26A4A0"/>
    <w:lvl w:ilvl="0" w:tplc="5C361EE2">
      <w:start w:val="1"/>
      <w:numFmt w:val="bullet"/>
      <w:pStyle w:val="BulletList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7B6CD3"/>
    <w:multiLevelType w:val="multilevel"/>
    <w:tmpl w:val="35324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DA12AF"/>
    <w:multiLevelType w:val="multilevel"/>
    <w:tmpl w:val="EC8EC61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ascii="Raleway" w:hAnsi="Raleway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2056CA2"/>
    <w:multiLevelType w:val="multilevel"/>
    <w:tmpl w:val="F0C2E5FA"/>
    <w:lvl w:ilvl="0">
      <w:start w:val="3"/>
      <w:numFmt w:val="decimal"/>
      <w:pStyle w:val="WFLevel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28"/>
        <w:szCs w:val="28"/>
      </w:rPr>
    </w:lvl>
    <w:lvl w:ilvl="1">
      <w:start w:val="1"/>
      <w:numFmt w:val="decimal"/>
      <w:pStyle w:val="WFQueueName"/>
      <w:lvlText w:val="%1.%2"/>
      <w:lvlJc w:val="left"/>
      <w:pPr>
        <w:tabs>
          <w:tab w:val="num" w:pos="1044"/>
        </w:tabs>
        <w:ind w:left="1044" w:hanging="504"/>
      </w:pPr>
      <w:rPr>
        <w:rFonts w:hint="default"/>
      </w:rPr>
    </w:lvl>
    <w:lvl w:ilvl="2">
      <w:start w:val="1"/>
      <w:numFmt w:val="decimal"/>
      <w:pStyle w:val="WFAdHocTaskName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3" w15:restartNumberingAfterBreak="0">
    <w:nsid w:val="122B40ED"/>
    <w:multiLevelType w:val="hybridMultilevel"/>
    <w:tmpl w:val="FA88D62A"/>
    <w:lvl w:ilvl="0" w:tplc="BC0C9E44">
      <w:start w:val="1"/>
      <w:numFmt w:val="decimal"/>
      <w:pStyle w:val="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CE0A18"/>
    <w:multiLevelType w:val="hybridMultilevel"/>
    <w:tmpl w:val="E318B0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8E304D4"/>
    <w:multiLevelType w:val="multilevel"/>
    <w:tmpl w:val="C904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4F6F13"/>
    <w:multiLevelType w:val="hybridMultilevel"/>
    <w:tmpl w:val="FFD65444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2AF459A"/>
    <w:multiLevelType w:val="multilevel"/>
    <w:tmpl w:val="AEEE7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5703E8"/>
    <w:multiLevelType w:val="hybridMultilevel"/>
    <w:tmpl w:val="33A22E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DE0623"/>
    <w:multiLevelType w:val="multilevel"/>
    <w:tmpl w:val="2284A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835C13"/>
    <w:multiLevelType w:val="hybridMultilevel"/>
    <w:tmpl w:val="E0CA6758"/>
    <w:lvl w:ilvl="0" w:tplc="1C345BAC">
      <w:start w:val="1"/>
      <w:numFmt w:val="decimal"/>
      <w:pStyle w:val="List2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pStyle w:val="Heading9"/>
      <w:lvlText w:val="%9."/>
      <w:lvlJc w:val="right"/>
      <w:pPr>
        <w:ind w:left="7560" w:hanging="180"/>
      </w:pPr>
    </w:lvl>
  </w:abstractNum>
  <w:abstractNum w:abstractNumId="21" w15:restartNumberingAfterBreak="0">
    <w:nsid w:val="30724F85"/>
    <w:multiLevelType w:val="multilevel"/>
    <w:tmpl w:val="4F9A51C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0" w:firstLine="0"/>
      </w:pPr>
      <w:rPr>
        <w:rFonts w:ascii="Arial" w:hAnsi="Arial" w:cs="Arial" w:hint="default"/>
        <w:b/>
        <w:bCs/>
        <w:sz w:val="20"/>
        <w:szCs w:val="2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9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308F2160"/>
    <w:multiLevelType w:val="multilevel"/>
    <w:tmpl w:val="0E788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3852619C"/>
    <w:multiLevelType w:val="hybridMultilevel"/>
    <w:tmpl w:val="C64E2CE8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38543ADB"/>
    <w:multiLevelType w:val="multilevel"/>
    <w:tmpl w:val="554C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DF7208"/>
    <w:multiLevelType w:val="multilevel"/>
    <w:tmpl w:val="F56022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3D4300CB"/>
    <w:multiLevelType w:val="hybridMultilevel"/>
    <w:tmpl w:val="E30829A4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387458C"/>
    <w:multiLevelType w:val="hybridMultilevel"/>
    <w:tmpl w:val="AA48F634"/>
    <w:lvl w:ilvl="0" w:tplc="240A000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5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7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97" w:hanging="360"/>
      </w:pPr>
      <w:rPr>
        <w:rFonts w:ascii="Wingdings" w:hAnsi="Wingdings" w:hint="default"/>
      </w:rPr>
    </w:lvl>
  </w:abstractNum>
  <w:abstractNum w:abstractNumId="28" w15:restartNumberingAfterBreak="0">
    <w:nsid w:val="46086F42"/>
    <w:multiLevelType w:val="hybridMultilevel"/>
    <w:tmpl w:val="ECBEE656"/>
    <w:lvl w:ilvl="0" w:tplc="0F94F53C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hint="default"/>
      </w:rPr>
    </w:lvl>
    <w:lvl w:ilvl="1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7850FE4"/>
    <w:multiLevelType w:val="hybridMultilevel"/>
    <w:tmpl w:val="7E06383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98D7B8D"/>
    <w:multiLevelType w:val="multilevel"/>
    <w:tmpl w:val="D4B6FCF4"/>
    <w:styleLink w:val="ListLevels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1946598"/>
    <w:multiLevelType w:val="multilevel"/>
    <w:tmpl w:val="9D625E72"/>
    <w:styleLink w:val="Estilo1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4940A50"/>
    <w:multiLevelType w:val="multilevel"/>
    <w:tmpl w:val="05FAA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8E4C3C"/>
    <w:multiLevelType w:val="hybridMultilevel"/>
    <w:tmpl w:val="31DAED3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F7270C4"/>
    <w:multiLevelType w:val="hybridMultilevel"/>
    <w:tmpl w:val="BB9A82A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20E7016"/>
    <w:multiLevelType w:val="hybridMultilevel"/>
    <w:tmpl w:val="548007B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CDC0B1F"/>
    <w:multiLevelType w:val="hybridMultilevel"/>
    <w:tmpl w:val="E02A41E2"/>
    <w:lvl w:ilvl="0" w:tplc="E14248F8">
      <w:start w:val="1"/>
      <w:numFmt w:val="decimal"/>
      <w:pStyle w:val="ListReq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7B7B3C"/>
    <w:multiLevelType w:val="hybridMultilevel"/>
    <w:tmpl w:val="04DCEFEC"/>
    <w:lvl w:ilvl="0" w:tplc="A72E21D2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F6133"/>
    <w:multiLevelType w:val="multilevel"/>
    <w:tmpl w:val="5978AD94"/>
    <w:styleLink w:val="Style2"/>
    <w:lvl w:ilvl="0">
      <w:start w:val="1"/>
      <w:numFmt w:val="decimal"/>
      <w:lvlText w:val="%1"/>
      <w:lvlJc w:val="left"/>
      <w:pPr>
        <w:tabs>
          <w:tab w:val="num" w:pos="432"/>
        </w:tabs>
        <w:ind w:left="0" w:firstLine="0"/>
      </w:pPr>
      <w:rPr>
        <w:rFonts w:ascii="Calibri" w:hAnsi="Calibri"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3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32"/>
        </w:tabs>
        <w:ind w:left="0" w:firstLine="0"/>
      </w:pPr>
      <w:rPr>
        <w:rFonts w:hint="default"/>
      </w:rPr>
    </w:lvl>
    <w:lvl w:ilvl="4">
      <w:start w:val="1"/>
      <w:numFmt w:val="decimal"/>
      <w:lvlRestart w:val="0"/>
      <w:lvlText w:val="%1.%2.%3.%4.%5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"/>
        </w:tabs>
        <w:ind w:left="0" w:firstLine="0"/>
      </w:pPr>
      <w:rPr>
        <w:rFonts w:hint="default"/>
      </w:rPr>
    </w:lvl>
  </w:abstractNum>
  <w:num w:numId="1" w16cid:durableId="208686603">
    <w:abstractNumId w:val="8"/>
  </w:num>
  <w:num w:numId="2" w16cid:durableId="172191118">
    <w:abstractNumId w:val="3"/>
  </w:num>
  <w:num w:numId="3" w16cid:durableId="339281593">
    <w:abstractNumId w:val="30"/>
  </w:num>
  <w:num w:numId="4" w16cid:durableId="345209218">
    <w:abstractNumId w:val="2"/>
  </w:num>
  <w:num w:numId="5" w16cid:durableId="582686788">
    <w:abstractNumId w:val="0"/>
  </w:num>
  <w:num w:numId="6" w16cid:durableId="2135634457">
    <w:abstractNumId w:val="38"/>
  </w:num>
  <w:num w:numId="7" w16cid:durableId="798568888">
    <w:abstractNumId w:val="7"/>
  </w:num>
  <w:num w:numId="8" w16cid:durableId="1987125288">
    <w:abstractNumId w:val="36"/>
  </w:num>
  <w:num w:numId="9" w16cid:durableId="1062362226">
    <w:abstractNumId w:val="1"/>
  </w:num>
  <w:num w:numId="10" w16cid:durableId="1008018810">
    <w:abstractNumId w:val="21"/>
  </w:num>
  <w:num w:numId="11" w16cid:durableId="27535508">
    <w:abstractNumId w:val="13"/>
  </w:num>
  <w:num w:numId="12" w16cid:durableId="318389964">
    <w:abstractNumId w:val="20"/>
  </w:num>
  <w:num w:numId="13" w16cid:durableId="643124720">
    <w:abstractNumId w:val="37"/>
  </w:num>
  <w:num w:numId="14" w16cid:durableId="1337460623">
    <w:abstractNumId w:val="9"/>
  </w:num>
  <w:num w:numId="15" w16cid:durableId="2118013568">
    <w:abstractNumId w:val="22"/>
  </w:num>
  <w:num w:numId="16" w16cid:durableId="121584301">
    <w:abstractNumId w:val="12"/>
  </w:num>
  <w:num w:numId="17" w16cid:durableId="1338390110">
    <w:abstractNumId w:val="31"/>
  </w:num>
  <w:num w:numId="18" w16cid:durableId="1492017785">
    <w:abstractNumId w:val="11"/>
  </w:num>
  <w:num w:numId="19" w16cid:durableId="1657030799">
    <w:abstractNumId w:val="32"/>
  </w:num>
  <w:num w:numId="20" w16cid:durableId="1013532622">
    <w:abstractNumId w:val="33"/>
  </w:num>
  <w:num w:numId="21" w16cid:durableId="735780116">
    <w:abstractNumId w:val="27"/>
  </w:num>
  <w:num w:numId="22" w16cid:durableId="344871391">
    <w:abstractNumId w:val="16"/>
  </w:num>
  <w:num w:numId="23" w16cid:durableId="983697809">
    <w:abstractNumId w:val="26"/>
  </w:num>
  <w:num w:numId="24" w16cid:durableId="1691180709">
    <w:abstractNumId w:val="23"/>
  </w:num>
  <w:num w:numId="25" w16cid:durableId="242767011">
    <w:abstractNumId w:val="18"/>
  </w:num>
  <w:num w:numId="26" w16cid:durableId="1399086778">
    <w:abstractNumId w:val="28"/>
  </w:num>
  <w:num w:numId="27" w16cid:durableId="799803719">
    <w:abstractNumId w:val="14"/>
  </w:num>
  <w:num w:numId="28" w16cid:durableId="1993632153">
    <w:abstractNumId w:val="17"/>
  </w:num>
  <w:num w:numId="29" w16cid:durableId="19745107">
    <w:abstractNumId w:val="29"/>
  </w:num>
  <w:num w:numId="30" w16cid:durableId="616716896">
    <w:abstractNumId w:val="6"/>
  </w:num>
  <w:num w:numId="31" w16cid:durableId="173153215">
    <w:abstractNumId w:val="6"/>
    <w:lvlOverride w:ilvl="1">
      <w:lvl w:ilvl="1">
        <w:numFmt w:val="decimal"/>
        <w:lvlText w:val="%2."/>
        <w:lvlJc w:val="left"/>
      </w:lvl>
    </w:lvlOverride>
  </w:num>
  <w:num w:numId="32" w16cid:durableId="460534663">
    <w:abstractNumId w:val="10"/>
  </w:num>
  <w:num w:numId="33" w16cid:durableId="593133011">
    <w:abstractNumId w:val="24"/>
  </w:num>
  <w:num w:numId="34" w16cid:durableId="1279145482">
    <w:abstractNumId w:val="15"/>
  </w:num>
  <w:num w:numId="35" w16cid:durableId="986086064">
    <w:abstractNumId w:val="4"/>
  </w:num>
  <w:num w:numId="36" w16cid:durableId="1422138219">
    <w:abstractNumId w:val="5"/>
  </w:num>
  <w:num w:numId="37" w16cid:durableId="867836035">
    <w:abstractNumId w:val="25"/>
  </w:num>
  <w:num w:numId="38" w16cid:durableId="997268280">
    <w:abstractNumId w:val="35"/>
  </w:num>
  <w:num w:numId="39" w16cid:durableId="1316908068">
    <w:abstractNumId w:val="34"/>
  </w:num>
  <w:num w:numId="40" w16cid:durableId="484442628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gutterAtTop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CO" w:vendorID="64" w:dllVersion="6" w:nlCheck="1" w:checkStyle="0"/>
  <w:activeWritingStyle w:appName="MSWord" w:lang="es-PE" w:vendorID="64" w:dllVersion="6" w:nlCheck="1" w:checkStyle="1"/>
  <w:activeWritingStyle w:appName="MSWord" w:lang="en-US" w:vendorID="64" w:dllVersion="6" w:nlCheck="1" w:checkStyle="1"/>
  <w:activeWritingStyle w:appName="MSWord" w:lang="es-ES_tradnl" w:vendorID="64" w:dllVersion="6" w:nlCheck="1" w:checkStyle="0"/>
  <w:activeWritingStyle w:appName="MSWord" w:lang="es-ES" w:vendorID="64" w:dllVersion="0" w:nlCheck="1" w:checkStyle="0"/>
  <w:activeWritingStyle w:appName="MSWord" w:lang="es-CO" w:vendorID="64" w:dllVersion="0" w:nlCheck="1" w:checkStyle="0"/>
  <w:activeWritingStyle w:appName="MSWord" w:lang="es-CO" w:vendorID="64" w:dllVersion="4096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proofState w:spelling="clean" w:grammar="clean"/>
  <w:attachedTemplate r:id="rId1"/>
  <w:stylePaneFormatFilter w:val="BF28" w:allStyles="0" w:customStyles="0" w:latentStyles="0" w:stylesInUse="1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CFD"/>
    <w:rsid w:val="000010E7"/>
    <w:rsid w:val="00001844"/>
    <w:rsid w:val="00001EAE"/>
    <w:rsid w:val="00001FB4"/>
    <w:rsid w:val="000024D9"/>
    <w:rsid w:val="00002631"/>
    <w:rsid w:val="0000284D"/>
    <w:rsid w:val="00002A4E"/>
    <w:rsid w:val="00002ABD"/>
    <w:rsid w:val="00002EB9"/>
    <w:rsid w:val="00003856"/>
    <w:rsid w:val="00003F4C"/>
    <w:rsid w:val="00004671"/>
    <w:rsid w:val="00004A9B"/>
    <w:rsid w:val="00004C7F"/>
    <w:rsid w:val="00004F51"/>
    <w:rsid w:val="0000517A"/>
    <w:rsid w:val="000057E1"/>
    <w:rsid w:val="00005955"/>
    <w:rsid w:val="00005A1B"/>
    <w:rsid w:val="00005A8E"/>
    <w:rsid w:val="000064B6"/>
    <w:rsid w:val="000066EB"/>
    <w:rsid w:val="00006848"/>
    <w:rsid w:val="00006889"/>
    <w:rsid w:val="00006B54"/>
    <w:rsid w:val="00006F45"/>
    <w:rsid w:val="00006F64"/>
    <w:rsid w:val="00007950"/>
    <w:rsid w:val="00007994"/>
    <w:rsid w:val="00007B72"/>
    <w:rsid w:val="00007BBE"/>
    <w:rsid w:val="00010502"/>
    <w:rsid w:val="00010BF1"/>
    <w:rsid w:val="0001168D"/>
    <w:rsid w:val="00011716"/>
    <w:rsid w:val="00011C8E"/>
    <w:rsid w:val="00011CCE"/>
    <w:rsid w:val="00011D9B"/>
    <w:rsid w:val="00012899"/>
    <w:rsid w:val="00012EA6"/>
    <w:rsid w:val="00012F2E"/>
    <w:rsid w:val="000135F5"/>
    <w:rsid w:val="000138FA"/>
    <w:rsid w:val="000139E4"/>
    <w:rsid w:val="00013BDB"/>
    <w:rsid w:val="00013D91"/>
    <w:rsid w:val="000142AB"/>
    <w:rsid w:val="00014BC4"/>
    <w:rsid w:val="00014CE4"/>
    <w:rsid w:val="00015081"/>
    <w:rsid w:val="000154B2"/>
    <w:rsid w:val="000154B6"/>
    <w:rsid w:val="00016146"/>
    <w:rsid w:val="000165E6"/>
    <w:rsid w:val="000168D7"/>
    <w:rsid w:val="000168DE"/>
    <w:rsid w:val="00016C4C"/>
    <w:rsid w:val="00016CFE"/>
    <w:rsid w:val="00016FC0"/>
    <w:rsid w:val="000174D6"/>
    <w:rsid w:val="00017763"/>
    <w:rsid w:val="00017AF4"/>
    <w:rsid w:val="00017B4A"/>
    <w:rsid w:val="00020854"/>
    <w:rsid w:val="000216A3"/>
    <w:rsid w:val="00021C17"/>
    <w:rsid w:val="00021DDB"/>
    <w:rsid w:val="000227AE"/>
    <w:rsid w:val="0002291E"/>
    <w:rsid w:val="00022B0A"/>
    <w:rsid w:val="00022C30"/>
    <w:rsid w:val="00024FB6"/>
    <w:rsid w:val="00025048"/>
    <w:rsid w:val="00025191"/>
    <w:rsid w:val="00025649"/>
    <w:rsid w:val="00025773"/>
    <w:rsid w:val="000260BE"/>
    <w:rsid w:val="00026269"/>
    <w:rsid w:val="00026D93"/>
    <w:rsid w:val="000279E5"/>
    <w:rsid w:val="0003012C"/>
    <w:rsid w:val="000309AB"/>
    <w:rsid w:val="000311E5"/>
    <w:rsid w:val="000312D7"/>
    <w:rsid w:val="000316AE"/>
    <w:rsid w:val="00031D9D"/>
    <w:rsid w:val="00032833"/>
    <w:rsid w:val="00032B52"/>
    <w:rsid w:val="0003387C"/>
    <w:rsid w:val="00033BC1"/>
    <w:rsid w:val="00033F39"/>
    <w:rsid w:val="0003486D"/>
    <w:rsid w:val="00034B8F"/>
    <w:rsid w:val="0003501F"/>
    <w:rsid w:val="00035088"/>
    <w:rsid w:val="000350FD"/>
    <w:rsid w:val="00035863"/>
    <w:rsid w:val="000361F8"/>
    <w:rsid w:val="00036BCA"/>
    <w:rsid w:val="00036CA1"/>
    <w:rsid w:val="00036E54"/>
    <w:rsid w:val="00036F66"/>
    <w:rsid w:val="00037026"/>
    <w:rsid w:val="0003702B"/>
    <w:rsid w:val="000371EE"/>
    <w:rsid w:val="000376A5"/>
    <w:rsid w:val="00037DB2"/>
    <w:rsid w:val="00037E06"/>
    <w:rsid w:val="00037EE6"/>
    <w:rsid w:val="000407E5"/>
    <w:rsid w:val="00040E5A"/>
    <w:rsid w:val="00041545"/>
    <w:rsid w:val="000417F0"/>
    <w:rsid w:val="00042B2A"/>
    <w:rsid w:val="00043306"/>
    <w:rsid w:val="00043951"/>
    <w:rsid w:val="00044697"/>
    <w:rsid w:val="00044BCD"/>
    <w:rsid w:val="00044EC3"/>
    <w:rsid w:val="00044FE6"/>
    <w:rsid w:val="0004502D"/>
    <w:rsid w:val="00045062"/>
    <w:rsid w:val="00045144"/>
    <w:rsid w:val="00045593"/>
    <w:rsid w:val="00046762"/>
    <w:rsid w:val="000469D7"/>
    <w:rsid w:val="00047203"/>
    <w:rsid w:val="00047956"/>
    <w:rsid w:val="000479BB"/>
    <w:rsid w:val="000500EF"/>
    <w:rsid w:val="0005034C"/>
    <w:rsid w:val="000503F7"/>
    <w:rsid w:val="00050A7A"/>
    <w:rsid w:val="00050B78"/>
    <w:rsid w:val="00051670"/>
    <w:rsid w:val="0005169F"/>
    <w:rsid w:val="00051835"/>
    <w:rsid w:val="00051E98"/>
    <w:rsid w:val="00052125"/>
    <w:rsid w:val="0005280E"/>
    <w:rsid w:val="000528B4"/>
    <w:rsid w:val="00052979"/>
    <w:rsid w:val="00052BE7"/>
    <w:rsid w:val="00052C80"/>
    <w:rsid w:val="00053009"/>
    <w:rsid w:val="00053A21"/>
    <w:rsid w:val="00053CAC"/>
    <w:rsid w:val="00053DFC"/>
    <w:rsid w:val="00053FD3"/>
    <w:rsid w:val="00055718"/>
    <w:rsid w:val="00055989"/>
    <w:rsid w:val="00055BD9"/>
    <w:rsid w:val="00055CA4"/>
    <w:rsid w:val="00055CD2"/>
    <w:rsid w:val="00055E90"/>
    <w:rsid w:val="00056430"/>
    <w:rsid w:val="0005644B"/>
    <w:rsid w:val="0005647D"/>
    <w:rsid w:val="0005654D"/>
    <w:rsid w:val="00056B26"/>
    <w:rsid w:val="00056BF3"/>
    <w:rsid w:val="00056C41"/>
    <w:rsid w:val="0005749E"/>
    <w:rsid w:val="00057787"/>
    <w:rsid w:val="00057B08"/>
    <w:rsid w:val="00060419"/>
    <w:rsid w:val="00060589"/>
    <w:rsid w:val="00060A4E"/>
    <w:rsid w:val="00060E2A"/>
    <w:rsid w:val="0006159D"/>
    <w:rsid w:val="00061622"/>
    <w:rsid w:val="0006182C"/>
    <w:rsid w:val="000619FA"/>
    <w:rsid w:val="00061B57"/>
    <w:rsid w:val="000620F9"/>
    <w:rsid w:val="00062168"/>
    <w:rsid w:val="0006229A"/>
    <w:rsid w:val="00063A42"/>
    <w:rsid w:val="00063B54"/>
    <w:rsid w:val="00064A3E"/>
    <w:rsid w:val="00064B35"/>
    <w:rsid w:val="0006569A"/>
    <w:rsid w:val="00065C36"/>
    <w:rsid w:val="00066697"/>
    <w:rsid w:val="00066A06"/>
    <w:rsid w:val="00066B58"/>
    <w:rsid w:val="000674EE"/>
    <w:rsid w:val="0006765C"/>
    <w:rsid w:val="0006783A"/>
    <w:rsid w:val="00067B83"/>
    <w:rsid w:val="00067C76"/>
    <w:rsid w:val="00067CB3"/>
    <w:rsid w:val="00067CF2"/>
    <w:rsid w:val="00067F06"/>
    <w:rsid w:val="00070107"/>
    <w:rsid w:val="000705E7"/>
    <w:rsid w:val="0007079F"/>
    <w:rsid w:val="000708E0"/>
    <w:rsid w:val="00070939"/>
    <w:rsid w:val="000711DE"/>
    <w:rsid w:val="00071CB4"/>
    <w:rsid w:val="00072875"/>
    <w:rsid w:val="00073120"/>
    <w:rsid w:val="0007393D"/>
    <w:rsid w:val="0007456C"/>
    <w:rsid w:val="00074AEF"/>
    <w:rsid w:val="00074E88"/>
    <w:rsid w:val="0007501F"/>
    <w:rsid w:val="00075038"/>
    <w:rsid w:val="00075249"/>
    <w:rsid w:val="000752FF"/>
    <w:rsid w:val="00075A64"/>
    <w:rsid w:val="00075A8B"/>
    <w:rsid w:val="00075B33"/>
    <w:rsid w:val="00075B7F"/>
    <w:rsid w:val="00076C23"/>
    <w:rsid w:val="00076F0E"/>
    <w:rsid w:val="0008044F"/>
    <w:rsid w:val="000804D0"/>
    <w:rsid w:val="000809EA"/>
    <w:rsid w:val="00080BE0"/>
    <w:rsid w:val="00080DF7"/>
    <w:rsid w:val="0008139E"/>
    <w:rsid w:val="000817A6"/>
    <w:rsid w:val="00081C79"/>
    <w:rsid w:val="0008291F"/>
    <w:rsid w:val="00082A2A"/>
    <w:rsid w:val="00082B66"/>
    <w:rsid w:val="00082D5C"/>
    <w:rsid w:val="00082DAC"/>
    <w:rsid w:val="0008322C"/>
    <w:rsid w:val="0008510D"/>
    <w:rsid w:val="00085396"/>
    <w:rsid w:val="00085669"/>
    <w:rsid w:val="00085FD3"/>
    <w:rsid w:val="00086250"/>
    <w:rsid w:val="000863AB"/>
    <w:rsid w:val="000866E5"/>
    <w:rsid w:val="00086B2B"/>
    <w:rsid w:val="000873A5"/>
    <w:rsid w:val="00090440"/>
    <w:rsid w:val="00090D87"/>
    <w:rsid w:val="00091702"/>
    <w:rsid w:val="000921CB"/>
    <w:rsid w:val="000921CF"/>
    <w:rsid w:val="00092216"/>
    <w:rsid w:val="000923D3"/>
    <w:rsid w:val="0009267B"/>
    <w:rsid w:val="000929B8"/>
    <w:rsid w:val="00092B62"/>
    <w:rsid w:val="00093BD3"/>
    <w:rsid w:val="00093E50"/>
    <w:rsid w:val="000945A4"/>
    <w:rsid w:val="00094958"/>
    <w:rsid w:val="000949EB"/>
    <w:rsid w:val="000953D8"/>
    <w:rsid w:val="000953DF"/>
    <w:rsid w:val="00095993"/>
    <w:rsid w:val="00095FCB"/>
    <w:rsid w:val="000963FD"/>
    <w:rsid w:val="00096563"/>
    <w:rsid w:val="000968A8"/>
    <w:rsid w:val="00096B47"/>
    <w:rsid w:val="0009769D"/>
    <w:rsid w:val="000978B4"/>
    <w:rsid w:val="000A08D3"/>
    <w:rsid w:val="000A08EE"/>
    <w:rsid w:val="000A0B0E"/>
    <w:rsid w:val="000A0BE2"/>
    <w:rsid w:val="000A14AF"/>
    <w:rsid w:val="000A1838"/>
    <w:rsid w:val="000A186C"/>
    <w:rsid w:val="000A219E"/>
    <w:rsid w:val="000A2B50"/>
    <w:rsid w:val="000A2C46"/>
    <w:rsid w:val="000A2D6D"/>
    <w:rsid w:val="000A3FE0"/>
    <w:rsid w:val="000A47FB"/>
    <w:rsid w:val="000A4A77"/>
    <w:rsid w:val="000A519A"/>
    <w:rsid w:val="000A5F48"/>
    <w:rsid w:val="000A62E7"/>
    <w:rsid w:val="000A69EA"/>
    <w:rsid w:val="000A6AB5"/>
    <w:rsid w:val="000A6F41"/>
    <w:rsid w:val="000A714A"/>
    <w:rsid w:val="000A744F"/>
    <w:rsid w:val="000A7CE4"/>
    <w:rsid w:val="000B0735"/>
    <w:rsid w:val="000B0A6B"/>
    <w:rsid w:val="000B0A71"/>
    <w:rsid w:val="000B0DD8"/>
    <w:rsid w:val="000B18AD"/>
    <w:rsid w:val="000B1CAB"/>
    <w:rsid w:val="000B1DEF"/>
    <w:rsid w:val="000B28F0"/>
    <w:rsid w:val="000B2A27"/>
    <w:rsid w:val="000B2EF9"/>
    <w:rsid w:val="000B302E"/>
    <w:rsid w:val="000B37B8"/>
    <w:rsid w:val="000B38E5"/>
    <w:rsid w:val="000B3C07"/>
    <w:rsid w:val="000B3C47"/>
    <w:rsid w:val="000B3E58"/>
    <w:rsid w:val="000B4C6E"/>
    <w:rsid w:val="000B5655"/>
    <w:rsid w:val="000B56E2"/>
    <w:rsid w:val="000B5AB7"/>
    <w:rsid w:val="000B5F8F"/>
    <w:rsid w:val="000B60ED"/>
    <w:rsid w:val="000B639F"/>
    <w:rsid w:val="000B6A51"/>
    <w:rsid w:val="000B71A7"/>
    <w:rsid w:val="000B74BF"/>
    <w:rsid w:val="000B7520"/>
    <w:rsid w:val="000B7651"/>
    <w:rsid w:val="000B76CC"/>
    <w:rsid w:val="000B7C05"/>
    <w:rsid w:val="000B7D59"/>
    <w:rsid w:val="000B7F64"/>
    <w:rsid w:val="000C05ED"/>
    <w:rsid w:val="000C0E7F"/>
    <w:rsid w:val="000C0EAF"/>
    <w:rsid w:val="000C1BC7"/>
    <w:rsid w:val="000C262D"/>
    <w:rsid w:val="000C2EA0"/>
    <w:rsid w:val="000C32BD"/>
    <w:rsid w:val="000C3C27"/>
    <w:rsid w:val="000C4A24"/>
    <w:rsid w:val="000C4DB0"/>
    <w:rsid w:val="000C50FE"/>
    <w:rsid w:val="000C57EE"/>
    <w:rsid w:val="000C61A7"/>
    <w:rsid w:val="000C714B"/>
    <w:rsid w:val="000C72A1"/>
    <w:rsid w:val="000C72BD"/>
    <w:rsid w:val="000C753E"/>
    <w:rsid w:val="000C7FE8"/>
    <w:rsid w:val="000D0239"/>
    <w:rsid w:val="000D0D5B"/>
    <w:rsid w:val="000D1399"/>
    <w:rsid w:val="000D1F2C"/>
    <w:rsid w:val="000D20C1"/>
    <w:rsid w:val="000D2AF3"/>
    <w:rsid w:val="000D2EFC"/>
    <w:rsid w:val="000D3742"/>
    <w:rsid w:val="000D37DB"/>
    <w:rsid w:val="000D3999"/>
    <w:rsid w:val="000D3A74"/>
    <w:rsid w:val="000D3C04"/>
    <w:rsid w:val="000D3EE4"/>
    <w:rsid w:val="000D43FC"/>
    <w:rsid w:val="000D47F9"/>
    <w:rsid w:val="000D54B0"/>
    <w:rsid w:val="000D567C"/>
    <w:rsid w:val="000D5CBA"/>
    <w:rsid w:val="000D5E6D"/>
    <w:rsid w:val="000D602E"/>
    <w:rsid w:val="000D60F9"/>
    <w:rsid w:val="000D657D"/>
    <w:rsid w:val="000D70A5"/>
    <w:rsid w:val="000D7706"/>
    <w:rsid w:val="000D77D3"/>
    <w:rsid w:val="000E01D9"/>
    <w:rsid w:val="000E03FE"/>
    <w:rsid w:val="000E05BE"/>
    <w:rsid w:val="000E127D"/>
    <w:rsid w:val="000E2F3E"/>
    <w:rsid w:val="000E308E"/>
    <w:rsid w:val="000E3132"/>
    <w:rsid w:val="000E31BC"/>
    <w:rsid w:val="000E31D4"/>
    <w:rsid w:val="000E3C02"/>
    <w:rsid w:val="000E3F77"/>
    <w:rsid w:val="000E4843"/>
    <w:rsid w:val="000E48D0"/>
    <w:rsid w:val="000E5F5B"/>
    <w:rsid w:val="000E64C1"/>
    <w:rsid w:val="000E681E"/>
    <w:rsid w:val="000E78C9"/>
    <w:rsid w:val="000E7E79"/>
    <w:rsid w:val="000F017F"/>
    <w:rsid w:val="000F02A3"/>
    <w:rsid w:val="000F04EB"/>
    <w:rsid w:val="000F0F51"/>
    <w:rsid w:val="000F12CF"/>
    <w:rsid w:val="000F14AC"/>
    <w:rsid w:val="000F1556"/>
    <w:rsid w:val="000F1BFF"/>
    <w:rsid w:val="000F1DBC"/>
    <w:rsid w:val="000F1E30"/>
    <w:rsid w:val="000F2406"/>
    <w:rsid w:val="000F2F8C"/>
    <w:rsid w:val="000F3964"/>
    <w:rsid w:val="000F3A18"/>
    <w:rsid w:val="000F3D58"/>
    <w:rsid w:val="000F3DDF"/>
    <w:rsid w:val="000F4556"/>
    <w:rsid w:val="000F473E"/>
    <w:rsid w:val="000F4A92"/>
    <w:rsid w:val="000F4DFB"/>
    <w:rsid w:val="000F52B6"/>
    <w:rsid w:val="000F5343"/>
    <w:rsid w:val="000F5A53"/>
    <w:rsid w:val="000F5CB7"/>
    <w:rsid w:val="000F6803"/>
    <w:rsid w:val="000F72D2"/>
    <w:rsid w:val="000F770B"/>
    <w:rsid w:val="000F7981"/>
    <w:rsid w:val="000F7ABF"/>
    <w:rsid w:val="001001F2"/>
    <w:rsid w:val="001002AF"/>
    <w:rsid w:val="00100304"/>
    <w:rsid w:val="001006B8"/>
    <w:rsid w:val="00100DD0"/>
    <w:rsid w:val="00100EBA"/>
    <w:rsid w:val="00100F57"/>
    <w:rsid w:val="0010114F"/>
    <w:rsid w:val="00101229"/>
    <w:rsid w:val="00101393"/>
    <w:rsid w:val="00101787"/>
    <w:rsid w:val="00101F3B"/>
    <w:rsid w:val="0010225A"/>
    <w:rsid w:val="00102514"/>
    <w:rsid w:val="001031BC"/>
    <w:rsid w:val="00103494"/>
    <w:rsid w:val="001036C6"/>
    <w:rsid w:val="0010377F"/>
    <w:rsid w:val="00103EB0"/>
    <w:rsid w:val="00104131"/>
    <w:rsid w:val="00104658"/>
    <w:rsid w:val="00104D57"/>
    <w:rsid w:val="001051B2"/>
    <w:rsid w:val="00105B5C"/>
    <w:rsid w:val="0010631E"/>
    <w:rsid w:val="001064E4"/>
    <w:rsid w:val="00106A47"/>
    <w:rsid w:val="0010739C"/>
    <w:rsid w:val="00107945"/>
    <w:rsid w:val="00107A0C"/>
    <w:rsid w:val="00107A72"/>
    <w:rsid w:val="00107AB0"/>
    <w:rsid w:val="00107B09"/>
    <w:rsid w:val="00107BD8"/>
    <w:rsid w:val="00107EC7"/>
    <w:rsid w:val="001105C8"/>
    <w:rsid w:val="00110CC9"/>
    <w:rsid w:val="00111288"/>
    <w:rsid w:val="0011164B"/>
    <w:rsid w:val="001117DB"/>
    <w:rsid w:val="001125C6"/>
    <w:rsid w:val="00112846"/>
    <w:rsid w:val="00112C60"/>
    <w:rsid w:val="00112D70"/>
    <w:rsid w:val="00113353"/>
    <w:rsid w:val="00113608"/>
    <w:rsid w:val="00113B50"/>
    <w:rsid w:val="00113FB1"/>
    <w:rsid w:val="00114D13"/>
    <w:rsid w:val="00115199"/>
    <w:rsid w:val="00115259"/>
    <w:rsid w:val="00115401"/>
    <w:rsid w:val="00115603"/>
    <w:rsid w:val="00115881"/>
    <w:rsid w:val="00115A0F"/>
    <w:rsid w:val="00115A57"/>
    <w:rsid w:val="00115F51"/>
    <w:rsid w:val="00116185"/>
    <w:rsid w:val="0011687D"/>
    <w:rsid w:val="00116B8C"/>
    <w:rsid w:val="00117B43"/>
    <w:rsid w:val="00117DBF"/>
    <w:rsid w:val="00120A0C"/>
    <w:rsid w:val="00120E62"/>
    <w:rsid w:val="0012190D"/>
    <w:rsid w:val="0012197E"/>
    <w:rsid w:val="00121B28"/>
    <w:rsid w:val="00121D11"/>
    <w:rsid w:val="00121DC8"/>
    <w:rsid w:val="00121F39"/>
    <w:rsid w:val="00122067"/>
    <w:rsid w:val="00122218"/>
    <w:rsid w:val="001222F6"/>
    <w:rsid w:val="001222FF"/>
    <w:rsid w:val="001230C0"/>
    <w:rsid w:val="00123CA9"/>
    <w:rsid w:val="001247ED"/>
    <w:rsid w:val="00124A1E"/>
    <w:rsid w:val="00125391"/>
    <w:rsid w:val="0012580F"/>
    <w:rsid w:val="00125B29"/>
    <w:rsid w:val="00125D20"/>
    <w:rsid w:val="0012614C"/>
    <w:rsid w:val="0012624A"/>
    <w:rsid w:val="00126A31"/>
    <w:rsid w:val="00126E02"/>
    <w:rsid w:val="00126ED1"/>
    <w:rsid w:val="00126F29"/>
    <w:rsid w:val="00126F6D"/>
    <w:rsid w:val="001276D3"/>
    <w:rsid w:val="00127D56"/>
    <w:rsid w:val="00127ED8"/>
    <w:rsid w:val="001302FC"/>
    <w:rsid w:val="00130952"/>
    <w:rsid w:val="001311DC"/>
    <w:rsid w:val="001311F0"/>
    <w:rsid w:val="0013168A"/>
    <w:rsid w:val="0013249E"/>
    <w:rsid w:val="00132AC0"/>
    <w:rsid w:val="001339B4"/>
    <w:rsid w:val="001339C7"/>
    <w:rsid w:val="001339F2"/>
    <w:rsid w:val="00133ACB"/>
    <w:rsid w:val="00133FD9"/>
    <w:rsid w:val="00134700"/>
    <w:rsid w:val="001348CD"/>
    <w:rsid w:val="00134A63"/>
    <w:rsid w:val="00134B6D"/>
    <w:rsid w:val="001355C0"/>
    <w:rsid w:val="00135835"/>
    <w:rsid w:val="0013601A"/>
    <w:rsid w:val="00136B1F"/>
    <w:rsid w:val="001376E8"/>
    <w:rsid w:val="00137854"/>
    <w:rsid w:val="00137CD9"/>
    <w:rsid w:val="00137F14"/>
    <w:rsid w:val="00140045"/>
    <w:rsid w:val="00140364"/>
    <w:rsid w:val="00140468"/>
    <w:rsid w:val="0014099B"/>
    <w:rsid w:val="001410D8"/>
    <w:rsid w:val="00141365"/>
    <w:rsid w:val="001416D3"/>
    <w:rsid w:val="00141E8B"/>
    <w:rsid w:val="00141ECB"/>
    <w:rsid w:val="0014254D"/>
    <w:rsid w:val="001428F8"/>
    <w:rsid w:val="0014300A"/>
    <w:rsid w:val="00143A31"/>
    <w:rsid w:val="00144515"/>
    <w:rsid w:val="00144615"/>
    <w:rsid w:val="0014511B"/>
    <w:rsid w:val="00146100"/>
    <w:rsid w:val="00146219"/>
    <w:rsid w:val="0014639E"/>
    <w:rsid w:val="00146CD8"/>
    <w:rsid w:val="00146EA1"/>
    <w:rsid w:val="001477D9"/>
    <w:rsid w:val="001502D3"/>
    <w:rsid w:val="00150325"/>
    <w:rsid w:val="001508F9"/>
    <w:rsid w:val="00150A1F"/>
    <w:rsid w:val="00150B93"/>
    <w:rsid w:val="00150CB2"/>
    <w:rsid w:val="00150D04"/>
    <w:rsid w:val="001510D8"/>
    <w:rsid w:val="001511A1"/>
    <w:rsid w:val="00151C14"/>
    <w:rsid w:val="00151FC6"/>
    <w:rsid w:val="00152C00"/>
    <w:rsid w:val="00152C7C"/>
    <w:rsid w:val="00153292"/>
    <w:rsid w:val="001539AE"/>
    <w:rsid w:val="00153A8B"/>
    <w:rsid w:val="00154426"/>
    <w:rsid w:val="00154893"/>
    <w:rsid w:val="00154A3A"/>
    <w:rsid w:val="00155135"/>
    <w:rsid w:val="001553A8"/>
    <w:rsid w:val="0015560F"/>
    <w:rsid w:val="00156238"/>
    <w:rsid w:val="00156374"/>
    <w:rsid w:val="001566A5"/>
    <w:rsid w:val="00156C93"/>
    <w:rsid w:val="00156F92"/>
    <w:rsid w:val="001573EB"/>
    <w:rsid w:val="001575F0"/>
    <w:rsid w:val="00157DAA"/>
    <w:rsid w:val="00157F07"/>
    <w:rsid w:val="00157F7E"/>
    <w:rsid w:val="001603E7"/>
    <w:rsid w:val="0016070C"/>
    <w:rsid w:val="0016109F"/>
    <w:rsid w:val="0016150E"/>
    <w:rsid w:val="0016165E"/>
    <w:rsid w:val="001617D5"/>
    <w:rsid w:val="00161B40"/>
    <w:rsid w:val="001622DA"/>
    <w:rsid w:val="00162A33"/>
    <w:rsid w:val="00163054"/>
    <w:rsid w:val="00163100"/>
    <w:rsid w:val="00163CC3"/>
    <w:rsid w:val="00163E61"/>
    <w:rsid w:val="001654E3"/>
    <w:rsid w:val="0016589A"/>
    <w:rsid w:val="00165AC5"/>
    <w:rsid w:val="00165E7A"/>
    <w:rsid w:val="00165F12"/>
    <w:rsid w:val="00166DE8"/>
    <w:rsid w:val="00167262"/>
    <w:rsid w:val="0016784E"/>
    <w:rsid w:val="00167BB3"/>
    <w:rsid w:val="001700F5"/>
    <w:rsid w:val="00170B82"/>
    <w:rsid w:val="00170D30"/>
    <w:rsid w:val="00171102"/>
    <w:rsid w:val="00171653"/>
    <w:rsid w:val="00171EDF"/>
    <w:rsid w:val="00171FD6"/>
    <w:rsid w:val="00172669"/>
    <w:rsid w:val="00172764"/>
    <w:rsid w:val="00172B2F"/>
    <w:rsid w:val="00173111"/>
    <w:rsid w:val="00173801"/>
    <w:rsid w:val="0017451F"/>
    <w:rsid w:val="00174D52"/>
    <w:rsid w:val="0017512C"/>
    <w:rsid w:val="00175917"/>
    <w:rsid w:val="00175A75"/>
    <w:rsid w:val="00175DBB"/>
    <w:rsid w:val="00176167"/>
    <w:rsid w:val="0017627B"/>
    <w:rsid w:val="0017635E"/>
    <w:rsid w:val="00176414"/>
    <w:rsid w:val="00176458"/>
    <w:rsid w:val="00176BAE"/>
    <w:rsid w:val="0017720D"/>
    <w:rsid w:val="00177261"/>
    <w:rsid w:val="00177BF5"/>
    <w:rsid w:val="00180817"/>
    <w:rsid w:val="00180C07"/>
    <w:rsid w:val="0018186A"/>
    <w:rsid w:val="00181935"/>
    <w:rsid w:val="00181FF8"/>
    <w:rsid w:val="0018205B"/>
    <w:rsid w:val="00182433"/>
    <w:rsid w:val="0018285B"/>
    <w:rsid w:val="00182CFD"/>
    <w:rsid w:val="00182DEA"/>
    <w:rsid w:val="0018368C"/>
    <w:rsid w:val="001837A9"/>
    <w:rsid w:val="00183CC5"/>
    <w:rsid w:val="00183FDF"/>
    <w:rsid w:val="00184CAA"/>
    <w:rsid w:val="00184EBF"/>
    <w:rsid w:val="00185337"/>
    <w:rsid w:val="00185656"/>
    <w:rsid w:val="00185DBA"/>
    <w:rsid w:val="0018627F"/>
    <w:rsid w:val="0018682F"/>
    <w:rsid w:val="00186B22"/>
    <w:rsid w:val="00187C1D"/>
    <w:rsid w:val="00187CA6"/>
    <w:rsid w:val="00187E28"/>
    <w:rsid w:val="00187E86"/>
    <w:rsid w:val="001901B4"/>
    <w:rsid w:val="00190230"/>
    <w:rsid w:val="0019088F"/>
    <w:rsid w:val="00190CB1"/>
    <w:rsid w:val="00190E1D"/>
    <w:rsid w:val="0019119F"/>
    <w:rsid w:val="00191559"/>
    <w:rsid w:val="00191E15"/>
    <w:rsid w:val="0019269C"/>
    <w:rsid w:val="0019378B"/>
    <w:rsid w:val="0019405D"/>
    <w:rsid w:val="0019407B"/>
    <w:rsid w:val="00194EA6"/>
    <w:rsid w:val="00194F60"/>
    <w:rsid w:val="001950F1"/>
    <w:rsid w:val="00195682"/>
    <w:rsid w:val="00195F3D"/>
    <w:rsid w:val="00196680"/>
    <w:rsid w:val="00196877"/>
    <w:rsid w:val="00196A09"/>
    <w:rsid w:val="00196E60"/>
    <w:rsid w:val="00197056"/>
    <w:rsid w:val="001977F5"/>
    <w:rsid w:val="00197BB2"/>
    <w:rsid w:val="001A2453"/>
    <w:rsid w:val="001A344D"/>
    <w:rsid w:val="001A35D1"/>
    <w:rsid w:val="001A4664"/>
    <w:rsid w:val="001A4C30"/>
    <w:rsid w:val="001A590A"/>
    <w:rsid w:val="001A590D"/>
    <w:rsid w:val="001A6695"/>
    <w:rsid w:val="001A6C37"/>
    <w:rsid w:val="001A6DF9"/>
    <w:rsid w:val="001A7086"/>
    <w:rsid w:val="001A7654"/>
    <w:rsid w:val="001A7CBA"/>
    <w:rsid w:val="001B0136"/>
    <w:rsid w:val="001B039A"/>
    <w:rsid w:val="001B1AAF"/>
    <w:rsid w:val="001B1E9F"/>
    <w:rsid w:val="001B2B41"/>
    <w:rsid w:val="001B30DC"/>
    <w:rsid w:val="001B3794"/>
    <w:rsid w:val="001B3BC9"/>
    <w:rsid w:val="001B3CE5"/>
    <w:rsid w:val="001B3FCB"/>
    <w:rsid w:val="001B43E7"/>
    <w:rsid w:val="001B44C6"/>
    <w:rsid w:val="001B4850"/>
    <w:rsid w:val="001B4A19"/>
    <w:rsid w:val="001B4A35"/>
    <w:rsid w:val="001B4F06"/>
    <w:rsid w:val="001B5825"/>
    <w:rsid w:val="001B634B"/>
    <w:rsid w:val="001B63D4"/>
    <w:rsid w:val="001B6832"/>
    <w:rsid w:val="001B6C6F"/>
    <w:rsid w:val="001B708F"/>
    <w:rsid w:val="001B70E6"/>
    <w:rsid w:val="001B7382"/>
    <w:rsid w:val="001C0263"/>
    <w:rsid w:val="001C10E0"/>
    <w:rsid w:val="001C1942"/>
    <w:rsid w:val="001C1998"/>
    <w:rsid w:val="001C1CD2"/>
    <w:rsid w:val="001C1DF3"/>
    <w:rsid w:val="001C2261"/>
    <w:rsid w:val="001C2F58"/>
    <w:rsid w:val="001C30C1"/>
    <w:rsid w:val="001C34CB"/>
    <w:rsid w:val="001C3557"/>
    <w:rsid w:val="001C3B0C"/>
    <w:rsid w:val="001C3DB0"/>
    <w:rsid w:val="001C4025"/>
    <w:rsid w:val="001C4E20"/>
    <w:rsid w:val="001C4E93"/>
    <w:rsid w:val="001C551C"/>
    <w:rsid w:val="001C5789"/>
    <w:rsid w:val="001C66EF"/>
    <w:rsid w:val="001C67D2"/>
    <w:rsid w:val="001C70FA"/>
    <w:rsid w:val="001C74E1"/>
    <w:rsid w:val="001C759F"/>
    <w:rsid w:val="001C75AB"/>
    <w:rsid w:val="001C7683"/>
    <w:rsid w:val="001C7731"/>
    <w:rsid w:val="001C77E4"/>
    <w:rsid w:val="001C7A3B"/>
    <w:rsid w:val="001D01CF"/>
    <w:rsid w:val="001D02FC"/>
    <w:rsid w:val="001D048E"/>
    <w:rsid w:val="001D0E7B"/>
    <w:rsid w:val="001D0FDC"/>
    <w:rsid w:val="001D1644"/>
    <w:rsid w:val="001D25C4"/>
    <w:rsid w:val="001D2789"/>
    <w:rsid w:val="001D2AE1"/>
    <w:rsid w:val="001D2E47"/>
    <w:rsid w:val="001D3232"/>
    <w:rsid w:val="001D3685"/>
    <w:rsid w:val="001D370E"/>
    <w:rsid w:val="001D37C3"/>
    <w:rsid w:val="001D3FB1"/>
    <w:rsid w:val="001D47C8"/>
    <w:rsid w:val="001D4C2F"/>
    <w:rsid w:val="001D4E8C"/>
    <w:rsid w:val="001D4F96"/>
    <w:rsid w:val="001D5324"/>
    <w:rsid w:val="001D54DC"/>
    <w:rsid w:val="001D5AC6"/>
    <w:rsid w:val="001D600A"/>
    <w:rsid w:val="001D607E"/>
    <w:rsid w:val="001D6D10"/>
    <w:rsid w:val="001D7055"/>
    <w:rsid w:val="001D70E9"/>
    <w:rsid w:val="001D7ED6"/>
    <w:rsid w:val="001E091C"/>
    <w:rsid w:val="001E0E94"/>
    <w:rsid w:val="001E15AF"/>
    <w:rsid w:val="001E15FD"/>
    <w:rsid w:val="001E169E"/>
    <w:rsid w:val="001E2059"/>
    <w:rsid w:val="001E251F"/>
    <w:rsid w:val="001E27AE"/>
    <w:rsid w:val="001E2F4D"/>
    <w:rsid w:val="001E2F79"/>
    <w:rsid w:val="001E3771"/>
    <w:rsid w:val="001E37D3"/>
    <w:rsid w:val="001E39E4"/>
    <w:rsid w:val="001E3DAC"/>
    <w:rsid w:val="001E4122"/>
    <w:rsid w:val="001E434F"/>
    <w:rsid w:val="001E4704"/>
    <w:rsid w:val="001E48FD"/>
    <w:rsid w:val="001E5E6F"/>
    <w:rsid w:val="001E6023"/>
    <w:rsid w:val="001E64CB"/>
    <w:rsid w:val="001E666C"/>
    <w:rsid w:val="001E666D"/>
    <w:rsid w:val="001E69A5"/>
    <w:rsid w:val="001E69CA"/>
    <w:rsid w:val="001E6D72"/>
    <w:rsid w:val="001E7695"/>
    <w:rsid w:val="001E7742"/>
    <w:rsid w:val="001E7C85"/>
    <w:rsid w:val="001E7CBB"/>
    <w:rsid w:val="001F0486"/>
    <w:rsid w:val="001F06BF"/>
    <w:rsid w:val="001F072C"/>
    <w:rsid w:val="001F0BA2"/>
    <w:rsid w:val="001F13AF"/>
    <w:rsid w:val="001F2718"/>
    <w:rsid w:val="001F35D7"/>
    <w:rsid w:val="001F3699"/>
    <w:rsid w:val="001F3AC3"/>
    <w:rsid w:val="001F3C7B"/>
    <w:rsid w:val="001F44F7"/>
    <w:rsid w:val="001F49B9"/>
    <w:rsid w:val="001F4A70"/>
    <w:rsid w:val="001F4E4D"/>
    <w:rsid w:val="001F4E81"/>
    <w:rsid w:val="001F5F26"/>
    <w:rsid w:val="001F5F3B"/>
    <w:rsid w:val="001F65F0"/>
    <w:rsid w:val="001F6D89"/>
    <w:rsid w:val="001F7644"/>
    <w:rsid w:val="001F7661"/>
    <w:rsid w:val="001F76E3"/>
    <w:rsid w:val="001F778C"/>
    <w:rsid w:val="001F7E14"/>
    <w:rsid w:val="001F7F49"/>
    <w:rsid w:val="00200BC2"/>
    <w:rsid w:val="00200E11"/>
    <w:rsid w:val="002013D3"/>
    <w:rsid w:val="0020172D"/>
    <w:rsid w:val="00201C6A"/>
    <w:rsid w:val="002026A9"/>
    <w:rsid w:val="00202992"/>
    <w:rsid w:val="00203462"/>
    <w:rsid w:val="002039F0"/>
    <w:rsid w:val="00203BF1"/>
    <w:rsid w:val="002046D2"/>
    <w:rsid w:val="0020503C"/>
    <w:rsid w:val="002053AC"/>
    <w:rsid w:val="00207AE7"/>
    <w:rsid w:val="00207BA2"/>
    <w:rsid w:val="00210603"/>
    <w:rsid w:val="002110B4"/>
    <w:rsid w:val="00211893"/>
    <w:rsid w:val="00211C93"/>
    <w:rsid w:val="00212520"/>
    <w:rsid w:val="0021269F"/>
    <w:rsid w:val="00212881"/>
    <w:rsid w:val="00212C74"/>
    <w:rsid w:val="00212D5B"/>
    <w:rsid w:val="00212E1A"/>
    <w:rsid w:val="00212EF9"/>
    <w:rsid w:val="00214106"/>
    <w:rsid w:val="00214795"/>
    <w:rsid w:val="00214884"/>
    <w:rsid w:val="00214947"/>
    <w:rsid w:val="00214D28"/>
    <w:rsid w:val="00214DF7"/>
    <w:rsid w:val="00215F1F"/>
    <w:rsid w:val="00217442"/>
    <w:rsid w:val="0021744C"/>
    <w:rsid w:val="00217DF9"/>
    <w:rsid w:val="00220422"/>
    <w:rsid w:val="002205AE"/>
    <w:rsid w:val="00220B1B"/>
    <w:rsid w:val="00220C62"/>
    <w:rsid w:val="00220E0E"/>
    <w:rsid w:val="00220E52"/>
    <w:rsid w:val="002210B5"/>
    <w:rsid w:val="00221195"/>
    <w:rsid w:val="002211B2"/>
    <w:rsid w:val="00221DE8"/>
    <w:rsid w:val="002227DB"/>
    <w:rsid w:val="002234CE"/>
    <w:rsid w:val="00223EC9"/>
    <w:rsid w:val="00224267"/>
    <w:rsid w:val="002243D9"/>
    <w:rsid w:val="00224585"/>
    <w:rsid w:val="0022595D"/>
    <w:rsid w:val="0022655E"/>
    <w:rsid w:val="00226E36"/>
    <w:rsid w:val="00227603"/>
    <w:rsid w:val="00227E89"/>
    <w:rsid w:val="00227F20"/>
    <w:rsid w:val="0023014C"/>
    <w:rsid w:val="00230583"/>
    <w:rsid w:val="00230982"/>
    <w:rsid w:val="00230D4B"/>
    <w:rsid w:val="00230F03"/>
    <w:rsid w:val="0023165F"/>
    <w:rsid w:val="00231B11"/>
    <w:rsid w:val="00231C54"/>
    <w:rsid w:val="002322CE"/>
    <w:rsid w:val="002322D1"/>
    <w:rsid w:val="0023278C"/>
    <w:rsid w:val="00232AF3"/>
    <w:rsid w:val="00232D67"/>
    <w:rsid w:val="002330D9"/>
    <w:rsid w:val="0023321E"/>
    <w:rsid w:val="0023322D"/>
    <w:rsid w:val="0023359F"/>
    <w:rsid w:val="002337CB"/>
    <w:rsid w:val="002348A3"/>
    <w:rsid w:val="00234C99"/>
    <w:rsid w:val="00235341"/>
    <w:rsid w:val="002360BF"/>
    <w:rsid w:val="00236A2A"/>
    <w:rsid w:val="00236CCC"/>
    <w:rsid w:val="00236D14"/>
    <w:rsid w:val="00237025"/>
    <w:rsid w:val="0023727E"/>
    <w:rsid w:val="002373FA"/>
    <w:rsid w:val="0023751F"/>
    <w:rsid w:val="002403D4"/>
    <w:rsid w:val="00240E02"/>
    <w:rsid w:val="00241189"/>
    <w:rsid w:val="002415B0"/>
    <w:rsid w:val="0024253A"/>
    <w:rsid w:val="002428EE"/>
    <w:rsid w:val="002429D7"/>
    <w:rsid w:val="00242A7A"/>
    <w:rsid w:val="00242CDE"/>
    <w:rsid w:val="00243133"/>
    <w:rsid w:val="002434BB"/>
    <w:rsid w:val="00243884"/>
    <w:rsid w:val="00243DDF"/>
    <w:rsid w:val="00243EF5"/>
    <w:rsid w:val="002442D6"/>
    <w:rsid w:val="00244333"/>
    <w:rsid w:val="00244C7A"/>
    <w:rsid w:val="00244CDE"/>
    <w:rsid w:val="00244E90"/>
    <w:rsid w:val="0024551F"/>
    <w:rsid w:val="002462AD"/>
    <w:rsid w:val="002464C1"/>
    <w:rsid w:val="002465B5"/>
    <w:rsid w:val="00246AAD"/>
    <w:rsid w:val="00246FE3"/>
    <w:rsid w:val="00247638"/>
    <w:rsid w:val="00247EF7"/>
    <w:rsid w:val="00250856"/>
    <w:rsid w:val="00250905"/>
    <w:rsid w:val="00250968"/>
    <w:rsid w:val="00250A66"/>
    <w:rsid w:val="00251087"/>
    <w:rsid w:val="002510C7"/>
    <w:rsid w:val="002510E5"/>
    <w:rsid w:val="00251A98"/>
    <w:rsid w:val="00252350"/>
    <w:rsid w:val="0025237D"/>
    <w:rsid w:val="0025250A"/>
    <w:rsid w:val="00252784"/>
    <w:rsid w:val="00253162"/>
    <w:rsid w:val="002539C9"/>
    <w:rsid w:val="00253C91"/>
    <w:rsid w:val="00253CB9"/>
    <w:rsid w:val="00253D02"/>
    <w:rsid w:val="00253E9C"/>
    <w:rsid w:val="00253ECA"/>
    <w:rsid w:val="00254375"/>
    <w:rsid w:val="0025499E"/>
    <w:rsid w:val="002558AC"/>
    <w:rsid w:val="00255A33"/>
    <w:rsid w:val="002562BD"/>
    <w:rsid w:val="00256E27"/>
    <w:rsid w:val="00257312"/>
    <w:rsid w:val="002573F8"/>
    <w:rsid w:val="00257DFE"/>
    <w:rsid w:val="00260B96"/>
    <w:rsid w:val="00260E39"/>
    <w:rsid w:val="00261456"/>
    <w:rsid w:val="00261515"/>
    <w:rsid w:val="00261601"/>
    <w:rsid w:val="002619C1"/>
    <w:rsid w:val="00261E86"/>
    <w:rsid w:val="0026204A"/>
    <w:rsid w:val="0026204C"/>
    <w:rsid w:val="002624DE"/>
    <w:rsid w:val="002631B2"/>
    <w:rsid w:val="00263515"/>
    <w:rsid w:val="00263886"/>
    <w:rsid w:val="00263E59"/>
    <w:rsid w:val="00264762"/>
    <w:rsid w:val="00265064"/>
    <w:rsid w:val="002654A9"/>
    <w:rsid w:val="002655A0"/>
    <w:rsid w:val="002655FE"/>
    <w:rsid w:val="0026574C"/>
    <w:rsid w:val="00265781"/>
    <w:rsid w:val="00265783"/>
    <w:rsid w:val="002660A8"/>
    <w:rsid w:val="0026640C"/>
    <w:rsid w:val="002677E4"/>
    <w:rsid w:val="00270063"/>
    <w:rsid w:val="0027019A"/>
    <w:rsid w:val="00270BC8"/>
    <w:rsid w:val="002712E2"/>
    <w:rsid w:val="00271493"/>
    <w:rsid w:val="00271677"/>
    <w:rsid w:val="002716D4"/>
    <w:rsid w:val="0027195C"/>
    <w:rsid w:val="00271F04"/>
    <w:rsid w:val="002721BD"/>
    <w:rsid w:val="0027229E"/>
    <w:rsid w:val="002728B0"/>
    <w:rsid w:val="00272F42"/>
    <w:rsid w:val="0027333A"/>
    <w:rsid w:val="00273E2D"/>
    <w:rsid w:val="002743EB"/>
    <w:rsid w:val="00274440"/>
    <w:rsid w:val="002746D3"/>
    <w:rsid w:val="00274E0A"/>
    <w:rsid w:val="0027514B"/>
    <w:rsid w:val="0027586E"/>
    <w:rsid w:val="00276186"/>
    <w:rsid w:val="002763A3"/>
    <w:rsid w:val="002764A4"/>
    <w:rsid w:val="002768DA"/>
    <w:rsid w:val="00276A0C"/>
    <w:rsid w:val="00277139"/>
    <w:rsid w:val="0027765F"/>
    <w:rsid w:val="00277706"/>
    <w:rsid w:val="00277C33"/>
    <w:rsid w:val="00277C89"/>
    <w:rsid w:val="00277E49"/>
    <w:rsid w:val="00280008"/>
    <w:rsid w:val="0028000C"/>
    <w:rsid w:val="002800E6"/>
    <w:rsid w:val="00280490"/>
    <w:rsid w:val="002806DF"/>
    <w:rsid w:val="00280E64"/>
    <w:rsid w:val="0028137C"/>
    <w:rsid w:val="0028147A"/>
    <w:rsid w:val="00281BCD"/>
    <w:rsid w:val="00281D31"/>
    <w:rsid w:val="002820EE"/>
    <w:rsid w:val="002822D0"/>
    <w:rsid w:val="002822EC"/>
    <w:rsid w:val="002825BF"/>
    <w:rsid w:val="00282640"/>
    <w:rsid w:val="002828BA"/>
    <w:rsid w:val="00282F78"/>
    <w:rsid w:val="00282FC7"/>
    <w:rsid w:val="00283252"/>
    <w:rsid w:val="002834E8"/>
    <w:rsid w:val="002834FD"/>
    <w:rsid w:val="002838C7"/>
    <w:rsid w:val="00283AA1"/>
    <w:rsid w:val="00283DFB"/>
    <w:rsid w:val="00284461"/>
    <w:rsid w:val="00284909"/>
    <w:rsid w:val="00284B82"/>
    <w:rsid w:val="002852A1"/>
    <w:rsid w:val="00285856"/>
    <w:rsid w:val="00285EDC"/>
    <w:rsid w:val="0028627F"/>
    <w:rsid w:val="00286408"/>
    <w:rsid w:val="00286CAF"/>
    <w:rsid w:val="00286E62"/>
    <w:rsid w:val="002873E0"/>
    <w:rsid w:val="00287662"/>
    <w:rsid w:val="00287978"/>
    <w:rsid w:val="00287A3E"/>
    <w:rsid w:val="00287E2F"/>
    <w:rsid w:val="00292A2C"/>
    <w:rsid w:val="00292E0F"/>
    <w:rsid w:val="00292E78"/>
    <w:rsid w:val="00293701"/>
    <w:rsid w:val="0029379C"/>
    <w:rsid w:val="00293AC8"/>
    <w:rsid w:val="00294259"/>
    <w:rsid w:val="00295BFE"/>
    <w:rsid w:val="00295D2E"/>
    <w:rsid w:val="00297418"/>
    <w:rsid w:val="00297896"/>
    <w:rsid w:val="00297BE3"/>
    <w:rsid w:val="00297C73"/>
    <w:rsid w:val="002A0402"/>
    <w:rsid w:val="002A059F"/>
    <w:rsid w:val="002A0B92"/>
    <w:rsid w:val="002A1256"/>
    <w:rsid w:val="002A1486"/>
    <w:rsid w:val="002A16C1"/>
    <w:rsid w:val="002A16DF"/>
    <w:rsid w:val="002A1830"/>
    <w:rsid w:val="002A1ADC"/>
    <w:rsid w:val="002A1EBC"/>
    <w:rsid w:val="002A2415"/>
    <w:rsid w:val="002A2718"/>
    <w:rsid w:val="002A300F"/>
    <w:rsid w:val="002A3323"/>
    <w:rsid w:val="002A35E0"/>
    <w:rsid w:val="002A3A8C"/>
    <w:rsid w:val="002A3B10"/>
    <w:rsid w:val="002A3E61"/>
    <w:rsid w:val="002A466D"/>
    <w:rsid w:val="002A4EA1"/>
    <w:rsid w:val="002A4EC6"/>
    <w:rsid w:val="002A5066"/>
    <w:rsid w:val="002A510E"/>
    <w:rsid w:val="002A53BD"/>
    <w:rsid w:val="002A550B"/>
    <w:rsid w:val="002A55BD"/>
    <w:rsid w:val="002A5A8F"/>
    <w:rsid w:val="002A5C40"/>
    <w:rsid w:val="002A5DC4"/>
    <w:rsid w:val="002A5E98"/>
    <w:rsid w:val="002A642D"/>
    <w:rsid w:val="002A6DCC"/>
    <w:rsid w:val="002A750D"/>
    <w:rsid w:val="002A7F42"/>
    <w:rsid w:val="002B0B97"/>
    <w:rsid w:val="002B0DF2"/>
    <w:rsid w:val="002B0E21"/>
    <w:rsid w:val="002B121E"/>
    <w:rsid w:val="002B1A58"/>
    <w:rsid w:val="002B21B8"/>
    <w:rsid w:val="002B22B0"/>
    <w:rsid w:val="002B2642"/>
    <w:rsid w:val="002B26B9"/>
    <w:rsid w:val="002B2830"/>
    <w:rsid w:val="002B2B65"/>
    <w:rsid w:val="002B307E"/>
    <w:rsid w:val="002B3369"/>
    <w:rsid w:val="002B3B3D"/>
    <w:rsid w:val="002B3E4A"/>
    <w:rsid w:val="002B3E7A"/>
    <w:rsid w:val="002B4141"/>
    <w:rsid w:val="002B55AA"/>
    <w:rsid w:val="002B57A1"/>
    <w:rsid w:val="002B5EA4"/>
    <w:rsid w:val="002B6B93"/>
    <w:rsid w:val="002B72C9"/>
    <w:rsid w:val="002B7704"/>
    <w:rsid w:val="002B794C"/>
    <w:rsid w:val="002B7C1B"/>
    <w:rsid w:val="002C0008"/>
    <w:rsid w:val="002C0017"/>
    <w:rsid w:val="002C018B"/>
    <w:rsid w:val="002C0247"/>
    <w:rsid w:val="002C0867"/>
    <w:rsid w:val="002C0C32"/>
    <w:rsid w:val="002C0C75"/>
    <w:rsid w:val="002C12A2"/>
    <w:rsid w:val="002C12A4"/>
    <w:rsid w:val="002C135A"/>
    <w:rsid w:val="002C1803"/>
    <w:rsid w:val="002C2495"/>
    <w:rsid w:val="002C2A76"/>
    <w:rsid w:val="002C3346"/>
    <w:rsid w:val="002C34BC"/>
    <w:rsid w:val="002C3545"/>
    <w:rsid w:val="002C3AB4"/>
    <w:rsid w:val="002C4C30"/>
    <w:rsid w:val="002C55CA"/>
    <w:rsid w:val="002C5B6D"/>
    <w:rsid w:val="002C6584"/>
    <w:rsid w:val="002C658B"/>
    <w:rsid w:val="002C6D01"/>
    <w:rsid w:val="002C6DC5"/>
    <w:rsid w:val="002C7191"/>
    <w:rsid w:val="002C73A3"/>
    <w:rsid w:val="002C7416"/>
    <w:rsid w:val="002C75E7"/>
    <w:rsid w:val="002D01F0"/>
    <w:rsid w:val="002D0A9D"/>
    <w:rsid w:val="002D0C89"/>
    <w:rsid w:val="002D13EF"/>
    <w:rsid w:val="002D1541"/>
    <w:rsid w:val="002D2CC4"/>
    <w:rsid w:val="002D2D27"/>
    <w:rsid w:val="002D2DDA"/>
    <w:rsid w:val="002D37DE"/>
    <w:rsid w:val="002D3CA4"/>
    <w:rsid w:val="002D3DDD"/>
    <w:rsid w:val="002D3E1C"/>
    <w:rsid w:val="002D4A14"/>
    <w:rsid w:val="002D4BD6"/>
    <w:rsid w:val="002D4C87"/>
    <w:rsid w:val="002D52A8"/>
    <w:rsid w:val="002D5883"/>
    <w:rsid w:val="002D61A5"/>
    <w:rsid w:val="002D623B"/>
    <w:rsid w:val="002D6824"/>
    <w:rsid w:val="002D69AC"/>
    <w:rsid w:val="002D72F2"/>
    <w:rsid w:val="002D7543"/>
    <w:rsid w:val="002E08D0"/>
    <w:rsid w:val="002E0D2D"/>
    <w:rsid w:val="002E0EE5"/>
    <w:rsid w:val="002E1000"/>
    <w:rsid w:val="002E1494"/>
    <w:rsid w:val="002E16FC"/>
    <w:rsid w:val="002E1ADD"/>
    <w:rsid w:val="002E1C19"/>
    <w:rsid w:val="002E1FCE"/>
    <w:rsid w:val="002E21DE"/>
    <w:rsid w:val="002E2520"/>
    <w:rsid w:val="002E2BCF"/>
    <w:rsid w:val="002E3436"/>
    <w:rsid w:val="002E3462"/>
    <w:rsid w:val="002E369C"/>
    <w:rsid w:val="002E3DA0"/>
    <w:rsid w:val="002E4EE0"/>
    <w:rsid w:val="002E501B"/>
    <w:rsid w:val="002E55A7"/>
    <w:rsid w:val="002E5775"/>
    <w:rsid w:val="002E5B2A"/>
    <w:rsid w:val="002E647C"/>
    <w:rsid w:val="002E6974"/>
    <w:rsid w:val="002E6A3D"/>
    <w:rsid w:val="002E6CC0"/>
    <w:rsid w:val="002E6EB2"/>
    <w:rsid w:val="002E7038"/>
    <w:rsid w:val="002E7719"/>
    <w:rsid w:val="002E798A"/>
    <w:rsid w:val="002E7C95"/>
    <w:rsid w:val="002F017B"/>
    <w:rsid w:val="002F0E07"/>
    <w:rsid w:val="002F1083"/>
    <w:rsid w:val="002F1768"/>
    <w:rsid w:val="002F1DA1"/>
    <w:rsid w:val="002F1DA9"/>
    <w:rsid w:val="002F1EB2"/>
    <w:rsid w:val="002F2042"/>
    <w:rsid w:val="002F3284"/>
    <w:rsid w:val="002F3414"/>
    <w:rsid w:val="002F3653"/>
    <w:rsid w:val="002F380B"/>
    <w:rsid w:val="002F3C95"/>
    <w:rsid w:val="002F3F03"/>
    <w:rsid w:val="002F49AC"/>
    <w:rsid w:val="002F4C5A"/>
    <w:rsid w:val="002F4DE6"/>
    <w:rsid w:val="002F4E7D"/>
    <w:rsid w:val="002F4F57"/>
    <w:rsid w:val="002F504C"/>
    <w:rsid w:val="002F5470"/>
    <w:rsid w:val="002F54E7"/>
    <w:rsid w:val="002F555E"/>
    <w:rsid w:val="002F584F"/>
    <w:rsid w:val="002F5CFB"/>
    <w:rsid w:val="002F65C2"/>
    <w:rsid w:val="002F67AE"/>
    <w:rsid w:val="002F69D3"/>
    <w:rsid w:val="002F7313"/>
    <w:rsid w:val="002F7665"/>
    <w:rsid w:val="002F791D"/>
    <w:rsid w:val="002F7D21"/>
    <w:rsid w:val="0030039D"/>
    <w:rsid w:val="003007C1"/>
    <w:rsid w:val="00300F9C"/>
    <w:rsid w:val="003010E7"/>
    <w:rsid w:val="003013F9"/>
    <w:rsid w:val="003015C2"/>
    <w:rsid w:val="003025A0"/>
    <w:rsid w:val="00302EEB"/>
    <w:rsid w:val="00303296"/>
    <w:rsid w:val="003033A5"/>
    <w:rsid w:val="003034E6"/>
    <w:rsid w:val="00303927"/>
    <w:rsid w:val="00303B73"/>
    <w:rsid w:val="0030421B"/>
    <w:rsid w:val="003046D1"/>
    <w:rsid w:val="00304AAB"/>
    <w:rsid w:val="003057B1"/>
    <w:rsid w:val="0030597C"/>
    <w:rsid w:val="00305AE5"/>
    <w:rsid w:val="00305EB6"/>
    <w:rsid w:val="0030636F"/>
    <w:rsid w:val="0030652C"/>
    <w:rsid w:val="0030697B"/>
    <w:rsid w:val="00306F61"/>
    <w:rsid w:val="0030762C"/>
    <w:rsid w:val="00307929"/>
    <w:rsid w:val="00307C45"/>
    <w:rsid w:val="00307E3D"/>
    <w:rsid w:val="00310107"/>
    <w:rsid w:val="003106BB"/>
    <w:rsid w:val="003109A8"/>
    <w:rsid w:val="00310D95"/>
    <w:rsid w:val="00310FD0"/>
    <w:rsid w:val="00311344"/>
    <w:rsid w:val="0031143A"/>
    <w:rsid w:val="00311A0D"/>
    <w:rsid w:val="00311AC4"/>
    <w:rsid w:val="00312952"/>
    <w:rsid w:val="00312BC7"/>
    <w:rsid w:val="00313041"/>
    <w:rsid w:val="0031373D"/>
    <w:rsid w:val="0031446E"/>
    <w:rsid w:val="00314C8E"/>
    <w:rsid w:val="00315E87"/>
    <w:rsid w:val="00315F2E"/>
    <w:rsid w:val="00315F89"/>
    <w:rsid w:val="0031606F"/>
    <w:rsid w:val="00316ACA"/>
    <w:rsid w:val="0031744D"/>
    <w:rsid w:val="00317455"/>
    <w:rsid w:val="00317F6B"/>
    <w:rsid w:val="003211C7"/>
    <w:rsid w:val="0032132D"/>
    <w:rsid w:val="00321A1F"/>
    <w:rsid w:val="00321E1A"/>
    <w:rsid w:val="00321FA1"/>
    <w:rsid w:val="0032226F"/>
    <w:rsid w:val="00322671"/>
    <w:rsid w:val="00323371"/>
    <w:rsid w:val="00323901"/>
    <w:rsid w:val="00323AA8"/>
    <w:rsid w:val="00323B2B"/>
    <w:rsid w:val="00323FDE"/>
    <w:rsid w:val="00323FE6"/>
    <w:rsid w:val="0032433C"/>
    <w:rsid w:val="0032437C"/>
    <w:rsid w:val="00324F1A"/>
    <w:rsid w:val="003253FD"/>
    <w:rsid w:val="00326241"/>
    <w:rsid w:val="00327718"/>
    <w:rsid w:val="0032788A"/>
    <w:rsid w:val="00327BAA"/>
    <w:rsid w:val="00330543"/>
    <w:rsid w:val="00331595"/>
    <w:rsid w:val="0033171A"/>
    <w:rsid w:val="00331C63"/>
    <w:rsid w:val="00331CD0"/>
    <w:rsid w:val="00331FCA"/>
    <w:rsid w:val="0033236E"/>
    <w:rsid w:val="003323E2"/>
    <w:rsid w:val="0033297A"/>
    <w:rsid w:val="00332F73"/>
    <w:rsid w:val="003330CD"/>
    <w:rsid w:val="003334E8"/>
    <w:rsid w:val="00333EAB"/>
    <w:rsid w:val="0033458D"/>
    <w:rsid w:val="00334B42"/>
    <w:rsid w:val="00335172"/>
    <w:rsid w:val="0033572E"/>
    <w:rsid w:val="003365BF"/>
    <w:rsid w:val="0033664A"/>
    <w:rsid w:val="003368A8"/>
    <w:rsid w:val="0033696C"/>
    <w:rsid w:val="00336BA8"/>
    <w:rsid w:val="00336BFF"/>
    <w:rsid w:val="00336EB8"/>
    <w:rsid w:val="00337065"/>
    <w:rsid w:val="00337302"/>
    <w:rsid w:val="003373AA"/>
    <w:rsid w:val="00337CBF"/>
    <w:rsid w:val="003400E0"/>
    <w:rsid w:val="003404C4"/>
    <w:rsid w:val="00340B3A"/>
    <w:rsid w:val="00340D5D"/>
    <w:rsid w:val="00341A26"/>
    <w:rsid w:val="00341E53"/>
    <w:rsid w:val="00341E75"/>
    <w:rsid w:val="0034206F"/>
    <w:rsid w:val="0034228A"/>
    <w:rsid w:val="003422EC"/>
    <w:rsid w:val="003422EF"/>
    <w:rsid w:val="00342DE3"/>
    <w:rsid w:val="00343010"/>
    <w:rsid w:val="003437EC"/>
    <w:rsid w:val="003443A2"/>
    <w:rsid w:val="00344405"/>
    <w:rsid w:val="003446EC"/>
    <w:rsid w:val="00344C3A"/>
    <w:rsid w:val="00344D5F"/>
    <w:rsid w:val="00344E55"/>
    <w:rsid w:val="00345023"/>
    <w:rsid w:val="00345218"/>
    <w:rsid w:val="00345350"/>
    <w:rsid w:val="0034566D"/>
    <w:rsid w:val="00345951"/>
    <w:rsid w:val="0034750B"/>
    <w:rsid w:val="00347706"/>
    <w:rsid w:val="00347B6D"/>
    <w:rsid w:val="0035028A"/>
    <w:rsid w:val="0035125C"/>
    <w:rsid w:val="0035189A"/>
    <w:rsid w:val="00353107"/>
    <w:rsid w:val="00353468"/>
    <w:rsid w:val="0035352A"/>
    <w:rsid w:val="0035357A"/>
    <w:rsid w:val="00353CDC"/>
    <w:rsid w:val="00353F24"/>
    <w:rsid w:val="003540D9"/>
    <w:rsid w:val="0035411C"/>
    <w:rsid w:val="003547AE"/>
    <w:rsid w:val="00354EDB"/>
    <w:rsid w:val="003551B4"/>
    <w:rsid w:val="003552B9"/>
    <w:rsid w:val="003552E5"/>
    <w:rsid w:val="00355B9C"/>
    <w:rsid w:val="00356DC3"/>
    <w:rsid w:val="00356EE7"/>
    <w:rsid w:val="00357AB0"/>
    <w:rsid w:val="00357B7C"/>
    <w:rsid w:val="00360149"/>
    <w:rsid w:val="0036055E"/>
    <w:rsid w:val="00360C30"/>
    <w:rsid w:val="00360C6B"/>
    <w:rsid w:val="0036130A"/>
    <w:rsid w:val="003621A3"/>
    <w:rsid w:val="0036225C"/>
    <w:rsid w:val="0036244B"/>
    <w:rsid w:val="00362BE1"/>
    <w:rsid w:val="00362BEB"/>
    <w:rsid w:val="00362C5F"/>
    <w:rsid w:val="00362D7F"/>
    <w:rsid w:val="003635A9"/>
    <w:rsid w:val="0036382E"/>
    <w:rsid w:val="003638CB"/>
    <w:rsid w:val="00363C74"/>
    <w:rsid w:val="00363D6B"/>
    <w:rsid w:val="00363F47"/>
    <w:rsid w:val="0036421F"/>
    <w:rsid w:val="0036427F"/>
    <w:rsid w:val="00364650"/>
    <w:rsid w:val="00364904"/>
    <w:rsid w:val="00364AD0"/>
    <w:rsid w:val="00365DCD"/>
    <w:rsid w:val="0036611E"/>
    <w:rsid w:val="0036617D"/>
    <w:rsid w:val="00366588"/>
    <w:rsid w:val="00366EA7"/>
    <w:rsid w:val="00367548"/>
    <w:rsid w:val="00367556"/>
    <w:rsid w:val="00367F73"/>
    <w:rsid w:val="00370231"/>
    <w:rsid w:val="0037069D"/>
    <w:rsid w:val="00370A09"/>
    <w:rsid w:val="00370A0E"/>
    <w:rsid w:val="00370E81"/>
    <w:rsid w:val="0037182E"/>
    <w:rsid w:val="00372286"/>
    <w:rsid w:val="00372407"/>
    <w:rsid w:val="003728AC"/>
    <w:rsid w:val="00372A51"/>
    <w:rsid w:val="00372C17"/>
    <w:rsid w:val="00372C69"/>
    <w:rsid w:val="00373288"/>
    <w:rsid w:val="00373533"/>
    <w:rsid w:val="0037362A"/>
    <w:rsid w:val="00373D51"/>
    <w:rsid w:val="00374A59"/>
    <w:rsid w:val="00375139"/>
    <w:rsid w:val="0037524E"/>
    <w:rsid w:val="00375AAA"/>
    <w:rsid w:val="00375CCA"/>
    <w:rsid w:val="00375D27"/>
    <w:rsid w:val="00375EAF"/>
    <w:rsid w:val="0037601A"/>
    <w:rsid w:val="00376059"/>
    <w:rsid w:val="00376502"/>
    <w:rsid w:val="00376A31"/>
    <w:rsid w:val="00376C38"/>
    <w:rsid w:val="00377F96"/>
    <w:rsid w:val="0038016D"/>
    <w:rsid w:val="00380AEA"/>
    <w:rsid w:val="00380DBA"/>
    <w:rsid w:val="0038111A"/>
    <w:rsid w:val="00381189"/>
    <w:rsid w:val="0038136E"/>
    <w:rsid w:val="0038149B"/>
    <w:rsid w:val="00381584"/>
    <w:rsid w:val="00381AC2"/>
    <w:rsid w:val="00381D5A"/>
    <w:rsid w:val="0038216F"/>
    <w:rsid w:val="00383C68"/>
    <w:rsid w:val="00384150"/>
    <w:rsid w:val="0038435F"/>
    <w:rsid w:val="00384FBD"/>
    <w:rsid w:val="0038532C"/>
    <w:rsid w:val="003854C0"/>
    <w:rsid w:val="00385791"/>
    <w:rsid w:val="00385962"/>
    <w:rsid w:val="00385F9F"/>
    <w:rsid w:val="00386527"/>
    <w:rsid w:val="003877CA"/>
    <w:rsid w:val="003901C8"/>
    <w:rsid w:val="00390625"/>
    <w:rsid w:val="00390A63"/>
    <w:rsid w:val="00391148"/>
    <w:rsid w:val="00392895"/>
    <w:rsid w:val="0039299C"/>
    <w:rsid w:val="003929A4"/>
    <w:rsid w:val="00392CB1"/>
    <w:rsid w:val="00392DD9"/>
    <w:rsid w:val="003932CC"/>
    <w:rsid w:val="00393335"/>
    <w:rsid w:val="003938F5"/>
    <w:rsid w:val="0039399C"/>
    <w:rsid w:val="00394036"/>
    <w:rsid w:val="0039439E"/>
    <w:rsid w:val="00394453"/>
    <w:rsid w:val="00394A01"/>
    <w:rsid w:val="00395164"/>
    <w:rsid w:val="0039536E"/>
    <w:rsid w:val="00395737"/>
    <w:rsid w:val="00396359"/>
    <w:rsid w:val="003963AF"/>
    <w:rsid w:val="00396D60"/>
    <w:rsid w:val="00396F91"/>
    <w:rsid w:val="00397166"/>
    <w:rsid w:val="003976CC"/>
    <w:rsid w:val="00397B7E"/>
    <w:rsid w:val="003A0267"/>
    <w:rsid w:val="003A033E"/>
    <w:rsid w:val="003A0469"/>
    <w:rsid w:val="003A0987"/>
    <w:rsid w:val="003A0A70"/>
    <w:rsid w:val="003A134F"/>
    <w:rsid w:val="003A1956"/>
    <w:rsid w:val="003A1F6C"/>
    <w:rsid w:val="003A3565"/>
    <w:rsid w:val="003A4351"/>
    <w:rsid w:val="003A4D90"/>
    <w:rsid w:val="003A5954"/>
    <w:rsid w:val="003A5A77"/>
    <w:rsid w:val="003A64D7"/>
    <w:rsid w:val="003A66E8"/>
    <w:rsid w:val="003A737A"/>
    <w:rsid w:val="003A7A27"/>
    <w:rsid w:val="003A7A29"/>
    <w:rsid w:val="003B0521"/>
    <w:rsid w:val="003B09D2"/>
    <w:rsid w:val="003B0B80"/>
    <w:rsid w:val="003B0B9D"/>
    <w:rsid w:val="003B0D8B"/>
    <w:rsid w:val="003B0EBC"/>
    <w:rsid w:val="003B1025"/>
    <w:rsid w:val="003B132B"/>
    <w:rsid w:val="003B1801"/>
    <w:rsid w:val="003B1CF5"/>
    <w:rsid w:val="003B1F8F"/>
    <w:rsid w:val="003B21CD"/>
    <w:rsid w:val="003B22E6"/>
    <w:rsid w:val="003B2977"/>
    <w:rsid w:val="003B2982"/>
    <w:rsid w:val="003B299A"/>
    <w:rsid w:val="003B2C69"/>
    <w:rsid w:val="003B3472"/>
    <w:rsid w:val="003B3C61"/>
    <w:rsid w:val="003B3CBE"/>
    <w:rsid w:val="003B3F0B"/>
    <w:rsid w:val="003B3F7B"/>
    <w:rsid w:val="003B4941"/>
    <w:rsid w:val="003B4A29"/>
    <w:rsid w:val="003B4DFF"/>
    <w:rsid w:val="003B4ECB"/>
    <w:rsid w:val="003B4EDD"/>
    <w:rsid w:val="003B52C8"/>
    <w:rsid w:val="003B5D51"/>
    <w:rsid w:val="003B5DB2"/>
    <w:rsid w:val="003B5DBC"/>
    <w:rsid w:val="003B62A3"/>
    <w:rsid w:val="003B6333"/>
    <w:rsid w:val="003B678D"/>
    <w:rsid w:val="003B72A7"/>
    <w:rsid w:val="003B7CDB"/>
    <w:rsid w:val="003B7ED5"/>
    <w:rsid w:val="003C0066"/>
    <w:rsid w:val="003C0485"/>
    <w:rsid w:val="003C049F"/>
    <w:rsid w:val="003C108A"/>
    <w:rsid w:val="003C158C"/>
    <w:rsid w:val="003C22DC"/>
    <w:rsid w:val="003C238E"/>
    <w:rsid w:val="003C2504"/>
    <w:rsid w:val="003C26DF"/>
    <w:rsid w:val="003C2E23"/>
    <w:rsid w:val="003C3155"/>
    <w:rsid w:val="003C3346"/>
    <w:rsid w:val="003C33B5"/>
    <w:rsid w:val="003C353B"/>
    <w:rsid w:val="003C3A8B"/>
    <w:rsid w:val="003C3FA8"/>
    <w:rsid w:val="003C4415"/>
    <w:rsid w:val="003C4F3A"/>
    <w:rsid w:val="003C5117"/>
    <w:rsid w:val="003C5190"/>
    <w:rsid w:val="003C571B"/>
    <w:rsid w:val="003C5BA7"/>
    <w:rsid w:val="003C6674"/>
    <w:rsid w:val="003C6AA7"/>
    <w:rsid w:val="003C792A"/>
    <w:rsid w:val="003C7C6F"/>
    <w:rsid w:val="003D029C"/>
    <w:rsid w:val="003D03C3"/>
    <w:rsid w:val="003D0A75"/>
    <w:rsid w:val="003D13D4"/>
    <w:rsid w:val="003D1E3A"/>
    <w:rsid w:val="003D1F21"/>
    <w:rsid w:val="003D1F6A"/>
    <w:rsid w:val="003D2092"/>
    <w:rsid w:val="003D20FA"/>
    <w:rsid w:val="003D2564"/>
    <w:rsid w:val="003D2923"/>
    <w:rsid w:val="003D32FC"/>
    <w:rsid w:val="003D3372"/>
    <w:rsid w:val="003D342C"/>
    <w:rsid w:val="003D376A"/>
    <w:rsid w:val="003D37A7"/>
    <w:rsid w:val="003D3A9C"/>
    <w:rsid w:val="003D41B4"/>
    <w:rsid w:val="003D41F0"/>
    <w:rsid w:val="003D488F"/>
    <w:rsid w:val="003D489D"/>
    <w:rsid w:val="003D4D29"/>
    <w:rsid w:val="003D5302"/>
    <w:rsid w:val="003D5610"/>
    <w:rsid w:val="003D6728"/>
    <w:rsid w:val="003D68D0"/>
    <w:rsid w:val="003D6D8A"/>
    <w:rsid w:val="003D74AE"/>
    <w:rsid w:val="003D75E3"/>
    <w:rsid w:val="003D7C6C"/>
    <w:rsid w:val="003E017A"/>
    <w:rsid w:val="003E01EF"/>
    <w:rsid w:val="003E0ACE"/>
    <w:rsid w:val="003E1573"/>
    <w:rsid w:val="003E15B1"/>
    <w:rsid w:val="003E16F2"/>
    <w:rsid w:val="003E1E1C"/>
    <w:rsid w:val="003E232F"/>
    <w:rsid w:val="003E247F"/>
    <w:rsid w:val="003E24AE"/>
    <w:rsid w:val="003E2530"/>
    <w:rsid w:val="003E3068"/>
    <w:rsid w:val="003E32E8"/>
    <w:rsid w:val="003E39DE"/>
    <w:rsid w:val="003E3BC9"/>
    <w:rsid w:val="003E41F6"/>
    <w:rsid w:val="003E4764"/>
    <w:rsid w:val="003E492E"/>
    <w:rsid w:val="003E53B3"/>
    <w:rsid w:val="003E5E91"/>
    <w:rsid w:val="003E63F1"/>
    <w:rsid w:val="003E6840"/>
    <w:rsid w:val="003E7054"/>
    <w:rsid w:val="003E7634"/>
    <w:rsid w:val="003F0449"/>
    <w:rsid w:val="003F0D1A"/>
    <w:rsid w:val="003F0F17"/>
    <w:rsid w:val="003F15DB"/>
    <w:rsid w:val="003F1A8D"/>
    <w:rsid w:val="003F235C"/>
    <w:rsid w:val="003F280B"/>
    <w:rsid w:val="003F283D"/>
    <w:rsid w:val="003F2A0C"/>
    <w:rsid w:val="003F2B6C"/>
    <w:rsid w:val="003F3584"/>
    <w:rsid w:val="003F3A2B"/>
    <w:rsid w:val="003F3DFE"/>
    <w:rsid w:val="003F3E05"/>
    <w:rsid w:val="003F3F84"/>
    <w:rsid w:val="003F425D"/>
    <w:rsid w:val="003F4284"/>
    <w:rsid w:val="003F4E3E"/>
    <w:rsid w:val="003F50B1"/>
    <w:rsid w:val="003F5690"/>
    <w:rsid w:val="003F57E2"/>
    <w:rsid w:val="003F5E81"/>
    <w:rsid w:val="003F6802"/>
    <w:rsid w:val="003F6BDF"/>
    <w:rsid w:val="003F7A42"/>
    <w:rsid w:val="004004AA"/>
    <w:rsid w:val="00400F1F"/>
    <w:rsid w:val="00401007"/>
    <w:rsid w:val="004016E4"/>
    <w:rsid w:val="00401BC2"/>
    <w:rsid w:val="004023D7"/>
    <w:rsid w:val="004023F8"/>
    <w:rsid w:val="00402FCC"/>
    <w:rsid w:val="00403044"/>
    <w:rsid w:val="00403121"/>
    <w:rsid w:val="00403C2B"/>
    <w:rsid w:val="00403E16"/>
    <w:rsid w:val="00404188"/>
    <w:rsid w:val="0040434F"/>
    <w:rsid w:val="004048F5"/>
    <w:rsid w:val="00404D5E"/>
    <w:rsid w:val="00404D7C"/>
    <w:rsid w:val="00404DA1"/>
    <w:rsid w:val="00405166"/>
    <w:rsid w:val="00405A79"/>
    <w:rsid w:val="00405E4A"/>
    <w:rsid w:val="00405ECA"/>
    <w:rsid w:val="004062CC"/>
    <w:rsid w:val="004063D4"/>
    <w:rsid w:val="0040661B"/>
    <w:rsid w:val="004067C2"/>
    <w:rsid w:val="00406AC5"/>
    <w:rsid w:val="00406D2B"/>
    <w:rsid w:val="00406D90"/>
    <w:rsid w:val="0040768B"/>
    <w:rsid w:val="00407750"/>
    <w:rsid w:val="00407A55"/>
    <w:rsid w:val="00407CA9"/>
    <w:rsid w:val="0041018B"/>
    <w:rsid w:val="0041072D"/>
    <w:rsid w:val="00410D4F"/>
    <w:rsid w:val="00410E1D"/>
    <w:rsid w:val="004110B9"/>
    <w:rsid w:val="00411C27"/>
    <w:rsid w:val="0041207A"/>
    <w:rsid w:val="004122AB"/>
    <w:rsid w:val="00412819"/>
    <w:rsid w:val="00413003"/>
    <w:rsid w:val="004132F7"/>
    <w:rsid w:val="00413ABB"/>
    <w:rsid w:val="00413C44"/>
    <w:rsid w:val="00415CC5"/>
    <w:rsid w:val="00416087"/>
    <w:rsid w:val="0041622E"/>
    <w:rsid w:val="00416493"/>
    <w:rsid w:val="0041663A"/>
    <w:rsid w:val="00416672"/>
    <w:rsid w:val="004167CE"/>
    <w:rsid w:val="00416D8F"/>
    <w:rsid w:val="00416E2E"/>
    <w:rsid w:val="0041743B"/>
    <w:rsid w:val="00417BD0"/>
    <w:rsid w:val="00420718"/>
    <w:rsid w:val="00420980"/>
    <w:rsid w:val="0042101F"/>
    <w:rsid w:val="004211FA"/>
    <w:rsid w:val="00421381"/>
    <w:rsid w:val="004215DD"/>
    <w:rsid w:val="004215E8"/>
    <w:rsid w:val="00421851"/>
    <w:rsid w:val="00421B0A"/>
    <w:rsid w:val="00421FD6"/>
    <w:rsid w:val="0042282D"/>
    <w:rsid w:val="00422E47"/>
    <w:rsid w:val="00423165"/>
    <w:rsid w:val="004234BF"/>
    <w:rsid w:val="004239B1"/>
    <w:rsid w:val="00423B35"/>
    <w:rsid w:val="00423C2F"/>
    <w:rsid w:val="00423D79"/>
    <w:rsid w:val="00424040"/>
    <w:rsid w:val="0042418C"/>
    <w:rsid w:val="00425FA1"/>
    <w:rsid w:val="00426B9B"/>
    <w:rsid w:val="00426DD1"/>
    <w:rsid w:val="00426F33"/>
    <w:rsid w:val="004271AF"/>
    <w:rsid w:val="00427428"/>
    <w:rsid w:val="004275C0"/>
    <w:rsid w:val="00427886"/>
    <w:rsid w:val="004279A3"/>
    <w:rsid w:val="004301A2"/>
    <w:rsid w:val="00430452"/>
    <w:rsid w:val="00430557"/>
    <w:rsid w:val="004305D9"/>
    <w:rsid w:val="004309CF"/>
    <w:rsid w:val="00430DA1"/>
    <w:rsid w:val="00431261"/>
    <w:rsid w:val="004313FA"/>
    <w:rsid w:val="004318AD"/>
    <w:rsid w:val="00431AF6"/>
    <w:rsid w:val="004323CE"/>
    <w:rsid w:val="004324AF"/>
    <w:rsid w:val="00432BF0"/>
    <w:rsid w:val="00433028"/>
    <w:rsid w:val="00433113"/>
    <w:rsid w:val="0043387B"/>
    <w:rsid w:val="004338F1"/>
    <w:rsid w:val="00433B0E"/>
    <w:rsid w:val="00433DC0"/>
    <w:rsid w:val="00433E00"/>
    <w:rsid w:val="00434387"/>
    <w:rsid w:val="00434475"/>
    <w:rsid w:val="00434739"/>
    <w:rsid w:val="00434A88"/>
    <w:rsid w:val="00434AD9"/>
    <w:rsid w:val="00434C20"/>
    <w:rsid w:val="00435160"/>
    <w:rsid w:val="0043563A"/>
    <w:rsid w:val="004358B3"/>
    <w:rsid w:val="00435D4F"/>
    <w:rsid w:val="00435D81"/>
    <w:rsid w:val="00436E26"/>
    <w:rsid w:val="004370D7"/>
    <w:rsid w:val="00437603"/>
    <w:rsid w:val="00437A0F"/>
    <w:rsid w:val="00437D9E"/>
    <w:rsid w:val="0044001F"/>
    <w:rsid w:val="00441216"/>
    <w:rsid w:val="00441AD8"/>
    <w:rsid w:val="00441BF5"/>
    <w:rsid w:val="00441E05"/>
    <w:rsid w:val="00441F73"/>
    <w:rsid w:val="00441F7E"/>
    <w:rsid w:val="00442A20"/>
    <w:rsid w:val="004432F2"/>
    <w:rsid w:val="00443808"/>
    <w:rsid w:val="004438DC"/>
    <w:rsid w:val="00443938"/>
    <w:rsid w:val="00443C47"/>
    <w:rsid w:val="00443E3C"/>
    <w:rsid w:val="00443E81"/>
    <w:rsid w:val="00443E8C"/>
    <w:rsid w:val="0044423F"/>
    <w:rsid w:val="00444900"/>
    <w:rsid w:val="00444E41"/>
    <w:rsid w:val="0044504F"/>
    <w:rsid w:val="0044531B"/>
    <w:rsid w:val="0044531F"/>
    <w:rsid w:val="004453AB"/>
    <w:rsid w:val="0044585E"/>
    <w:rsid w:val="00446BB9"/>
    <w:rsid w:val="00446E7C"/>
    <w:rsid w:val="004471D4"/>
    <w:rsid w:val="00447E2D"/>
    <w:rsid w:val="00447EE8"/>
    <w:rsid w:val="00450395"/>
    <w:rsid w:val="00450C41"/>
    <w:rsid w:val="00450CD2"/>
    <w:rsid w:val="00450F69"/>
    <w:rsid w:val="00451111"/>
    <w:rsid w:val="004515D2"/>
    <w:rsid w:val="004516FC"/>
    <w:rsid w:val="00451D4C"/>
    <w:rsid w:val="0045262B"/>
    <w:rsid w:val="0045273D"/>
    <w:rsid w:val="00452A05"/>
    <w:rsid w:val="00452A45"/>
    <w:rsid w:val="00452BB3"/>
    <w:rsid w:val="00452E15"/>
    <w:rsid w:val="00452F0A"/>
    <w:rsid w:val="00453865"/>
    <w:rsid w:val="0045397E"/>
    <w:rsid w:val="00454227"/>
    <w:rsid w:val="0045453D"/>
    <w:rsid w:val="00454708"/>
    <w:rsid w:val="00454712"/>
    <w:rsid w:val="00454BE1"/>
    <w:rsid w:val="00454F65"/>
    <w:rsid w:val="0045581A"/>
    <w:rsid w:val="00455AF6"/>
    <w:rsid w:val="00456048"/>
    <w:rsid w:val="00456538"/>
    <w:rsid w:val="004566E1"/>
    <w:rsid w:val="00456939"/>
    <w:rsid w:val="00456EE5"/>
    <w:rsid w:val="00457525"/>
    <w:rsid w:val="004577DE"/>
    <w:rsid w:val="004601F2"/>
    <w:rsid w:val="00461072"/>
    <w:rsid w:val="0046128C"/>
    <w:rsid w:val="00461630"/>
    <w:rsid w:val="004619D8"/>
    <w:rsid w:val="00461A97"/>
    <w:rsid w:val="00462181"/>
    <w:rsid w:val="004627EF"/>
    <w:rsid w:val="00462A9A"/>
    <w:rsid w:val="00462D52"/>
    <w:rsid w:val="00462FDF"/>
    <w:rsid w:val="00462FF8"/>
    <w:rsid w:val="004631BE"/>
    <w:rsid w:val="00463CD2"/>
    <w:rsid w:val="004642AA"/>
    <w:rsid w:val="00464316"/>
    <w:rsid w:val="00464E41"/>
    <w:rsid w:val="00465093"/>
    <w:rsid w:val="0046544E"/>
    <w:rsid w:val="004659A9"/>
    <w:rsid w:val="00465C11"/>
    <w:rsid w:val="00465DDB"/>
    <w:rsid w:val="00465DEB"/>
    <w:rsid w:val="0046637C"/>
    <w:rsid w:val="0046664D"/>
    <w:rsid w:val="00466982"/>
    <w:rsid w:val="004670EF"/>
    <w:rsid w:val="004676C9"/>
    <w:rsid w:val="0046792D"/>
    <w:rsid w:val="00467F28"/>
    <w:rsid w:val="004705C9"/>
    <w:rsid w:val="00470A4A"/>
    <w:rsid w:val="00470ECD"/>
    <w:rsid w:val="004710CD"/>
    <w:rsid w:val="00471384"/>
    <w:rsid w:val="0047149B"/>
    <w:rsid w:val="004717D0"/>
    <w:rsid w:val="004717FA"/>
    <w:rsid w:val="00471F1E"/>
    <w:rsid w:val="004720C9"/>
    <w:rsid w:val="00472A1F"/>
    <w:rsid w:val="00472E46"/>
    <w:rsid w:val="00472E76"/>
    <w:rsid w:val="00473162"/>
    <w:rsid w:val="0047323C"/>
    <w:rsid w:val="0047324F"/>
    <w:rsid w:val="004735B3"/>
    <w:rsid w:val="0047362B"/>
    <w:rsid w:val="00473ACA"/>
    <w:rsid w:val="00473CEA"/>
    <w:rsid w:val="00474048"/>
    <w:rsid w:val="0047416F"/>
    <w:rsid w:val="004741BD"/>
    <w:rsid w:val="00474BBA"/>
    <w:rsid w:val="00474BE9"/>
    <w:rsid w:val="00474DF0"/>
    <w:rsid w:val="004753FB"/>
    <w:rsid w:val="004755F9"/>
    <w:rsid w:val="004757DC"/>
    <w:rsid w:val="00475D09"/>
    <w:rsid w:val="00475E42"/>
    <w:rsid w:val="00475EE2"/>
    <w:rsid w:val="00475FD7"/>
    <w:rsid w:val="004760F4"/>
    <w:rsid w:val="0047627B"/>
    <w:rsid w:val="004762F5"/>
    <w:rsid w:val="004766C1"/>
    <w:rsid w:val="00476DFC"/>
    <w:rsid w:val="00477711"/>
    <w:rsid w:val="00477C58"/>
    <w:rsid w:val="00477CBD"/>
    <w:rsid w:val="00480349"/>
    <w:rsid w:val="004806CE"/>
    <w:rsid w:val="004809A0"/>
    <w:rsid w:val="00480B3F"/>
    <w:rsid w:val="00480B75"/>
    <w:rsid w:val="00480BF2"/>
    <w:rsid w:val="00480F32"/>
    <w:rsid w:val="00481284"/>
    <w:rsid w:val="004814B5"/>
    <w:rsid w:val="00482658"/>
    <w:rsid w:val="00482953"/>
    <w:rsid w:val="00482C57"/>
    <w:rsid w:val="00482D51"/>
    <w:rsid w:val="00482E37"/>
    <w:rsid w:val="00482E91"/>
    <w:rsid w:val="0048377D"/>
    <w:rsid w:val="00483925"/>
    <w:rsid w:val="00483ECE"/>
    <w:rsid w:val="00484875"/>
    <w:rsid w:val="00485113"/>
    <w:rsid w:val="004855E0"/>
    <w:rsid w:val="00485BF3"/>
    <w:rsid w:val="00485D26"/>
    <w:rsid w:val="00485F3F"/>
    <w:rsid w:val="00485FB7"/>
    <w:rsid w:val="00486019"/>
    <w:rsid w:val="00486147"/>
    <w:rsid w:val="00486583"/>
    <w:rsid w:val="00486641"/>
    <w:rsid w:val="0048703A"/>
    <w:rsid w:val="004873C8"/>
    <w:rsid w:val="004874F8"/>
    <w:rsid w:val="004875E6"/>
    <w:rsid w:val="00487A22"/>
    <w:rsid w:val="00490244"/>
    <w:rsid w:val="0049031F"/>
    <w:rsid w:val="004924F4"/>
    <w:rsid w:val="00492919"/>
    <w:rsid w:val="004936BC"/>
    <w:rsid w:val="00493B19"/>
    <w:rsid w:val="004941BA"/>
    <w:rsid w:val="00494F49"/>
    <w:rsid w:val="0049555C"/>
    <w:rsid w:val="004956FF"/>
    <w:rsid w:val="004957AA"/>
    <w:rsid w:val="00495FBC"/>
    <w:rsid w:val="00496211"/>
    <w:rsid w:val="00496649"/>
    <w:rsid w:val="00496DE9"/>
    <w:rsid w:val="004974B1"/>
    <w:rsid w:val="00497685"/>
    <w:rsid w:val="00497740"/>
    <w:rsid w:val="00497E38"/>
    <w:rsid w:val="004A0003"/>
    <w:rsid w:val="004A0539"/>
    <w:rsid w:val="004A0547"/>
    <w:rsid w:val="004A0783"/>
    <w:rsid w:val="004A0891"/>
    <w:rsid w:val="004A0B4B"/>
    <w:rsid w:val="004A0B9A"/>
    <w:rsid w:val="004A0D42"/>
    <w:rsid w:val="004A0E85"/>
    <w:rsid w:val="004A0F27"/>
    <w:rsid w:val="004A1277"/>
    <w:rsid w:val="004A14C2"/>
    <w:rsid w:val="004A17E9"/>
    <w:rsid w:val="004A1A5C"/>
    <w:rsid w:val="004A1FBB"/>
    <w:rsid w:val="004A2084"/>
    <w:rsid w:val="004A22ED"/>
    <w:rsid w:val="004A246B"/>
    <w:rsid w:val="004A37C0"/>
    <w:rsid w:val="004A4063"/>
    <w:rsid w:val="004A4168"/>
    <w:rsid w:val="004A41C7"/>
    <w:rsid w:val="004A4972"/>
    <w:rsid w:val="004A642B"/>
    <w:rsid w:val="004A67D4"/>
    <w:rsid w:val="004A6CAF"/>
    <w:rsid w:val="004A6E13"/>
    <w:rsid w:val="004A7196"/>
    <w:rsid w:val="004A7639"/>
    <w:rsid w:val="004A7665"/>
    <w:rsid w:val="004A769A"/>
    <w:rsid w:val="004A7BD3"/>
    <w:rsid w:val="004B0225"/>
    <w:rsid w:val="004B0265"/>
    <w:rsid w:val="004B0649"/>
    <w:rsid w:val="004B0DC1"/>
    <w:rsid w:val="004B1104"/>
    <w:rsid w:val="004B18B2"/>
    <w:rsid w:val="004B1E94"/>
    <w:rsid w:val="004B21EE"/>
    <w:rsid w:val="004B2264"/>
    <w:rsid w:val="004B2A75"/>
    <w:rsid w:val="004B2DC6"/>
    <w:rsid w:val="004B36EC"/>
    <w:rsid w:val="004B3899"/>
    <w:rsid w:val="004B39F8"/>
    <w:rsid w:val="004B4624"/>
    <w:rsid w:val="004B49B6"/>
    <w:rsid w:val="004B5998"/>
    <w:rsid w:val="004B5D49"/>
    <w:rsid w:val="004B5F3F"/>
    <w:rsid w:val="004B6120"/>
    <w:rsid w:val="004B653C"/>
    <w:rsid w:val="004B66FD"/>
    <w:rsid w:val="004B685D"/>
    <w:rsid w:val="004B6B01"/>
    <w:rsid w:val="004B7341"/>
    <w:rsid w:val="004B7748"/>
    <w:rsid w:val="004C0610"/>
    <w:rsid w:val="004C0AD6"/>
    <w:rsid w:val="004C0F1B"/>
    <w:rsid w:val="004C1947"/>
    <w:rsid w:val="004C1C79"/>
    <w:rsid w:val="004C1C9D"/>
    <w:rsid w:val="004C210F"/>
    <w:rsid w:val="004C24EC"/>
    <w:rsid w:val="004C26D6"/>
    <w:rsid w:val="004C29BB"/>
    <w:rsid w:val="004C2B88"/>
    <w:rsid w:val="004C34CC"/>
    <w:rsid w:val="004C3CAC"/>
    <w:rsid w:val="004C3E37"/>
    <w:rsid w:val="004C474E"/>
    <w:rsid w:val="004C491C"/>
    <w:rsid w:val="004C4C33"/>
    <w:rsid w:val="004C6B20"/>
    <w:rsid w:val="004C6CE1"/>
    <w:rsid w:val="004C71B2"/>
    <w:rsid w:val="004C7A15"/>
    <w:rsid w:val="004C7BC7"/>
    <w:rsid w:val="004C7DAB"/>
    <w:rsid w:val="004D030F"/>
    <w:rsid w:val="004D0BCE"/>
    <w:rsid w:val="004D10E4"/>
    <w:rsid w:val="004D1877"/>
    <w:rsid w:val="004D2020"/>
    <w:rsid w:val="004D21EA"/>
    <w:rsid w:val="004D23ED"/>
    <w:rsid w:val="004D2460"/>
    <w:rsid w:val="004D247D"/>
    <w:rsid w:val="004D269D"/>
    <w:rsid w:val="004D3393"/>
    <w:rsid w:val="004D3CD4"/>
    <w:rsid w:val="004D4159"/>
    <w:rsid w:val="004D49DA"/>
    <w:rsid w:val="004D4B4F"/>
    <w:rsid w:val="004D5A10"/>
    <w:rsid w:val="004D5A4E"/>
    <w:rsid w:val="004D665F"/>
    <w:rsid w:val="004D6855"/>
    <w:rsid w:val="004D78A6"/>
    <w:rsid w:val="004D7949"/>
    <w:rsid w:val="004D7982"/>
    <w:rsid w:val="004E0B42"/>
    <w:rsid w:val="004E1117"/>
    <w:rsid w:val="004E1DAD"/>
    <w:rsid w:val="004E1DC8"/>
    <w:rsid w:val="004E2320"/>
    <w:rsid w:val="004E24C8"/>
    <w:rsid w:val="004E2562"/>
    <w:rsid w:val="004E29EB"/>
    <w:rsid w:val="004E2B3E"/>
    <w:rsid w:val="004E2EAB"/>
    <w:rsid w:val="004E2FC3"/>
    <w:rsid w:val="004E36B5"/>
    <w:rsid w:val="004E3EED"/>
    <w:rsid w:val="004E3F5D"/>
    <w:rsid w:val="004E41AB"/>
    <w:rsid w:val="004E4890"/>
    <w:rsid w:val="004E497F"/>
    <w:rsid w:val="004E553A"/>
    <w:rsid w:val="004E5AC3"/>
    <w:rsid w:val="004E6221"/>
    <w:rsid w:val="004E678C"/>
    <w:rsid w:val="004E6A95"/>
    <w:rsid w:val="004E6E80"/>
    <w:rsid w:val="004E771E"/>
    <w:rsid w:val="004E7F0B"/>
    <w:rsid w:val="004F0346"/>
    <w:rsid w:val="004F0570"/>
    <w:rsid w:val="004F0A86"/>
    <w:rsid w:val="004F11C7"/>
    <w:rsid w:val="004F14E5"/>
    <w:rsid w:val="004F151F"/>
    <w:rsid w:val="004F15D0"/>
    <w:rsid w:val="004F3362"/>
    <w:rsid w:val="004F3533"/>
    <w:rsid w:val="004F3E95"/>
    <w:rsid w:val="004F48CE"/>
    <w:rsid w:val="004F4C60"/>
    <w:rsid w:val="004F54E9"/>
    <w:rsid w:val="004F5547"/>
    <w:rsid w:val="004F5764"/>
    <w:rsid w:val="004F58FA"/>
    <w:rsid w:val="004F5B7F"/>
    <w:rsid w:val="004F5DA6"/>
    <w:rsid w:val="004F6237"/>
    <w:rsid w:val="004F67CB"/>
    <w:rsid w:val="004F7251"/>
    <w:rsid w:val="0050009F"/>
    <w:rsid w:val="005001FA"/>
    <w:rsid w:val="0050052F"/>
    <w:rsid w:val="00500990"/>
    <w:rsid w:val="00500DAD"/>
    <w:rsid w:val="00501581"/>
    <w:rsid w:val="00501873"/>
    <w:rsid w:val="005019F9"/>
    <w:rsid w:val="00501B02"/>
    <w:rsid w:val="00501C04"/>
    <w:rsid w:val="005024DB"/>
    <w:rsid w:val="0050259C"/>
    <w:rsid w:val="005027D9"/>
    <w:rsid w:val="00502AF6"/>
    <w:rsid w:val="00502D7A"/>
    <w:rsid w:val="00502FFE"/>
    <w:rsid w:val="00503502"/>
    <w:rsid w:val="00503A55"/>
    <w:rsid w:val="0050422A"/>
    <w:rsid w:val="005043B0"/>
    <w:rsid w:val="0050441A"/>
    <w:rsid w:val="00505283"/>
    <w:rsid w:val="00505493"/>
    <w:rsid w:val="005054FF"/>
    <w:rsid w:val="005058F6"/>
    <w:rsid w:val="00505920"/>
    <w:rsid w:val="00505BC2"/>
    <w:rsid w:val="00505FA1"/>
    <w:rsid w:val="00506655"/>
    <w:rsid w:val="0050690F"/>
    <w:rsid w:val="00506D99"/>
    <w:rsid w:val="0050706C"/>
    <w:rsid w:val="005072C9"/>
    <w:rsid w:val="0050788E"/>
    <w:rsid w:val="00510AF1"/>
    <w:rsid w:val="005114A8"/>
    <w:rsid w:val="00512011"/>
    <w:rsid w:val="0051235F"/>
    <w:rsid w:val="0051252E"/>
    <w:rsid w:val="00512535"/>
    <w:rsid w:val="0051277F"/>
    <w:rsid w:val="0051292E"/>
    <w:rsid w:val="00512C68"/>
    <w:rsid w:val="00513039"/>
    <w:rsid w:val="0051304D"/>
    <w:rsid w:val="0051334B"/>
    <w:rsid w:val="00513509"/>
    <w:rsid w:val="0051363A"/>
    <w:rsid w:val="00513962"/>
    <w:rsid w:val="0051406D"/>
    <w:rsid w:val="00514426"/>
    <w:rsid w:val="00514BAD"/>
    <w:rsid w:val="00514C2F"/>
    <w:rsid w:val="0051510E"/>
    <w:rsid w:val="0051525E"/>
    <w:rsid w:val="005157E8"/>
    <w:rsid w:val="00515EE8"/>
    <w:rsid w:val="005162D6"/>
    <w:rsid w:val="00516843"/>
    <w:rsid w:val="00516E2B"/>
    <w:rsid w:val="00516E80"/>
    <w:rsid w:val="00517510"/>
    <w:rsid w:val="00517B8B"/>
    <w:rsid w:val="00520488"/>
    <w:rsid w:val="0052065D"/>
    <w:rsid w:val="00520AC7"/>
    <w:rsid w:val="00520AD0"/>
    <w:rsid w:val="00520CFC"/>
    <w:rsid w:val="00521129"/>
    <w:rsid w:val="005212E5"/>
    <w:rsid w:val="00522A3D"/>
    <w:rsid w:val="00522A84"/>
    <w:rsid w:val="005234C8"/>
    <w:rsid w:val="00523582"/>
    <w:rsid w:val="00523979"/>
    <w:rsid w:val="005239BD"/>
    <w:rsid w:val="005249C4"/>
    <w:rsid w:val="0052520A"/>
    <w:rsid w:val="00525933"/>
    <w:rsid w:val="00527038"/>
    <w:rsid w:val="005273AD"/>
    <w:rsid w:val="00527D73"/>
    <w:rsid w:val="00527F81"/>
    <w:rsid w:val="0053023B"/>
    <w:rsid w:val="005307A8"/>
    <w:rsid w:val="00530D0A"/>
    <w:rsid w:val="00530E20"/>
    <w:rsid w:val="00530EF5"/>
    <w:rsid w:val="00531616"/>
    <w:rsid w:val="00532983"/>
    <w:rsid w:val="00532CB3"/>
    <w:rsid w:val="0053332E"/>
    <w:rsid w:val="00533D56"/>
    <w:rsid w:val="00534652"/>
    <w:rsid w:val="00534F9A"/>
    <w:rsid w:val="005351E9"/>
    <w:rsid w:val="0053538A"/>
    <w:rsid w:val="00535863"/>
    <w:rsid w:val="005358F1"/>
    <w:rsid w:val="00535EC8"/>
    <w:rsid w:val="00535F9E"/>
    <w:rsid w:val="0053689E"/>
    <w:rsid w:val="005368D1"/>
    <w:rsid w:val="00536B6C"/>
    <w:rsid w:val="00536FA1"/>
    <w:rsid w:val="0053717C"/>
    <w:rsid w:val="00537345"/>
    <w:rsid w:val="005374F9"/>
    <w:rsid w:val="00537949"/>
    <w:rsid w:val="005412DD"/>
    <w:rsid w:val="005416C4"/>
    <w:rsid w:val="005420C0"/>
    <w:rsid w:val="00542870"/>
    <w:rsid w:val="00542E8B"/>
    <w:rsid w:val="00543A8C"/>
    <w:rsid w:val="00543BC1"/>
    <w:rsid w:val="00543EA5"/>
    <w:rsid w:val="005440B8"/>
    <w:rsid w:val="005451F6"/>
    <w:rsid w:val="00545354"/>
    <w:rsid w:val="0054599C"/>
    <w:rsid w:val="00545EFD"/>
    <w:rsid w:val="00546C8B"/>
    <w:rsid w:val="00547CCF"/>
    <w:rsid w:val="00550355"/>
    <w:rsid w:val="005503F7"/>
    <w:rsid w:val="00550840"/>
    <w:rsid w:val="00550884"/>
    <w:rsid w:val="0055154B"/>
    <w:rsid w:val="00551642"/>
    <w:rsid w:val="0055176A"/>
    <w:rsid w:val="00551986"/>
    <w:rsid w:val="00551DE7"/>
    <w:rsid w:val="00551E8A"/>
    <w:rsid w:val="00552325"/>
    <w:rsid w:val="00552406"/>
    <w:rsid w:val="00552579"/>
    <w:rsid w:val="0055263F"/>
    <w:rsid w:val="00552B42"/>
    <w:rsid w:val="00552F75"/>
    <w:rsid w:val="00553823"/>
    <w:rsid w:val="00553828"/>
    <w:rsid w:val="00553BC9"/>
    <w:rsid w:val="00553E56"/>
    <w:rsid w:val="00554055"/>
    <w:rsid w:val="005542B4"/>
    <w:rsid w:val="005543C3"/>
    <w:rsid w:val="00554DEF"/>
    <w:rsid w:val="00554F85"/>
    <w:rsid w:val="005552CC"/>
    <w:rsid w:val="00555716"/>
    <w:rsid w:val="00555FA8"/>
    <w:rsid w:val="00556E98"/>
    <w:rsid w:val="00556F69"/>
    <w:rsid w:val="005571FC"/>
    <w:rsid w:val="00557A7A"/>
    <w:rsid w:val="00557ECA"/>
    <w:rsid w:val="005607B2"/>
    <w:rsid w:val="00560C08"/>
    <w:rsid w:val="00561441"/>
    <w:rsid w:val="0056150D"/>
    <w:rsid w:val="0056162C"/>
    <w:rsid w:val="00561F1F"/>
    <w:rsid w:val="00561F62"/>
    <w:rsid w:val="00561FFA"/>
    <w:rsid w:val="00562088"/>
    <w:rsid w:val="0056226D"/>
    <w:rsid w:val="005625B1"/>
    <w:rsid w:val="005627C5"/>
    <w:rsid w:val="00562E21"/>
    <w:rsid w:val="00562E4D"/>
    <w:rsid w:val="00562F3B"/>
    <w:rsid w:val="005630B6"/>
    <w:rsid w:val="005634B8"/>
    <w:rsid w:val="00563854"/>
    <w:rsid w:val="00563F4D"/>
    <w:rsid w:val="00564289"/>
    <w:rsid w:val="00564372"/>
    <w:rsid w:val="00564B15"/>
    <w:rsid w:val="005655AA"/>
    <w:rsid w:val="005656A3"/>
    <w:rsid w:val="00565D28"/>
    <w:rsid w:val="005664F2"/>
    <w:rsid w:val="00566677"/>
    <w:rsid w:val="005668D2"/>
    <w:rsid w:val="00566C44"/>
    <w:rsid w:val="00566DD8"/>
    <w:rsid w:val="005671A1"/>
    <w:rsid w:val="005671B1"/>
    <w:rsid w:val="0056735C"/>
    <w:rsid w:val="00567386"/>
    <w:rsid w:val="005674A7"/>
    <w:rsid w:val="0057016D"/>
    <w:rsid w:val="00570B3C"/>
    <w:rsid w:val="00570DC6"/>
    <w:rsid w:val="00571744"/>
    <w:rsid w:val="005721FD"/>
    <w:rsid w:val="00572D79"/>
    <w:rsid w:val="00573001"/>
    <w:rsid w:val="005731EE"/>
    <w:rsid w:val="00573358"/>
    <w:rsid w:val="00573948"/>
    <w:rsid w:val="005739C2"/>
    <w:rsid w:val="00573C45"/>
    <w:rsid w:val="00573D27"/>
    <w:rsid w:val="00573EA4"/>
    <w:rsid w:val="00574AE1"/>
    <w:rsid w:val="00574CED"/>
    <w:rsid w:val="00574D3A"/>
    <w:rsid w:val="00574EF9"/>
    <w:rsid w:val="0057530B"/>
    <w:rsid w:val="0057550A"/>
    <w:rsid w:val="00575C19"/>
    <w:rsid w:val="00575D30"/>
    <w:rsid w:val="005762B1"/>
    <w:rsid w:val="00576AAB"/>
    <w:rsid w:val="00576B51"/>
    <w:rsid w:val="00576D1C"/>
    <w:rsid w:val="0057703D"/>
    <w:rsid w:val="0057729F"/>
    <w:rsid w:val="0057746F"/>
    <w:rsid w:val="00577565"/>
    <w:rsid w:val="00577725"/>
    <w:rsid w:val="00577A59"/>
    <w:rsid w:val="00577E25"/>
    <w:rsid w:val="00580573"/>
    <w:rsid w:val="00580B0F"/>
    <w:rsid w:val="00580B13"/>
    <w:rsid w:val="00580CB2"/>
    <w:rsid w:val="005810FD"/>
    <w:rsid w:val="005812ED"/>
    <w:rsid w:val="00581311"/>
    <w:rsid w:val="005817DB"/>
    <w:rsid w:val="00581AEF"/>
    <w:rsid w:val="005821A9"/>
    <w:rsid w:val="005823CF"/>
    <w:rsid w:val="00583115"/>
    <w:rsid w:val="00583797"/>
    <w:rsid w:val="0058383E"/>
    <w:rsid w:val="00583862"/>
    <w:rsid w:val="00584D2E"/>
    <w:rsid w:val="00584EBC"/>
    <w:rsid w:val="00584EEC"/>
    <w:rsid w:val="0058557D"/>
    <w:rsid w:val="00585DB4"/>
    <w:rsid w:val="00585EAC"/>
    <w:rsid w:val="00586636"/>
    <w:rsid w:val="0058728C"/>
    <w:rsid w:val="00587507"/>
    <w:rsid w:val="00587E7B"/>
    <w:rsid w:val="00590D41"/>
    <w:rsid w:val="00590D52"/>
    <w:rsid w:val="0059112F"/>
    <w:rsid w:val="005913DB"/>
    <w:rsid w:val="00591EBB"/>
    <w:rsid w:val="00592495"/>
    <w:rsid w:val="00592BF8"/>
    <w:rsid w:val="0059378E"/>
    <w:rsid w:val="00593C9C"/>
    <w:rsid w:val="0059468F"/>
    <w:rsid w:val="005947C7"/>
    <w:rsid w:val="00594F5A"/>
    <w:rsid w:val="005958E0"/>
    <w:rsid w:val="005959A3"/>
    <w:rsid w:val="005959E8"/>
    <w:rsid w:val="005959F6"/>
    <w:rsid w:val="00595ACE"/>
    <w:rsid w:val="00596276"/>
    <w:rsid w:val="00596A4B"/>
    <w:rsid w:val="00597268"/>
    <w:rsid w:val="005973A2"/>
    <w:rsid w:val="00597415"/>
    <w:rsid w:val="00597AB5"/>
    <w:rsid w:val="00597D85"/>
    <w:rsid w:val="005A03C5"/>
    <w:rsid w:val="005A040A"/>
    <w:rsid w:val="005A04B1"/>
    <w:rsid w:val="005A15D8"/>
    <w:rsid w:val="005A1C87"/>
    <w:rsid w:val="005A2043"/>
    <w:rsid w:val="005A20F6"/>
    <w:rsid w:val="005A23F0"/>
    <w:rsid w:val="005A2830"/>
    <w:rsid w:val="005A2D67"/>
    <w:rsid w:val="005A2F12"/>
    <w:rsid w:val="005A400A"/>
    <w:rsid w:val="005A46BD"/>
    <w:rsid w:val="005A46D9"/>
    <w:rsid w:val="005A47E2"/>
    <w:rsid w:val="005A4D63"/>
    <w:rsid w:val="005A532B"/>
    <w:rsid w:val="005A57E9"/>
    <w:rsid w:val="005A5A89"/>
    <w:rsid w:val="005A60C3"/>
    <w:rsid w:val="005A680C"/>
    <w:rsid w:val="005A6810"/>
    <w:rsid w:val="005A6DA5"/>
    <w:rsid w:val="005A6F15"/>
    <w:rsid w:val="005A731E"/>
    <w:rsid w:val="005A777E"/>
    <w:rsid w:val="005A7AF2"/>
    <w:rsid w:val="005B038E"/>
    <w:rsid w:val="005B0932"/>
    <w:rsid w:val="005B0F55"/>
    <w:rsid w:val="005B173C"/>
    <w:rsid w:val="005B184B"/>
    <w:rsid w:val="005B27F4"/>
    <w:rsid w:val="005B29C3"/>
    <w:rsid w:val="005B2A5C"/>
    <w:rsid w:val="005B374B"/>
    <w:rsid w:val="005B3843"/>
    <w:rsid w:val="005B38D3"/>
    <w:rsid w:val="005B3979"/>
    <w:rsid w:val="005B405C"/>
    <w:rsid w:val="005B4745"/>
    <w:rsid w:val="005B4DEC"/>
    <w:rsid w:val="005B5134"/>
    <w:rsid w:val="005B51AB"/>
    <w:rsid w:val="005B5BBA"/>
    <w:rsid w:val="005B6A2C"/>
    <w:rsid w:val="005B6B25"/>
    <w:rsid w:val="005B6D7D"/>
    <w:rsid w:val="005B76AC"/>
    <w:rsid w:val="005B7990"/>
    <w:rsid w:val="005B7C1C"/>
    <w:rsid w:val="005B7F69"/>
    <w:rsid w:val="005C0148"/>
    <w:rsid w:val="005C016D"/>
    <w:rsid w:val="005C0894"/>
    <w:rsid w:val="005C093A"/>
    <w:rsid w:val="005C14E5"/>
    <w:rsid w:val="005C150D"/>
    <w:rsid w:val="005C227E"/>
    <w:rsid w:val="005C25E9"/>
    <w:rsid w:val="005C266D"/>
    <w:rsid w:val="005C2705"/>
    <w:rsid w:val="005C29A8"/>
    <w:rsid w:val="005C2A57"/>
    <w:rsid w:val="005C2E61"/>
    <w:rsid w:val="005C2F3E"/>
    <w:rsid w:val="005C3217"/>
    <w:rsid w:val="005C32FA"/>
    <w:rsid w:val="005C348C"/>
    <w:rsid w:val="005C3543"/>
    <w:rsid w:val="005C3898"/>
    <w:rsid w:val="005C3AAD"/>
    <w:rsid w:val="005C3DB3"/>
    <w:rsid w:val="005C429F"/>
    <w:rsid w:val="005C44E9"/>
    <w:rsid w:val="005C4761"/>
    <w:rsid w:val="005C4799"/>
    <w:rsid w:val="005C4EFD"/>
    <w:rsid w:val="005C4F1C"/>
    <w:rsid w:val="005C4F87"/>
    <w:rsid w:val="005C5238"/>
    <w:rsid w:val="005C5BDF"/>
    <w:rsid w:val="005C61D9"/>
    <w:rsid w:val="005C6890"/>
    <w:rsid w:val="005C6F69"/>
    <w:rsid w:val="005C71A6"/>
    <w:rsid w:val="005C74E1"/>
    <w:rsid w:val="005C74E5"/>
    <w:rsid w:val="005C753D"/>
    <w:rsid w:val="005C7F06"/>
    <w:rsid w:val="005D0E73"/>
    <w:rsid w:val="005D1573"/>
    <w:rsid w:val="005D169E"/>
    <w:rsid w:val="005D1A41"/>
    <w:rsid w:val="005D1EF3"/>
    <w:rsid w:val="005D2571"/>
    <w:rsid w:val="005D27FD"/>
    <w:rsid w:val="005D2CE9"/>
    <w:rsid w:val="005D2D76"/>
    <w:rsid w:val="005D3884"/>
    <w:rsid w:val="005D38D3"/>
    <w:rsid w:val="005D3B29"/>
    <w:rsid w:val="005D3E46"/>
    <w:rsid w:val="005D40E5"/>
    <w:rsid w:val="005D4E64"/>
    <w:rsid w:val="005D56F5"/>
    <w:rsid w:val="005D5743"/>
    <w:rsid w:val="005D5A58"/>
    <w:rsid w:val="005D5BF1"/>
    <w:rsid w:val="005D5D35"/>
    <w:rsid w:val="005D6276"/>
    <w:rsid w:val="005D63B3"/>
    <w:rsid w:val="005D6D40"/>
    <w:rsid w:val="005D6DA6"/>
    <w:rsid w:val="005D73FA"/>
    <w:rsid w:val="005D7736"/>
    <w:rsid w:val="005D7CB5"/>
    <w:rsid w:val="005D7E98"/>
    <w:rsid w:val="005E0168"/>
    <w:rsid w:val="005E052A"/>
    <w:rsid w:val="005E077A"/>
    <w:rsid w:val="005E0ECE"/>
    <w:rsid w:val="005E0F6E"/>
    <w:rsid w:val="005E207D"/>
    <w:rsid w:val="005E228E"/>
    <w:rsid w:val="005E22BC"/>
    <w:rsid w:val="005E2636"/>
    <w:rsid w:val="005E282F"/>
    <w:rsid w:val="005E2933"/>
    <w:rsid w:val="005E39BC"/>
    <w:rsid w:val="005E3BB8"/>
    <w:rsid w:val="005E40E5"/>
    <w:rsid w:val="005E4160"/>
    <w:rsid w:val="005E47EA"/>
    <w:rsid w:val="005E4CB9"/>
    <w:rsid w:val="005E5562"/>
    <w:rsid w:val="005E569B"/>
    <w:rsid w:val="005E5902"/>
    <w:rsid w:val="005E5910"/>
    <w:rsid w:val="005E5B4B"/>
    <w:rsid w:val="005E5BCA"/>
    <w:rsid w:val="005E63B4"/>
    <w:rsid w:val="005E64FB"/>
    <w:rsid w:val="005E68FB"/>
    <w:rsid w:val="005E7665"/>
    <w:rsid w:val="005E789E"/>
    <w:rsid w:val="005E796F"/>
    <w:rsid w:val="005E7DA0"/>
    <w:rsid w:val="005F03DB"/>
    <w:rsid w:val="005F0946"/>
    <w:rsid w:val="005F09D6"/>
    <w:rsid w:val="005F0AB8"/>
    <w:rsid w:val="005F1577"/>
    <w:rsid w:val="005F18BD"/>
    <w:rsid w:val="005F191A"/>
    <w:rsid w:val="005F1A8C"/>
    <w:rsid w:val="005F2234"/>
    <w:rsid w:val="005F2425"/>
    <w:rsid w:val="005F2B98"/>
    <w:rsid w:val="005F2DD7"/>
    <w:rsid w:val="005F2F8B"/>
    <w:rsid w:val="005F2FA1"/>
    <w:rsid w:val="005F346F"/>
    <w:rsid w:val="005F3597"/>
    <w:rsid w:val="005F359F"/>
    <w:rsid w:val="005F3639"/>
    <w:rsid w:val="005F36FE"/>
    <w:rsid w:val="005F37BD"/>
    <w:rsid w:val="005F3C21"/>
    <w:rsid w:val="005F4751"/>
    <w:rsid w:val="005F4DD0"/>
    <w:rsid w:val="005F5160"/>
    <w:rsid w:val="005F5864"/>
    <w:rsid w:val="005F591A"/>
    <w:rsid w:val="005F5C72"/>
    <w:rsid w:val="005F66B2"/>
    <w:rsid w:val="005F69ED"/>
    <w:rsid w:val="005F7AE6"/>
    <w:rsid w:val="00600293"/>
    <w:rsid w:val="006002B6"/>
    <w:rsid w:val="0060063D"/>
    <w:rsid w:val="00600E77"/>
    <w:rsid w:val="0060123F"/>
    <w:rsid w:val="0060183E"/>
    <w:rsid w:val="00601DD2"/>
    <w:rsid w:val="0060226F"/>
    <w:rsid w:val="0060239D"/>
    <w:rsid w:val="0060346C"/>
    <w:rsid w:val="0060381F"/>
    <w:rsid w:val="00603907"/>
    <w:rsid w:val="00603977"/>
    <w:rsid w:val="006041BB"/>
    <w:rsid w:val="006043D0"/>
    <w:rsid w:val="0060491C"/>
    <w:rsid w:val="00604ED3"/>
    <w:rsid w:val="00604F28"/>
    <w:rsid w:val="00605401"/>
    <w:rsid w:val="0060546F"/>
    <w:rsid w:val="006055A4"/>
    <w:rsid w:val="006058EE"/>
    <w:rsid w:val="00606A19"/>
    <w:rsid w:val="0060750E"/>
    <w:rsid w:val="0060763C"/>
    <w:rsid w:val="00610464"/>
    <w:rsid w:val="006106B9"/>
    <w:rsid w:val="00610E5A"/>
    <w:rsid w:val="00610E7E"/>
    <w:rsid w:val="00610F3C"/>
    <w:rsid w:val="0061198F"/>
    <w:rsid w:val="006119EC"/>
    <w:rsid w:val="00611B5C"/>
    <w:rsid w:val="00611C31"/>
    <w:rsid w:val="00611EE2"/>
    <w:rsid w:val="00611F64"/>
    <w:rsid w:val="006125B1"/>
    <w:rsid w:val="00612689"/>
    <w:rsid w:val="0061375C"/>
    <w:rsid w:val="00613818"/>
    <w:rsid w:val="00613C05"/>
    <w:rsid w:val="0061480B"/>
    <w:rsid w:val="00614C11"/>
    <w:rsid w:val="00614E1D"/>
    <w:rsid w:val="00614EBE"/>
    <w:rsid w:val="0061557E"/>
    <w:rsid w:val="006155D2"/>
    <w:rsid w:val="00615A1E"/>
    <w:rsid w:val="006162E4"/>
    <w:rsid w:val="00616B0B"/>
    <w:rsid w:val="00616DB6"/>
    <w:rsid w:val="00617354"/>
    <w:rsid w:val="006177CA"/>
    <w:rsid w:val="00617B06"/>
    <w:rsid w:val="0062009C"/>
    <w:rsid w:val="006207A9"/>
    <w:rsid w:val="00621648"/>
    <w:rsid w:val="0062198E"/>
    <w:rsid w:val="00621D46"/>
    <w:rsid w:val="00621DE4"/>
    <w:rsid w:val="00621E50"/>
    <w:rsid w:val="00622C10"/>
    <w:rsid w:val="00623048"/>
    <w:rsid w:val="006232B4"/>
    <w:rsid w:val="00623420"/>
    <w:rsid w:val="00623591"/>
    <w:rsid w:val="00623F2C"/>
    <w:rsid w:val="006251C6"/>
    <w:rsid w:val="00625C39"/>
    <w:rsid w:val="0062615B"/>
    <w:rsid w:val="006261AA"/>
    <w:rsid w:val="00626D26"/>
    <w:rsid w:val="00627EF1"/>
    <w:rsid w:val="0063026D"/>
    <w:rsid w:val="00630D70"/>
    <w:rsid w:val="00631001"/>
    <w:rsid w:val="0063108F"/>
    <w:rsid w:val="00631315"/>
    <w:rsid w:val="0063187B"/>
    <w:rsid w:val="006319FB"/>
    <w:rsid w:val="00632927"/>
    <w:rsid w:val="00633318"/>
    <w:rsid w:val="00633336"/>
    <w:rsid w:val="00633465"/>
    <w:rsid w:val="006347E8"/>
    <w:rsid w:val="006353F8"/>
    <w:rsid w:val="006354F4"/>
    <w:rsid w:val="00635659"/>
    <w:rsid w:val="00635B95"/>
    <w:rsid w:val="00635E81"/>
    <w:rsid w:val="00635EE2"/>
    <w:rsid w:val="00636478"/>
    <w:rsid w:val="006369EA"/>
    <w:rsid w:val="00636AEF"/>
    <w:rsid w:val="00636C12"/>
    <w:rsid w:val="006370E4"/>
    <w:rsid w:val="00637848"/>
    <w:rsid w:val="00640259"/>
    <w:rsid w:val="006403C9"/>
    <w:rsid w:val="00640451"/>
    <w:rsid w:val="00640475"/>
    <w:rsid w:val="006404E8"/>
    <w:rsid w:val="0064050A"/>
    <w:rsid w:val="00640C5B"/>
    <w:rsid w:val="0064241A"/>
    <w:rsid w:val="00642E19"/>
    <w:rsid w:val="006454D7"/>
    <w:rsid w:val="00645F1A"/>
    <w:rsid w:val="006462BD"/>
    <w:rsid w:val="00646F91"/>
    <w:rsid w:val="006470FF"/>
    <w:rsid w:val="00647342"/>
    <w:rsid w:val="00647367"/>
    <w:rsid w:val="00647943"/>
    <w:rsid w:val="00647C13"/>
    <w:rsid w:val="00647E97"/>
    <w:rsid w:val="00647F1C"/>
    <w:rsid w:val="00650027"/>
    <w:rsid w:val="00650914"/>
    <w:rsid w:val="00650EEB"/>
    <w:rsid w:val="006510C7"/>
    <w:rsid w:val="00651859"/>
    <w:rsid w:val="00651A7D"/>
    <w:rsid w:val="006524C4"/>
    <w:rsid w:val="00652BCD"/>
    <w:rsid w:val="0065330A"/>
    <w:rsid w:val="006538F6"/>
    <w:rsid w:val="00653901"/>
    <w:rsid w:val="00653FE0"/>
    <w:rsid w:val="0065412F"/>
    <w:rsid w:val="00654409"/>
    <w:rsid w:val="006544E6"/>
    <w:rsid w:val="0065523E"/>
    <w:rsid w:val="0065529C"/>
    <w:rsid w:val="006554A0"/>
    <w:rsid w:val="00655723"/>
    <w:rsid w:val="00655885"/>
    <w:rsid w:val="0065616A"/>
    <w:rsid w:val="00656374"/>
    <w:rsid w:val="00656FAC"/>
    <w:rsid w:val="00657A9A"/>
    <w:rsid w:val="006607F7"/>
    <w:rsid w:val="00660A01"/>
    <w:rsid w:val="00660BFB"/>
    <w:rsid w:val="00660EEE"/>
    <w:rsid w:val="0066133B"/>
    <w:rsid w:val="0066155C"/>
    <w:rsid w:val="006616D3"/>
    <w:rsid w:val="006616E8"/>
    <w:rsid w:val="00661B3C"/>
    <w:rsid w:val="00662210"/>
    <w:rsid w:val="00662860"/>
    <w:rsid w:val="00662A87"/>
    <w:rsid w:val="00662BD4"/>
    <w:rsid w:val="006631AE"/>
    <w:rsid w:val="006635AA"/>
    <w:rsid w:val="00664312"/>
    <w:rsid w:val="00664804"/>
    <w:rsid w:val="0066497E"/>
    <w:rsid w:val="00664B63"/>
    <w:rsid w:val="00664D11"/>
    <w:rsid w:val="006651E1"/>
    <w:rsid w:val="00665634"/>
    <w:rsid w:val="00666082"/>
    <w:rsid w:val="0066619D"/>
    <w:rsid w:val="006667C5"/>
    <w:rsid w:val="00667551"/>
    <w:rsid w:val="00667DBC"/>
    <w:rsid w:val="00667DDC"/>
    <w:rsid w:val="00667E86"/>
    <w:rsid w:val="00670367"/>
    <w:rsid w:val="006706B6"/>
    <w:rsid w:val="00670E7D"/>
    <w:rsid w:val="006714E4"/>
    <w:rsid w:val="006715B2"/>
    <w:rsid w:val="006720A5"/>
    <w:rsid w:val="006720BE"/>
    <w:rsid w:val="006728A0"/>
    <w:rsid w:val="00672B53"/>
    <w:rsid w:val="00672F11"/>
    <w:rsid w:val="0067335F"/>
    <w:rsid w:val="00673D6D"/>
    <w:rsid w:val="006745CB"/>
    <w:rsid w:val="006746FF"/>
    <w:rsid w:val="00674A84"/>
    <w:rsid w:val="00674C74"/>
    <w:rsid w:val="0067592F"/>
    <w:rsid w:val="00675AE1"/>
    <w:rsid w:val="00675AE9"/>
    <w:rsid w:val="00675DA3"/>
    <w:rsid w:val="00675DE8"/>
    <w:rsid w:val="00675EC0"/>
    <w:rsid w:val="00675FF5"/>
    <w:rsid w:val="006766F5"/>
    <w:rsid w:val="00676DD2"/>
    <w:rsid w:val="0067711E"/>
    <w:rsid w:val="00677861"/>
    <w:rsid w:val="00677BF3"/>
    <w:rsid w:val="00677EE7"/>
    <w:rsid w:val="006809DA"/>
    <w:rsid w:val="00680B98"/>
    <w:rsid w:val="00681076"/>
    <w:rsid w:val="00681F18"/>
    <w:rsid w:val="00682192"/>
    <w:rsid w:val="006827CB"/>
    <w:rsid w:val="00682824"/>
    <w:rsid w:val="00682F8B"/>
    <w:rsid w:val="00683F95"/>
    <w:rsid w:val="006847F8"/>
    <w:rsid w:val="006848AF"/>
    <w:rsid w:val="00685542"/>
    <w:rsid w:val="00685DB1"/>
    <w:rsid w:val="00685E22"/>
    <w:rsid w:val="006865D9"/>
    <w:rsid w:val="0068697D"/>
    <w:rsid w:val="006871A1"/>
    <w:rsid w:val="006875A5"/>
    <w:rsid w:val="0069016E"/>
    <w:rsid w:val="00690D0C"/>
    <w:rsid w:val="00691660"/>
    <w:rsid w:val="006919C5"/>
    <w:rsid w:val="00691DAC"/>
    <w:rsid w:val="006933A1"/>
    <w:rsid w:val="00693476"/>
    <w:rsid w:val="00693661"/>
    <w:rsid w:val="006940CB"/>
    <w:rsid w:val="00694B13"/>
    <w:rsid w:val="00694C90"/>
    <w:rsid w:val="00694EF4"/>
    <w:rsid w:val="0069570D"/>
    <w:rsid w:val="00695964"/>
    <w:rsid w:val="00695BB7"/>
    <w:rsid w:val="00695DF4"/>
    <w:rsid w:val="00696610"/>
    <w:rsid w:val="00696732"/>
    <w:rsid w:val="00696D99"/>
    <w:rsid w:val="006974E6"/>
    <w:rsid w:val="006A0C04"/>
    <w:rsid w:val="006A1089"/>
    <w:rsid w:val="006A1366"/>
    <w:rsid w:val="006A15F8"/>
    <w:rsid w:val="006A1AEC"/>
    <w:rsid w:val="006A1DD9"/>
    <w:rsid w:val="006A227E"/>
    <w:rsid w:val="006A2396"/>
    <w:rsid w:val="006A27CA"/>
    <w:rsid w:val="006A2B0A"/>
    <w:rsid w:val="006A2D0C"/>
    <w:rsid w:val="006A2DCB"/>
    <w:rsid w:val="006A31DB"/>
    <w:rsid w:val="006A3494"/>
    <w:rsid w:val="006A34CE"/>
    <w:rsid w:val="006A35D9"/>
    <w:rsid w:val="006A35FF"/>
    <w:rsid w:val="006A37B9"/>
    <w:rsid w:val="006A3B60"/>
    <w:rsid w:val="006A3DF4"/>
    <w:rsid w:val="006A3EA5"/>
    <w:rsid w:val="006A3ECC"/>
    <w:rsid w:val="006A48A6"/>
    <w:rsid w:val="006A4BA8"/>
    <w:rsid w:val="006A530A"/>
    <w:rsid w:val="006A55F1"/>
    <w:rsid w:val="006A58E0"/>
    <w:rsid w:val="006A5AD0"/>
    <w:rsid w:val="006A60A6"/>
    <w:rsid w:val="006A60F5"/>
    <w:rsid w:val="006A60FD"/>
    <w:rsid w:val="006A6EAD"/>
    <w:rsid w:val="006A6FDC"/>
    <w:rsid w:val="006A7566"/>
    <w:rsid w:val="006A7AFB"/>
    <w:rsid w:val="006B0904"/>
    <w:rsid w:val="006B0CBC"/>
    <w:rsid w:val="006B126E"/>
    <w:rsid w:val="006B19B8"/>
    <w:rsid w:val="006B1AEE"/>
    <w:rsid w:val="006B1B6A"/>
    <w:rsid w:val="006B1CC6"/>
    <w:rsid w:val="006B2435"/>
    <w:rsid w:val="006B26D6"/>
    <w:rsid w:val="006B2AC0"/>
    <w:rsid w:val="006B2C52"/>
    <w:rsid w:val="006B2EE3"/>
    <w:rsid w:val="006B3511"/>
    <w:rsid w:val="006B3931"/>
    <w:rsid w:val="006B3F25"/>
    <w:rsid w:val="006B4503"/>
    <w:rsid w:val="006B5178"/>
    <w:rsid w:val="006B5187"/>
    <w:rsid w:val="006B5414"/>
    <w:rsid w:val="006B5524"/>
    <w:rsid w:val="006B5787"/>
    <w:rsid w:val="006B5BAF"/>
    <w:rsid w:val="006B5BE9"/>
    <w:rsid w:val="006B6125"/>
    <w:rsid w:val="006B631F"/>
    <w:rsid w:val="006B68DE"/>
    <w:rsid w:val="006B69AB"/>
    <w:rsid w:val="006B6B88"/>
    <w:rsid w:val="006B6E0A"/>
    <w:rsid w:val="006B6E39"/>
    <w:rsid w:val="006B7030"/>
    <w:rsid w:val="006B76E0"/>
    <w:rsid w:val="006B7BAF"/>
    <w:rsid w:val="006B7D23"/>
    <w:rsid w:val="006B7EA1"/>
    <w:rsid w:val="006C053B"/>
    <w:rsid w:val="006C0AB1"/>
    <w:rsid w:val="006C10E5"/>
    <w:rsid w:val="006C1592"/>
    <w:rsid w:val="006C19C9"/>
    <w:rsid w:val="006C1B1E"/>
    <w:rsid w:val="006C2488"/>
    <w:rsid w:val="006C24DC"/>
    <w:rsid w:val="006C25D8"/>
    <w:rsid w:val="006C28F6"/>
    <w:rsid w:val="006C2B6B"/>
    <w:rsid w:val="006C346D"/>
    <w:rsid w:val="006C361F"/>
    <w:rsid w:val="006C3D5D"/>
    <w:rsid w:val="006C4057"/>
    <w:rsid w:val="006C419C"/>
    <w:rsid w:val="006C45FC"/>
    <w:rsid w:val="006C4AF1"/>
    <w:rsid w:val="006C506E"/>
    <w:rsid w:val="006C5307"/>
    <w:rsid w:val="006C5573"/>
    <w:rsid w:val="006C560D"/>
    <w:rsid w:val="006C57CA"/>
    <w:rsid w:val="006C5A96"/>
    <w:rsid w:val="006C5C6D"/>
    <w:rsid w:val="006C5D39"/>
    <w:rsid w:val="006C602E"/>
    <w:rsid w:val="006C654E"/>
    <w:rsid w:val="006C678F"/>
    <w:rsid w:val="006C6A4B"/>
    <w:rsid w:val="006C6BA9"/>
    <w:rsid w:val="006C6C63"/>
    <w:rsid w:val="006C6E44"/>
    <w:rsid w:val="006C7440"/>
    <w:rsid w:val="006C769E"/>
    <w:rsid w:val="006C7971"/>
    <w:rsid w:val="006C7B74"/>
    <w:rsid w:val="006C7BD0"/>
    <w:rsid w:val="006D0243"/>
    <w:rsid w:val="006D0E80"/>
    <w:rsid w:val="006D121C"/>
    <w:rsid w:val="006D16F7"/>
    <w:rsid w:val="006D1840"/>
    <w:rsid w:val="006D1881"/>
    <w:rsid w:val="006D190C"/>
    <w:rsid w:val="006D198E"/>
    <w:rsid w:val="006D1F72"/>
    <w:rsid w:val="006D1FCE"/>
    <w:rsid w:val="006D2476"/>
    <w:rsid w:val="006D25DA"/>
    <w:rsid w:val="006D2C0A"/>
    <w:rsid w:val="006D355B"/>
    <w:rsid w:val="006D3A41"/>
    <w:rsid w:val="006D3FF4"/>
    <w:rsid w:val="006D40AF"/>
    <w:rsid w:val="006D49C6"/>
    <w:rsid w:val="006D4C17"/>
    <w:rsid w:val="006D558B"/>
    <w:rsid w:val="006D56C6"/>
    <w:rsid w:val="006D5944"/>
    <w:rsid w:val="006D6549"/>
    <w:rsid w:val="006D654F"/>
    <w:rsid w:val="006D6650"/>
    <w:rsid w:val="006D67FE"/>
    <w:rsid w:val="006D684E"/>
    <w:rsid w:val="006D6941"/>
    <w:rsid w:val="006D6E65"/>
    <w:rsid w:val="006D7B49"/>
    <w:rsid w:val="006D7B6C"/>
    <w:rsid w:val="006E0345"/>
    <w:rsid w:val="006E042B"/>
    <w:rsid w:val="006E0773"/>
    <w:rsid w:val="006E0A6D"/>
    <w:rsid w:val="006E0D4D"/>
    <w:rsid w:val="006E0D7D"/>
    <w:rsid w:val="006E12F7"/>
    <w:rsid w:val="006E155C"/>
    <w:rsid w:val="006E1657"/>
    <w:rsid w:val="006E1FEA"/>
    <w:rsid w:val="006E2866"/>
    <w:rsid w:val="006E2A3F"/>
    <w:rsid w:val="006E2AB0"/>
    <w:rsid w:val="006E30C9"/>
    <w:rsid w:val="006E3898"/>
    <w:rsid w:val="006E3A16"/>
    <w:rsid w:val="006E3AA7"/>
    <w:rsid w:val="006E4533"/>
    <w:rsid w:val="006E45A8"/>
    <w:rsid w:val="006E4D42"/>
    <w:rsid w:val="006E582E"/>
    <w:rsid w:val="006E5AAE"/>
    <w:rsid w:val="006E60D3"/>
    <w:rsid w:val="006E63CD"/>
    <w:rsid w:val="006E6FEC"/>
    <w:rsid w:val="006E7507"/>
    <w:rsid w:val="006E7D92"/>
    <w:rsid w:val="006E7DF3"/>
    <w:rsid w:val="006F0298"/>
    <w:rsid w:val="006F149A"/>
    <w:rsid w:val="006F1613"/>
    <w:rsid w:val="006F184C"/>
    <w:rsid w:val="006F1950"/>
    <w:rsid w:val="006F1B23"/>
    <w:rsid w:val="006F3521"/>
    <w:rsid w:val="006F378A"/>
    <w:rsid w:val="006F37E8"/>
    <w:rsid w:val="006F4207"/>
    <w:rsid w:val="006F4573"/>
    <w:rsid w:val="006F4D65"/>
    <w:rsid w:val="006F4ED8"/>
    <w:rsid w:val="006F5587"/>
    <w:rsid w:val="006F567F"/>
    <w:rsid w:val="006F5E54"/>
    <w:rsid w:val="006F65CE"/>
    <w:rsid w:val="006F67F6"/>
    <w:rsid w:val="006F69AB"/>
    <w:rsid w:val="006F7102"/>
    <w:rsid w:val="006F77A8"/>
    <w:rsid w:val="006F7BD1"/>
    <w:rsid w:val="0070019E"/>
    <w:rsid w:val="00700941"/>
    <w:rsid w:val="00700BAC"/>
    <w:rsid w:val="0070134B"/>
    <w:rsid w:val="00701DD0"/>
    <w:rsid w:val="00701FD8"/>
    <w:rsid w:val="00702090"/>
    <w:rsid w:val="00702447"/>
    <w:rsid w:val="007029D0"/>
    <w:rsid w:val="00702FFC"/>
    <w:rsid w:val="007038C1"/>
    <w:rsid w:val="007038C7"/>
    <w:rsid w:val="00703D34"/>
    <w:rsid w:val="007044CD"/>
    <w:rsid w:val="00704966"/>
    <w:rsid w:val="00704B52"/>
    <w:rsid w:val="00704EE2"/>
    <w:rsid w:val="00705627"/>
    <w:rsid w:val="00705743"/>
    <w:rsid w:val="00705939"/>
    <w:rsid w:val="00705A47"/>
    <w:rsid w:val="00705C19"/>
    <w:rsid w:val="00706EA7"/>
    <w:rsid w:val="007071C8"/>
    <w:rsid w:val="0070726E"/>
    <w:rsid w:val="007101A3"/>
    <w:rsid w:val="007105A0"/>
    <w:rsid w:val="0071075D"/>
    <w:rsid w:val="00710931"/>
    <w:rsid w:val="007116CF"/>
    <w:rsid w:val="00711A53"/>
    <w:rsid w:val="00711E0E"/>
    <w:rsid w:val="00712435"/>
    <w:rsid w:val="00712C6F"/>
    <w:rsid w:val="0071415E"/>
    <w:rsid w:val="007149DB"/>
    <w:rsid w:val="00714E71"/>
    <w:rsid w:val="00714EC8"/>
    <w:rsid w:val="0071546C"/>
    <w:rsid w:val="007154F4"/>
    <w:rsid w:val="0071572E"/>
    <w:rsid w:val="00715ADB"/>
    <w:rsid w:val="00715C6B"/>
    <w:rsid w:val="0071604B"/>
    <w:rsid w:val="00716193"/>
    <w:rsid w:val="007164E6"/>
    <w:rsid w:val="00716A96"/>
    <w:rsid w:val="00716B23"/>
    <w:rsid w:val="007170DD"/>
    <w:rsid w:val="007174A1"/>
    <w:rsid w:val="0071775A"/>
    <w:rsid w:val="00717837"/>
    <w:rsid w:val="00717DB8"/>
    <w:rsid w:val="00717F30"/>
    <w:rsid w:val="007202D2"/>
    <w:rsid w:val="00720A92"/>
    <w:rsid w:val="00720ADE"/>
    <w:rsid w:val="00720C03"/>
    <w:rsid w:val="007213BE"/>
    <w:rsid w:val="00721A7B"/>
    <w:rsid w:val="00721AAF"/>
    <w:rsid w:val="00722731"/>
    <w:rsid w:val="00722A48"/>
    <w:rsid w:val="00722BA1"/>
    <w:rsid w:val="0072304A"/>
    <w:rsid w:val="007232E7"/>
    <w:rsid w:val="007242D6"/>
    <w:rsid w:val="00724374"/>
    <w:rsid w:val="00724629"/>
    <w:rsid w:val="00724CEC"/>
    <w:rsid w:val="00724FAB"/>
    <w:rsid w:val="007255A1"/>
    <w:rsid w:val="00725640"/>
    <w:rsid w:val="00725772"/>
    <w:rsid w:val="00725864"/>
    <w:rsid w:val="007259C2"/>
    <w:rsid w:val="00725BA5"/>
    <w:rsid w:val="00725E8A"/>
    <w:rsid w:val="00725FD4"/>
    <w:rsid w:val="007260AD"/>
    <w:rsid w:val="00726A86"/>
    <w:rsid w:val="007270A1"/>
    <w:rsid w:val="00727383"/>
    <w:rsid w:val="00727C0C"/>
    <w:rsid w:val="00727C38"/>
    <w:rsid w:val="00727EAF"/>
    <w:rsid w:val="00731263"/>
    <w:rsid w:val="007318C5"/>
    <w:rsid w:val="0073248F"/>
    <w:rsid w:val="00732532"/>
    <w:rsid w:val="00733398"/>
    <w:rsid w:val="00733466"/>
    <w:rsid w:val="007334D3"/>
    <w:rsid w:val="00733843"/>
    <w:rsid w:val="00733BD3"/>
    <w:rsid w:val="0073414F"/>
    <w:rsid w:val="0073428A"/>
    <w:rsid w:val="00734F84"/>
    <w:rsid w:val="00736188"/>
    <w:rsid w:val="00736CCC"/>
    <w:rsid w:val="00736DDB"/>
    <w:rsid w:val="00737CD2"/>
    <w:rsid w:val="0074074A"/>
    <w:rsid w:val="00740D61"/>
    <w:rsid w:val="007410AC"/>
    <w:rsid w:val="007414B1"/>
    <w:rsid w:val="007416BA"/>
    <w:rsid w:val="00741733"/>
    <w:rsid w:val="007419B0"/>
    <w:rsid w:val="00741B8B"/>
    <w:rsid w:val="00742257"/>
    <w:rsid w:val="0074233A"/>
    <w:rsid w:val="00742411"/>
    <w:rsid w:val="007424A3"/>
    <w:rsid w:val="007429E5"/>
    <w:rsid w:val="00742A3A"/>
    <w:rsid w:val="00742C50"/>
    <w:rsid w:val="00742E6D"/>
    <w:rsid w:val="00743410"/>
    <w:rsid w:val="0074384C"/>
    <w:rsid w:val="00743B6A"/>
    <w:rsid w:val="00744AEF"/>
    <w:rsid w:val="00745EEE"/>
    <w:rsid w:val="007469BF"/>
    <w:rsid w:val="00746DF1"/>
    <w:rsid w:val="00747250"/>
    <w:rsid w:val="00747286"/>
    <w:rsid w:val="00747307"/>
    <w:rsid w:val="00747F22"/>
    <w:rsid w:val="007502FF"/>
    <w:rsid w:val="007504D7"/>
    <w:rsid w:val="007506AD"/>
    <w:rsid w:val="00751351"/>
    <w:rsid w:val="007515D8"/>
    <w:rsid w:val="00751B22"/>
    <w:rsid w:val="0075207C"/>
    <w:rsid w:val="00752153"/>
    <w:rsid w:val="0075293D"/>
    <w:rsid w:val="00752C6F"/>
    <w:rsid w:val="00752E4C"/>
    <w:rsid w:val="00753013"/>
    <w:rsid w:val="00753330"/>
    <w:rsid w:val="0075333B"/>
    <w:rsid w:val="007539F9"/>
    <w:rsid w:val="00753CE0"/>
    <w:rsid w:val="007543A0"/>
    <w:rsid w:val="0075448E"/>
    <w:rsid w:val="00754FFD"/>
    <w:rsid w:val="007550BC"/>
    <w:rsid w:val="0075515E"/>
    <w:rsid w:val="00755292"/>
    <w:rsid w:val="00755E0F"/>
    <w:rsid w:val="00755EAD"/>
    <w:rsid w:val="00755FCF"/>
    <w:rsid w:val="00756754"/>
    <w:rsid w:val="00756907"/>
    <w:rsid w:val="00756C8C"/>
    <w:rsid w:val="00756DAD"/>
    <w:rsid w:val="00757095"/>
    <w:rsid w:val="007577E4"/>
    <w:rsid w:val="00757D41"/>
    <w:rsid w:val="00757E35"/>
    <w:rsid w:val="007603FB"/>
    <w:rsid w:val="007609B2"/>
    <w:rsid w:val="00760D91"/>
    <w:rsid w:val="00761611"/>
    <w:rsid w:val="00761DA5"/>
    <w:rsid w:val="00763107"/>
    <w:rsid w:val="00763984"/>
    <w:rsid w:val="00763FEB"/>
    <w:rsid w:val="007644D0"/>
    <w:rsid w:val="00764FBD"/>
    <w:rsid w:val="00765184"/>
    <w:rsid w:val="00765A08"/>
    <w:rsid w:val="0076622A"/>
    <w:rsid w:val="00767154"/>
    <w:rsid w:val="00767199"/>
    <w:rsid w:val="007673CC"/>
    <w:rsid w:val="0076761B"/>
    <w:rsid w:val="00767740"/>
    <w:rsid w:val="007678ED"/>
    <w:rsid w:val="00767D64"/>
    <w:rsid w:val="007709CB"/>
    <w:rsid w:val="00770DA7"/>
    <w:rsid w:val="00770F67"/>
    <w:rsid w:val="0077161D"/>
    <w:rsid w:val="007719AC"/>
    <w:rsid w:val="0077204F"/>
    <w:rsid w:val="0077269B"/>
    <w:rsid w:val="00772BAA"/>
    <w:rsid w:val="007732CC"/>
    <w:rsid w:val="007734AD"/>
    <w:rsid w:val="00773A29"/>
    <w:rsid w:val="00773D0B"/>
    <w:rsid w:val="00773F6D"/>
    <w:rsid w:val="00774168"/>
    <w:rsid w:val="00774528"/>
    <w:rsid w:val="007745DF"/>
    <w:rsid w:val="00774821"/>
    <w:rsid w:val="00774DC9"/>
    <w:rsid w:val="007759E9"/>
    <w:rsid w:val="00776BD0"/>
    <w:rsid w:val="00776BD1"/>
    <w:rsid w:val="007772FD"/>
    <w:rsid w:val="0077766E"/>
    <w:rsid w:val="00777913"/>
    <w:rsid w:val="007779B9"/>
    <w:rsid w:val="00777E87"/>
    <w:rsid w:val="00781222"/>
    <w:rsid w:val="00781BD4"/>
    <w:rsid w:val="00782175"/>
    <w:rsid w:val="00782698"/>
    <w:rsid w:val="00782C2D"/>
    <w:rsid w:val="00782E6F"/>
    <w:rsid w:val="00783212"/>
    <w:rsid w:val="0078371F"/>
    <w:rsid w:val="007846FD"/>
    <w:rsid w:val="00784A67"/>
    <w:rsid w:val="007853B3"/>
    <w:rsid w:val="0078541B"/>
    <w:rsid w:val="0078570B"/>
    <w:rsid w:val="007858E7"/>
    <w:rsid w:val="00786228"/>
    <w:rsid w:val="00786542"/>
    <w:rsid w:val="007865D7"/>
    <w:rsid w:val="0078670A"/>
    <w:rsid w:val="00786E1E"/>
    <w:rsid w:val="0078799F"/>
    <w:rsid w:val="00787AD2"/>
    <w:rsid w:val="0079084D"/>
    <w:rsid w:val="00790D6F"/>
    <w:rsid w:val="00790FBF"/>
    <w:rsid w:val="0079113C"/>
    <w:rsid w:val="0079218A"/>
    <w:rsid w:val="00792302"/>
    <w:rsid w:val="007927BE"/>
    <w:rsid w:val="00793930"/>
    <w:rsid w:val="00794E64"/>
    <w:rsid w:val="0079526F"/>
    <w:rsid w:val="007953B7"/>
    <w:rsid w:val="00795FBB"/>
    <w:rsid w:val="00796039"/>
    <w:rsid w:val="00796252"/>
    <w:rsid w:val="0079654E"/>
    <w:rsid w:val="007965B4"/>
    <w:rsid w:val="007966A5"/>
    <w:rsid w:val="00796764"/>
    <w:rsid w:val="00796AEB"/>
    <w:rsid w:val="00796C10"/>
    <w:rsid w:val="00796E64"/>
    <w:rsid w:val="00796EF1"/>
    <w:rsid w:val="0079773C"/>
    <w:rsid w:val="007978D3"/>
    <w:rsid w:val="007A064B"/>
    <w:rsid w:val="007A0861"/>
    <w:rsid w:val="007A097D"/>
    <w:rsid w:val="007A0CD4"/>
    <w:rsid w:val="007A10F0"/>
    <w:rsid w:val="007A1222"/>
    <w:rsid w:val="007A1B41"/>
    <w:rsid w:val="007A202D"/>
    <w:rsid w:val="007A2329"/>
    <w:rsid w:val="007A2A9B"/>
    <w:rsid w:val="007A321A"/>
    <w:rsid w:val="007A3221"/>
    <w:rsid w:val="007A3EF6"/>
    <w:rsid w:val="007A4457"/>
    <w:rsid w:val="007A44FD"/>
    <w:rsid w:val="007A5954"/>
    <w:rsid w:val="007A5BBF"/>
    <w:rsid w:val="007A5F5F"/>
    <w:rsid w:val="007A69A6"/>
    <w:rsid w:val="007A6A80"/>
    <w:rsid w:val="007A73DB"/>
    <w:rsid w:val="007A75AA"/>
    <w:rsid w:val="007A78EE"/>
    <w:rsid w:val="007A7CD2"/>
    <w:rsid w:val="007B00AD"/>
    <w:rsid w:val="007B0152"/>
    <w:rsid w:val="007B0271"/>
    <w:rsid w:val="007B0319"/>
    <w:rsid w:val="007B0C54"/>
    <w:rsid w:val="007B0C83"/>
    <w:rsid w:val="007B0DAD"/>
    <w:rsid w:val="007B0EB0"/>
    <w:rsid w:val="007B15DA"/>
    <w:rsid w:val="007B19F9"/>
    <w:rsid w:val="007B1B00"/>
    <w:rsid w:val="007B1BA8"/>
    <w:rsid w:val="007B23D5"/>
    <w:rsid w:val="007B2496"/>
    <w:rsid w:val="007B3471"/>
    <w:rsid w:val="007B348B"/>
    <w:rsid w:val="007B3767"/>
    <w:rsid w:val="007B385A"/>
    <w:rsid w:val="007B3874"/>
    <w:rsid w:val="007B3B1E"/>
    <w:rsid w:val="007B3E84"/>
    <w:rsid w:val="007B4064"/>
    <w:rsid w:val="007B43F9"/>
    <w:rsid w:val="007B44FC"/>
    <w:rsid w:val="007B4698"/>
    <w:rsid w:val="007B4AD6"/>
    <w:rsid w:val="007B4B22"/>
    <w:rsid w:val="007B4D12"/>
    <w:rsid w:val="007B5003"/>
    <w:rsid w:val="007B5076"/>
    <w:rsid w:val="007B5128"/>
    <w:rsid w:val="007B52B1"/>
    <w:rsid w:val="007B5688"/>
    <w:rsid w:val="007B62AD"/>
    <w:rsid w:val="007B6C8F"/>
    <w:rsid w:val="007C010D"/>
    <w:rsid w:val="007C06D0"/>
    <w:rsid w:val="007C0916"/>
    <w:rsid w:val="007C0DD1"/>
    <w:rsid w:val="007C1330"/>
    <w:rsid w:val="007C1725"/>
    <w:rsid w:val="007C175A"/>
    <w:rsid w:val="007C1DDD"/>
    <w:rsid w:val="007C1EA3"/>
    <w:rsid w:val="007C2957"/>
    <w:rsid w:val="007C2A13"/>
    <w:rsid w:val="007C3D43"/>
    <w:rsid w:val="007C44DD"/>
    <w:rsid w:val="007C5FDF"/>
    <w:rsid w:val="007C61EA"/>
    <w:rsid w:val="007C6B4D"/>
    <w:rsid w:val="007C6E19"/>
    <w:rsid w:val="007C70EB"/>
    <w:rsid w:val="007C7A9C"/>
    <w:rsid w:val="007C7BC1"/>
    <w:rsid w:val="007C7D5C"/>
    <w:rsid w:val="007D03C6"/>
    <w:rsid w:val="007D03CB"/>
    <w:rsid w:val="007D0667"/>
    <w:rsid w:val="007D06C6"/>
    <w:rsid w:val="007D177B"/>
    <w:rsid w:val="007D17BD"/>
    <w:rsid w:val="007D182D"/>
    <w:rsid w:val="007D1AFD"/>
    <w:rsid w:val="007D1D84"/>
    <w:rsid w:val="007D2086"/>
    <w:rsid w:val="007D2313"/>
    <w:rsid w:val="007D3679"/>
    <w:rsid w:val="007D369A"/>
    <w:rsid w:val="007D3D26"/>
    <w:rsid w:val="007D40BE"/>
    <w:rsid w:val="007D4284"/>
    <w:rsid w:val="007D4567"/>
    <w:rsid w:val="007D4C5E"/>
    <w:rsid w:val="007D64E0"/>
    <w:rsid w:val="007D6793"/>
    <w:rsid w:val="007D7874"/>
    <w:rsid w:val="007D7D1F"/>
    <w:rsid w:val="007E0AE3"/>
    <w:rsid w:val="007E0B7A"/>
    <w:rsid w:val="007E0E16"/>
    <w:rsid w:val="007E0E86"/>
    <w:rsid w:val="007E1152"/>
    <w:rsid w:val="007E27D4"/>
    <w:rsid w:val="007E2892"/>
    <w:rsid w:val="007E2998"/>
    <w:rsid w:val="007E2CE6"/>
    <w:rsid w:val="007E305F"/>
    <w:rsid w:val="007E3667"/>
    <w:rsid w:val="007E3961"/>
    <w:rsid w:val="007E3B38"/>
    <w:rsid w:val="007E4145"/>
    <w:rsid w:val="007E41C5"/>
    <w:rsid w:val="007E43BC"/>
    <w:rsid w:val="007E479A"/>
    <w:rsid w:val="007E59DC"/>
    <w:rsid w:val="007E5F72"/>
    <w:rsid w:val="007E5FEC"/>
    <w:rsid w:val="007E603C"/>
    <w:rsid w:val="007E61BE"/>
    <w:rsid w:val="007E6497"/>
    <w:rsid w:val="007E6D04"/>
    <w:rsid w:val="007E6DAD"/>
    <w:rsid w:val="007E6DDA"/>
    <w:rsid w:val="007E6DE7"/>
    <w:rsid w:val="007E741A"/>
    <w:rsid w:val="007E76D1"/>
    <w:rsid w:val="007E799A"/>
    <w:rsid w:val="007E79E0"/>
    <w:rsid w:val="007F03B2"/>
    <w:rsid w:val="007F0564"/>
    <w:rsid w:val="007F0652"/>
    <w:rsid w:val="007F0C89"/>
    <w:rsid w:val="007F143E"/>
    <w:rsid w:val="007F281E"/>
    <w:rsid w:val="007F3A1C"/>
    <w:rsid w:val="007F3E5B"/>
    <w:rsid w:val="007F4389"/>
    <w:rsid w:val="007F484B"/>
    <w:rsid w:val="007F48DE"/>
    <w:rsid w:val="007F4A74"/>
    <w:rsid w:val="007F53B7"/>
    <w:rsid w:val="007F5A98"/>
    <w:rsid w:val="007F5DF9"/>
    <w:rsid w:val="007F67FF"/>
    <w:rsid w:val="007F6AA8"/>
    <w:rsid w:val="007F769F"/>
    <w:rsid w:val="007F7787"/>
    <w:rsid w:val="007F7C39"/>
    <w:rsid w:val="0080053A"/>
    <w:rsid w:val="00800C33"/>
    <w:rsid w:val="008010A9"/>
    <w:rsid w:val="008011C4"/>
    <w:rsid w:val="008016D2"/>
    <w:rsid w:val="00801B19"/>
    <w:rsid w:val="00801C73"/>
    <w:rsid w:val="00801D7E"/>
    <w:rsid w:val="00801FB3"/>
    <w:rsid w:val="00802215"/>
    <w:rsid w:val="008026C0"/>
    <w:rsid w:val="008028C2"/>
    <w:rsid w:val="00802DFE"/>
    <w:rsid w:val="00802E01"/>
    <w:rsid w:val="00802F22"/>
    <w:rsid w:val="0080389D"/>
    <w:rsid w:val="00803C40"/>
    <w:rsid w:val="00803EEB"/>
    <w:rsid w:val="00804AF5"/>
    <w:rsid w:val="00804B18"/>
    <w:rsid w:val="0080511C"/>
    <w:rsid w:val="0080530A"/>
    <w:rsid w:val="008058EA"/>
    <w:rsid w:val="00805CAD"/>
    <w:rsid w:val="00805D01"/>
    <w:rsid w:val="00806E66"/>
    <w:rsid w:val="008071A9"/>
    <w:rsid w:val="00810253"/>
    <w:rsid w:val="008109E5"/>
    <w:rsid w:val="008112F3"/>
    <w:rsid w:val="0081178F"/>
    <w:rsid w:val="008117C3"/>
    <w:rsid w:val="00811966"/>
    <w:rsid w:val="00811DC0"/>
    <w:rsid w:val="0081210D"/>
    <w:rsid w:val="008122F6"/>
    <w:rsid w:val="00812A5B"/>
    <w:rsid w:val="008133B0"/>
    <w:rsid w:val="00813702"/>
    <w:rsid w:val="008138D0"/>
    <w:rsid w:val="00813D9B"/>
    <w:rsid w:val="00813E96"/>
    <w:rsid w:val="00814704"/>
    <w:rsid w:val="00814826"/>
    <w:rsid w:val="00814E18"/>
    <w:rsid w:val="00815A80"/>
    <w:rsid w:val="00815BF8"/>
    <w:rsid w:val="00815C33"/>
    <w:rsid w:val="00815D9C"/>
    <w:rsid w:val="0081656B"/>
    <w:rsid w:val="0081672D"/>
    <w:rsid w:val="00816D46"/>
    <w:rsid w:val="0081703D"/>
    <w:rsid w:val="00820200"/>
    <w:rsid w:val="00820A07"/>
    <w:rsid w:val="0082149E"/>
    <w:rsid w:val="0082223A"/>
    <w:rsid w:val="0082230B"/>
    <w:rsid w:val="008226D5"/>
    <w:rsid w:val="00822CA5"/>
    <w:rsid w:val="00823604"/>
    <w:rsid w:val="00823904"/>
    <w:rsid w:val="00823CA9"/>
    <w:rsid w:val="0082414F"/>
    <w:rsid w:val="00824B6A"/>
    <w:rsid w:val="00825B54"/>
    <w:rsid w:val="008261FB"/>
    <w:rsid w:val="008264A7"/>
    <w:rsid w:val="00826520"/>
    <w:rsid w:val="00826D5B"/>
    <w:rsid w:val="00826E9F"/>
    <w:rsid w:val="00827939"/>
    <w:rsid w:val="00830D07"/>
    <w:rsid w:val="00830F5A"/>
    <w:rsid w:val="008313CB"/>
    <w:rsid w:val="0083182D"/>
    <w:rsid w:val="00831FAD"/>
    <w:rsid w:val="008329CA"/>
    <w:rsid w:val="00833052"/>
    <w:rsid w:val="0083394E"/>
    <w:rsid w:val="008342D9"/>
    <w:rsid w:val="00834350"/>
    <w:rsid w:val="0083457E"/>
    <w:rsid w:val="008347C3"/>
    <w:rsid w:val="00834A87"/>
    <w:rsid w:val="00834B77"/>
    <w:rsid w:val="00835911"/>
    <w:rsid w:val="0083597A"/>
    <w:rsid w:val="008362CF"/>
    <w:rsid w:val="00837D21"/>
    <w:rsid w:val="00837F6B"/>
    <w:rsid w:val="008400D9"/>
    <w:rsid w:val="00840C59"/>
    <w:rsid w:val="00840F21"/>
    <w:rsid w:val="008418AE"/>
    <w:rsid w:val="008419CB"/>
    <w:rsid w:val="0084286E"/>
    <w:rsid w:val="00842A1D"/>
    <w:rsid w:val="0084332A"/>
    <w:rsid w:val="00843BF4"/>
    <w:rsid w:val="00843D27"/>
    <w:rsid w:val="00843DBC"/>
    <w:rsid w:val="00843E96"/>
    <w:rsid w:val="00843F70"/>
    <w:rsid w:val="008440CF"/>
    <w:rsid w:val="00844496"/>
    <w:rsid w:val="00844B78"/>
    <w:rsid w:val="00844C83"/>
    <w:rsid w:val="00844CF1"/>
    <w:rsid w:val="00844DFC"/>
    <w:rsid w:val="00844F27"/>
    <w:rsid w:val="008450E8"/>
    <w:rsid w:val="00845227"/>
    <w:rsid w:val="00845260"/>
    <w:rsid w:val="0084531C"/>
    <w:rsid w:val="00845824"/>
    <w:rsid w:val="00845E38"/>
    <w:rsid w:val="00845E48"/>
    <w:rsid w:val="0084662D"/>
    <w:rsid w:val="0084715E"/>
    <w:rsid w:val="00847EF4"/>
    <w:rsid w:val="008501D7"/>
    <w:rsid w:val="00850351"/>
    <w:rsid w:val="008509B8"/>
    <w:rsid w:val="00850ABA"/>
    <w:rsid w:val="00850AE7"/>
    <w:rsid w:val="00850CD2"/>
    <w:rsid w:val="00850F48"/>
    <w:rsid w:val="00851284"/>
    <w:rsid w:val="00851B2A"/>
    <w:rsid w:val="00851B5E"/>
    <w:rsid w:val="00852051"/>
    <w:rsid w:val="008520C0"/>
    <w:rsid w:val="008522B5"/>
    <w:rsid w:val="008523C8"/>
    <w:rsid w:val="00852565"/>
    <w:rsid w:val="00853783"/>
    <w:rsid w:val="008539FF"/>
    <w:rsid w:val="00853B2F"/>
    <w:rsid w:val="00853FB2"/>
    <w:rsid w:val="008546A0"/>
    <w:rsid w:val="0085482A"/>
    <w:rsid w:val="00855B1E"/>
    <w:rsid w:val="00855E5B"/>
    <w:rsid w:val="00855F32"/>
    <w:rsid w:val="00856208"/>
    <w:rsid w:val="00856452"/>
    <w:rsid w:val="0085699E"/>
    <w:rsid w:val="00857496"/>
    <w:rsid w:val="00857611"/>
    <w:rsid w:val="00857AC3"/>
    <w:rsid w:val="00857DBB"/>
    <w:rsid w:val="00857DD5"/>
    <w:rsid w:val="008602C8"/>
    <w:rsid w:val="0086032A"/>
    <w:rsid w:val="0086065F"/>
    <w:rsid w:val="00860739"/>
    <w:rsid w:val="00860804"/>
    <w:rsid w:val="00860940"/>
    <w:rsid w:val="00860C5D"/>
    <w:rsid w:val="008610AB"/>
    <w:rsid w:val="008615F2"/>
    <w:rsid w:val="00861815"/>
    <w:rsid w:val="00861E1B"/>
    <w:rsid w:val="008620A0"/>
    <w:rsid w:val="0086232D"/>
    <w:rsid w:val="00863254"/>
    <w:rsid w:val="008634A9"/>
    <w:rsid w:val="008638A8"/>
    <w:rsid w:val="00863FE1"/>
    <w:rsid w:val="008645EA"/>
    <w:rsid w:val="0086492F"/>
    <w:rsid w:val="0086499A"/>
    <w:rsid w:val="00864A93"/>
    <w:rsid w:val="00864BA6"/>
    <w:rsid w:val="0086506E"/>
    <w:rsid w:val="00865198"/>
    <w:rsid w:val="008653D9"/>
    <w:rsid w:val="00865458"/>
    <w:rsid w:val="00865833"/>
    <w:rsid w:val="008660E1"/>
    <w:rsid w:val="00866385"/>
    <w:rsid w:val="00866947"/>
    <w:rsid w:val="00867AE6"/>
    <w:rsid w:val="00867F83"/>
    <w:rsid w:val="008703E4"/>
    <w:rsid w:val="00870469"/>
    <w:rsid w:val="00870601"/>
    <w:rsid w:val="0087084D"/>
    <w:rsid w:val="008708AE"/>
    <w:rsid w:val="00870AA6"/>
    <w:rsid w:val="00870FFA"/>
    <w:rsid w:val="0087108B"/>
    <w:rsid w:val="0087165D"/>
    <w:rsid w:val="00872293"/>
    <w:rsid w:val="008728A1"/>
    <w:rsid w:val="00872E8D"/>
    <w:rsid w:val="00873242"/>
    <w:rsid w:val="00873285"/>
    <w:rsid w:val="00873A0E"/>
    <w:rsid w:val="00873B34"/>
    <w:rsid w:val="0087461B"/>
    <w:rsid w:val="008749CA"/>
    <w:rsid w:val="00874C80"/>
    <w:rsid w:val="00874E9F"/>
    <w:rsid w:val="008752CD"/>
    <w:rsid w:val="008754B7"/>
    <w:rsid w:val="008754DD"/>
    <w:rsid w:val="0087562B"/>
    <w:rsid w:val="00875A21"/>
    <w:rsid w:val="008762D9"/>
    <w:rsid w:val="00876705"/>
    <w:rsid w:val="0087672B"/>
    <w:rsid w:val="00876DFF"/>
    <w:rsid w:val="00877959"/>
    <w:rsid w:val="00877B18"/>
    <w:rsid w:val="00877FFA"/>
    <w:rsid w:val="00880290"/>
    <w:rsid w:val="00880F77"/>
    <w:rsid w:val="008812F2"/>
    <w:rsid w:val="00881543"/>
    <w:rsid w:val="008815C0"/>
    <w:rsid w:val="008820F3"/>
    <w:rsid w:val="00883419"/>
    <w:rsid w:val="008837FD"/>
    <w:rsid w:val="00883A30"/>
    <w:rsid w:val="00883AA6"/>
    <w:rsid w:val="00884056"/>
    <w:rsid w:val="00884098"/>
    <w:rsid w:val="00885217"/>
    <w:rsid w:val="0088636B"/>
    <w:rsid w:val="0088661D"/>
    <w:rsid w:val="00886638"/>
    <w:rsid w:val="00886D5A"/>
    <w:rsid w:val="00887604"/>
    <w:rsid w:val="00887663"/>
    <w:rsid w:val="00890337"/>
    <w:rsid w:val="008905CC"/>
    <w:rsid w:val="00891622"/>
    <w:rsid w:val="00891A0A"/>
    <w:rsid w:val="00891B1D"/>
    <w:rsid w:val="00891B6F"/>
    <w:rsid w:val="00891D92"/>
    <w:rsid w:val="0089243C"/>
    <w:rsid w:val="00892495"/>
    <w:rsid w:val="00892DBC"/>
    <w:rsid w:val="00893CE5"/>
    <w:rsid w:val="008940CA"/>
    <w:rsid w:val="008946F5"/>
    <w:rsid w:val="00895DF8"/>
    <w:rsid w:val="008961E7"/>
    <w:rsid w:val="008961EE"/>
    <w:rsid w:val="008963C7"/>
    <w:rsid w:val="0089651B"/>
    <w:rsid w:val="00896B77"/>
    <w:rsid w:val="00896F91"/>
    <w:rsid w:val="00897247"/>
    <w:rsid w:val="008975C3"/>
    <w:rsid w:val="0089763A"/>
    <w:rsid w:val="008977A8"/>
    <w:rsid w:val="00897AE2"/>
    <w:rsid w:val="008A1845"/>
    <w:rsid w:val="008A1865"/>
    <w:rsid w:val="008A1A2C"/>
    <w:rsid w:val="008A1BFD"/>
    <w:rsid w:val="008A342E"/>
    <w:rsid w:val="008A34C0"/>
    <w:rsid w:val="008A3C05"/>
    <w:rsid w:val="008A3D2A"/>
    <w:rsid w:val="008A416E"/>
    <w:rsid w:val="008A4676"/>
    <w:rsid w:val="008A4A0A"/>
    <w:rsid w:val="008A4B93"/>
    <w:rsid w:val="008A52AC"/>
    <w:rsid w:val="008A5387"/>
    <w:rsid w:val="008A5452"/>
    <w:rsid w:val="008A56D6"/>
    <w:rsid w:val="008A5C53"/>
    <w:rsid w:val="008A5EA6"/>
    <w:rsid w:val="008A6007"/>
    <w:rsid w:val="008A605B"/>
    <w:rsid w:val="008A66D4"/>
    <w:rsid w:val="008A683B"/>
    <w:rsid w:val="008A690E"/>
    <w:rsid w:val="008A6930"/>
    <w:rsid w:val="008A6DED"/>
    <w:rsid w:val="008A7101"/>
    <w:rsid w:val="008A78B8"/>
    <w:rsid w:val="008B0513"/>
    <w:rsid w:val="008B0A54"/>
    <w:rsid w:val="008B0A99"/>
    <w:rsid w:val="008B0AF3"/>
    <w:rsid w:val="008B1B02"/>
    <w:rsid w:val="008B1D07"/>
    <w:rsid w:val="008B20B1"/>
    <w:rsid w:val="008B23AA"/>
    <w:rsid w:val="008B2762"/>
    <w:rsid w:val="008B28DF"/>
    <w:rsid w:val="008B2F3A"/>
    <w:rsid w:val="008B3288"/>
    <w:rsid w:val="008B34A8"/>
    <w:rsid w:val="008B3858"/>
    <w:rsid w:val="008B429E"/>
    <w:rsid w:val="008B437D"/>
    <w:rsid w:val="008B469E"/>
    <w:rsid w:val="008B4774"/>
    <w:rsid w:val="008B47B8"/>
    <w:rsid w:val="008B51C2"/>
    <w:rsid w:val="008B5CFF"/>
    <w:rsid w:val="008B61C8"/>
    <w:rsid w:val="008B6485"/>
    <w:rsid w:val="008B67A8"/>
    <w:rsid w:val="008B6D6D"/>
    <w:rsid w:val="008B70C3"/>
    <w:rsid w:val="008B7208"/>
    <w:rsid w:val="008B7318"/>
    <w:rsid w:val="008B7EEE"/>
    <w:rsid w:val="008C0440"/>
    <w:rsid w:val="008C04D1"/>
    <w:rsid w:val="008C0D00"/>
    <w:rsid w:val="008C12B5"/>
    <w:rsid w:val="008C1354"/>
    <w:rsid w:val="008C1D9C"/>
    <w:rsid w:val="008C1E72"/>
    <w:rsid w:val="008C2062"/>
    <w:rsid w:val="008C24AD"/>
    <w:rsid w:val="008C2D78"/>
    <w:rsid w:val="008C30E2"/>
    <w:rsid w:val="008C36EC"/>
    <w:rsid w:val="008C3DE3"/>
    <w:rsid w:val="008C3E24"/>
    <w:rsid w:val="008C4CF8"/>
    <w:rsid w:val="008C50BF"/>
    <w:rsid w:val="008C550C"/>
    <w:rsid w:val="008C599C"/>
    <w:rsid w:val="008C5ABC"/>
    <w:rsid w:val="008C5C8D"/>
    <w:rsid w:val="008C607B"/>
    <w:rsid w:val="008C6426"/>
    <w:rsid w:val="008C681F"/>
    <w:rsid w:val="008C697C"/>
    <w:rsid w:val="008C750D"/>
    <w:rsid w:val="008C7C98"/>
    <w:rsid w:val="008C7EED"/>
    <w:rsid w:val="008D0200"/>
    <w:rsid w:val="008D0B0D"/>
    <w:rsid w:val="008D0B4F"/>
    <w:rsid w:val="008D0C96"/>
    <w:rsid w:val="008D1E3F"/>
    <w:rsid w:val="008D2838"/>
    <w:rsid w:val="008D3124"/>
    <w:rsid w:val="008D3231"/>
    <w:rsid w:val="008D3232"/>
    <w:rsid w:val="008D32C2"/>
    <w:rsid w:val="008D3777"/>
    <w:rsid w:val="008D385E"/>
    <w:rsid w:val="008D39BF"/>
    <w:rsid w:val="008D3CAB"/>
    <w:rsid w:val="008D43B9"/>
    <w:rsid w:val="008D4522"/>
    <w:rsid w:val="008D49B5"/>
    <w:rsid w:val="008D5125"/>
    <w:rsid w:val="008D5AB8"/>
    <w:rsid w:val="008D5F02"/>
    <w:rsid w:val="008D7509"/>
    <w:rsid w:val="008D7EB7"/>
    <w:rsid w:val="008E0B7F"/>
    <w:rsid w:val="008E15EE"/>
    <w:rsid w:val="008E1B0A"/>
    <w:rsid w:val="008E21DB"/>
    <w:rsid w:val="008E2CD5"/>
    <w:rsid w:val="008E3A25"/>
    <w:rsid w:val="008E4D73"/>
    <w:rsid w:val="008E4E6F"/>
    <w:rsid w:val="008E4F44"/>
    <w:rsid w:val="008E579C"/>
    <w:rsid w:val="008E6128"/>
    <w:rsid w:val="008E6C96"/>
    <w:rsid w:val="008E761A"/>
    <w:rsid w:val="008F0864"/>
    <w:rsid w:val="008F0D95"/>
    <w:rsid w:val="008F0DE9"/>
    <w:rsid w:val="008F114F"/>
    <w:rsid w:val="008F1787"/>
    <w:rsid w:val="008F1ABF"/>
    <w:rsid w:val="008F212D"/>
    <w:rsid w:val="008F22EC"/>
    <w:rsid w:val="008F2651"/>
    <w:rsid w:val="008F26D2"/>
    <w:rsid w:val="008F287B"/>
    <w:rsid w:val="008F2A06"/>
    <w:rsid w:val="008F2D97"/>
    <w:rsid w:val="008F3325"/>
    <w:rsid w:val="008F39B6"/>
    <w:rsid w:val="008F39DD"/>
    <w:rsid w:val="008F3A68"/>
    <w:rsid w:val="008F3D77"/>
    <w:rsid w:val="008F449F"/>
    <w:rsid w:val="008F4836"/>
    <w:rsid w:val="008F4888"/>
    <w:rsid w:val="008F6A07"/>
    <w:rsid w:val="008F6AF4"/>
    <w:rsid w:val="008F7A81"/>
    <w:rsid w:val="008F7C0D"/>
    <w:rsid w:val="008F7C2C"/>
    <w:rsid w:val="008F7CAD"/>
    <w:rsid w:val="008F7F37"/>
    <w:rsid w:val="009002DC"/>
    <w:rsid w:val="00900B46"/>
    <w:rsid w:val="00901971"/>
    <w:rsid w:val="00901E90"/>
    <w:rsid w:val="00902B11"/>
    <w:rsid w:val="009037CC"/>
    <w:rsid w:val="0090384E"/>
    <w:rsid w:val="00903D2C"/>
    <w:rsid w:val="00904808"/>
    <w:rsid w:val="00904F3D"/>
    <w:rsid w:val="009056F2"/>
    <w:rsid w:val="00906006"/>
    <w:rsid w:val="009063CC"/>
    <w:rsid w:val="009068CC"/>
    <w:rsid w:val="00906C87"/>
    <w:rsid w:val="00906DC7"/>
    <w:rsid w:val="0090712D"/>
    <w:rsid w:val="0090762E"/>
    <w:rsid w:val="0090768A"/>
    <w:rsid w:val="00907869"/>
    <w:rsid w:val="00907D00"/>
    <w:rsid w:val="00907F70"/>
    <w:rsid w:val="0091031F"/>
    <w:rsid w:val="00910C49"/>
    <w:rsid w:val="00910C82"/>
    <w:rsid w:val="00911C16"/>
    <w:rsid w:val="00911C51"/>
    <w:rsid w:val="00911FEB"/>
    <w:rsid w:val="009121A2"/>
    <w:rsid w:val="009122C3"/>
    <w:rsid w:val="00912579"/>
    <w:rsid w:val="009127D1"/>
    <w:rsid w:val="00912CB4"/>
    <w:rsid w:val="00912D4B"/>
    <w:rsid w:val="00912EC5"/>
    <w:rsid w:val="0091359A"/>
    <w:rsid w:val="009138B5"/>
    <w:rsid w:val="009143D8"/>
    <w:rsid w:val="00914429"/>
    <w:rsid w:val="00914B3A"/>
    <w:rsid w:val="00914DA2"/>
    <w:rsid w:val="00914FB7"/>
    <w:rsid w:val="009151A7"/>
    <w:rsid w:val="009153A8"/>
    <w:rsid w:val="00915CBE"/>
    <w:rsid w:val="00915E45"/>
    <w:rsid w:val="009171D1"/>
    <w:rsid w:val="00917478"/>
    <w:rsid w:val="009176E3"/>
    <w:rsid w:val="0091774E"/>
    <w:rsid w:val="00917879"/>
    <w:rsid w:val="009179E0"/>
    <w:rsid w:val="0092016D"/>
    <w:rsid w:val="009202B3"/>
    <w:rsid w:val="009204C8"/>
    <w:rsid w:val="00920709"/>
    <w:rsid w:val="0092080C"/>
    <w:rsid w:val="009212ED"/>
    <w:rsid w:val="009215E8"/>
    <w:rsid w:val="009219E1"/>
    <w:rsid w:val="00922280"/>
    <w:rsid w:val="00922556"/>
    <w:rsid w:val="009226F5"/>
    <w:rsid w:val="00924355"/>
    <w:rsid w:val="00925515"/>
    <w:rsid w:val="00925585"/>
    <w:rsid w:val="00925D20"/>
    <w:rsid w:val="00925ED0"/>
    <w:rsid w:val="00926643"/>
    <w:rsid w:val="00926807"/>
    <w:rsid w:val="009270B8"/>
    <w:rsid w:val="0092743A"/>
    <w:rsid w:val="00927B0C"/>
    <w:rsid w:val="009300F6"/>
    <w:rsid w:val="0093088F"/>
    <w:rsid w:val="00930906"/>
    <w:rsid w:val="00930D84"/>
    <w:rsid w:val="009312A5"/>
    <w:rsid w:val="00932C40"/>
    <w:rsid w:val="00932CB8"/>
    <w:rsid w:val="00932F7D"/>
    <w:rsid w:val="00933508"/>
    <w:rsid w:val="0093393E"/>
    <w:rsid w:val="00933D4F"/>
    <w:rsid w:val="00934298"/>
    <w:rsid w:val="009348C6"/>
    <w:rsid w:val="00934A50"/>
    <w:rsid w:val="009354E3"/>
    <w:rsid w:val="0093586E"/>
    <w:rsid w:val="009358F9"/>
    <w:rsid w:val="009361F8"/>
    <w:rsid w:val="00936314"/>
    <w:rsid w:val="0093666E"/>
    <w:rsid w:val="009367C5"/>
    <w:rsid w:val="0093689D"/>
    <w:rsid w:val="00936DE1"/>
    <w:rsid w:val="00936E9A"/>
    <w:rsid w:val="009374FB"/>
    <w:rsid w:val="00937D47"/>
    <w:rsid w:val="009400CD"/>
    <w:rsid w:val="00940605"/>
    <w:rsid w:val="00940689"/>
    <w:rsid w:val="009409EE"/>
    <w:rsid w:val="009410B3"/>
    <w:rsid w:val="00941807"/>
    <w:rsid w:val="0094209B"/>
    <w:rsid w:val="00942A29"/>
    <w:rsid w:val="00942EB9"/>
    <w:rsid w:val="00943047"/>
    <w:rsid w:val="009431C2"/>
    <w:rsid w:val="00944D0E"/>
    <w:rsid w:val="009450AF"/>
    <w:rsid w:val="00945174"/>
    <w:rsid w:val="0094556E"/>
    <w:rsid w:val="00945975"/>
    <w:rsid w:val="009468F6"/>
    <w:rsid w:val="00946A93"/>
    <w:rsid w:val="00946BB7"/>
    <w:rsid w:val="00946D8C"/>
    <w:rsid w:val="00946EA2"/>
    <w:rsid w:val="00946F0B"/>
    <w:rsid w:val="00946F7E"/>
    <w:rsid w:val="00947305"/>
    <w:rsid w:val="009476FE"/>
    <w:rsid w:val="00947965"/>
    <w:rsid w:val="00950424"/>
    <w:rsid w:val="0095106B"/>
    <w:rsid w:val="00951236"/>
    <w:rsid w:val="009517A2"/>
    <w:rsid w:val="00951EDD"/>
    <w:rsid w:val="009535A8"/>
    <w:rsid w:val="00953698"/>
    <w:rsid w:val="0095385D"/>
    <w:rsid w:val="00953930"/>
    <w:rsid w:val="0095488A"/>
    <w:rsid w:val="00954ECB"/>
    <w:rsid w:val="0095509F"/>
    <w:rsid w:val="00955614"/>
    <w:rsid w:val="00955BC1"/>
    <w:rsid w:val="00955C36"/>
    <w:rsid w:val="00955CCA"/>
    <w:rsid w:val="00956793"/>
    <w:rsid w:val="00956D76"/>
    <w:rsid w:val="009576BF"/>
    <w:rsid w:val="009578FF"/>
    <w:rsid w:val="0096020F"/>
    <w:rsid w:val="00960350"/>
    <w:rsid w:val="00960416"/>
    <w:rsid w:val="00960540"/>
    <w:rsid w:val="00960D89"/>
    <w:rsid w:val="00960E37"/>
    <w:rsid w:val="00961867"/>
    <w:rsid w:val="009626E3"/>
    <w:rsid w:val="0096282C"/>
    <w:rsid w:val="00962D24"/>
    <w:rsid w:val="00963035"/>
    <w:rsid w:val="00963FA5"/>
    <w:rsid w:val="00964783"/>
    <w:rsid w:val="00964F2C"/>
    <w:rsid w:val="00964FAC"/>
    <w:rsid w:val="009653B8"/>
    <w:rsid w:val="00965D3A"/>
    <w:rsid w:val="00966002"/>
    <w:rsid w:val="0096668A"/>
    <w:rsid w:val="0096689A"/>
    <w:rsid w:val="00966A8A"/>
    <w:rsid w:val="00966F07"/>
    <w:rsid w:val="00966FFE"/>
    <w:rsid w:val="00967543"/>
    <w:rsid w:val="00967601"/>
    <w:rsid w:val="009677B6"/>
    <w:rsid w:val="00967F13"/>
    <w:rsid w:val="00970A59"/>
    <w:rsid w:val="00970E3A"/>
    <w:rsid w:val="009713BB"/>
    <w:rsid w:val="00971AED"/>
    <w:rsid w:val="00971B43"/>
    <w:rsid w:val="00971BE7"/>
    <w:rsid w:val="009726B8"/>
    <w:rsid w:val="00972AE5"/>
    <w:rsid w:val="00972C78"/>
    <w:rsid w:val="00972CD7"/>
    <w:rsid w:val="00973290"/>
    <w:rsid w:val="009732CA"/>
    <w:rsid w:val="009738CC"/>
    <w:rsid w:val="00974485"/>
    <w:rsid w:val="00974AB6"/>
    <w:rsid w:val="00974FAB"/>
    <w:rsid w:val="0097521D"/>
    <w:rsid w:val="00975A4D"/>
    <w:rsid w:val="00975D9B"/>
    <w:rsid w:val="00976304"/>
    <w:rsid w:val="00976997"/>
    <w:rsid w:val="009771CF"/>
    <w:rsid w:val="0097724D"/>
    <w:rsid w:val="00977F72"/>
    <w:rsid w:val="0098069F"/>
    <w:rsid w:val="00980AB8"/>
    <w:rsid w:val="00980C94"/>
    <w:rsid w:val="00981074"/>
    <w:rsid w:val="009819BF"/>
    <w:rsid w:val="00981A35"/>
    <w:rsid w:val="00981A40"/>
    <w:rsid w:val="00982DA7"/>
    <w:rsid w:val="00982F35"/>
    <w:rsid w:val="00982F71"/>
    <w:rsid w:val="0098332D"/>
    <w:rsid w:val="0098380F"/>
    <w:rsid w:val="0098391C"/>
    <w:rsid w:val="00983A5F"/>
    <w:rsid w:val="00983AAB"/>
    <w:rsid w:val="00984895"/>
    <w:rsid w:val="00984E9E"/>
    <w:rsid w:val="0098532D"/>
    <w:rsid w:val="00985B1F"/>
    <w:rsid w:val="00985DAA"/>
    <w:rsid w:val="00986126"/>
    <w:rsid w:val="0098685C"/>
    <w:rsid w:val="00986A6A"/>
    <w:rsid w:val="00987226"/>
    <w:rsid w:val="0098772E"/>
    <w:rsid w:val="00987E6E"/>
    <w:rsid w:val="009903AE"/>
    <w:rsid w:val="00990981"/>
    <w:rsid w:val="009910B4"/>
    <w:rsid w:val="0099113B"/>
    <w:rsid w:val="009914E4"/>
    <w:rsid w:val="009922C5"/>
    <w:rsid w:val="00992543"/>
    <w:rsid w:val="00992870"/>
    <w:rsid w:val="00992E96"/>
    <w:rsid w:val="009935AA"/>
    <w:rsid w:val="009938F4"/>
    <w:rsid w:val="00993B2E"/>
    <w:rsid w:val="00993B57"/>
    <w:rsid w:val="0099418A"/>
    <w:rsid w:val="00995696"/>
    <w:rsid w:val="0099589F"/>
    <w:rsid w:val="009966D4"/>
    <w:rsid w:val="00996CF2"/>
    <w:rsid w:val="009971F0"/>
    <w:rsid w:val="00997677"/>
    <w:rsid w:val="00997989"/>
    <w:rsid w:val="00997D3A"/>
    <w:rsid w:val="009A03B0"/>
    <w:rsid w:val="009A103F"/>
    <w:rsid w:val="009A120B"/>
    <w:rsid w:val="009A138E"/>
    <w:rsid w:val="009A1421"/>
    <w:rsid w:val="009A1C77"/>
    <w:rsid w:val="009A1CC6"/>
    <w:rsid w:val="009A25AA"/>
    <w:rsid w:val="009A26F5"/>
    <w:rsid w:val="009A28F7"/>
    <w:rsid w:val="009A2B4E"/>
    <w:rsid w:val="009A306E"/>
    <w:rsid w:val="009A3468"/>
    <w:rsid w:val="009A357D"/>
    <w:rsid w:val="009A3A5C"/>
    <w:rsid w:val="009A3E0F"/>
    <w:rsid w:val="009A3E25"/>
    <w:rsid w:val="009A40AB"/>
    <w:rsid w:val="009A4227"/>
    <w:rsid w:val="009A4517"/>
    <w:rsid w:val="009A487E"/>
    <w:rsid w:val="009A496B"/>
    <w:rsid w:val="009A4EC1"/>
    <w:rsid w:val="009A56CC"/>
    <w:rsid w:val="009A5D26"/>
    <w:rsid w:val="009A614B"/>
    <w:rsid w:val="009A68B5"/>
    <w:rsid w:val="009A6DCA"/>
    <w:rsid w:val="009A6E20"/>
    <w:rsid w:val="009A6E53"/>
    <w:rsid w:val="009A722D"/>
    <w:rsid w:val="009A74A4"/>
    <w:rsid w:val="009A7521"/>
    <w:rsid w:val="009A76CD"/>
    <w:rsid w:val="009A7FA8"/>
    <w:rsid w:val="009B07D0"/>
    <w:rsid w:val="009B0C60"/>
    <w:rsid w:val="009B0F08"/>
    <w:rsid w:val="009B13EB"/>
    <w:rsid w:val="009B2392"/>
    <w:rsid w:val="009B2625"/>
    <w:rsid w:val="009B327B"/>
    <w:rsid w:val="009B33FA"/>
    <w:rsid w:val="009B39AC"/>
    <w:rsid w:val="009B3DB3"/>
    <w:rsid w:val="009B467C"/>
    <w:rsid w:val="009B4684"/>
    <w:rsid w:val="009B4B33"/>
    <w:rsid w:val="009B59A0"/>
    <w:rsid w:val="009B5BD4"/>
    <w:rsid w:val="009B5C97"/>
    <w:rsid w:val="009B5F31"/>
    <w:rsid w:val="009B6714"/>
    <w:rsid w:val="009B6801"/>
    <w:rsid w:val="009B6B22"/>
    <w:rsid w:val="009B6CA6"/>
    <w:rsid w:val="009B6FFD"/>
    <w:rsid w:val="009B72BC"/>
    <w:rsid w:val="009B7598"/>
    <w:rsid w:val="009B777C"/>
    <w:rsid w:val="009B7AAC"/>
    <w:rsid w:val="009B7D1B"/>
    <w:rsid w:val="009C04E4"/>
    <w:rsid w:val="009C05C2"/>
    <w:rsid w:val="009C0763"/>
    <w:rsid w:val="009C07DF"/>
    <w:rsid w:val="009C0C5F"/>
    <w:rsid w:val="009C159C"/>
    <w:rsid w:val="009C175D"/>
    <w:rsid w:val="009C1A90"/>
    <w:rsid w:val="009C1B32"/>
    <w:rsid w:val="009C1C3E"/>
    <w:rsid w:val="009C22EF"/>
    <w:rsid w:val="009C25EF"/>
    <w:rsid w:val="009C2904"/>
    <w:rsid w:val="009C2A37"/>
    <w:rsid w:val="009C3240"/>
    <w:rsid w:val="009C42C3"/>
    <w:rsid w:val="009C43ED"/>
    <w:rsid w:val="009C4865"/>
    <w:rsid w:val="009C5190"/>
    <w:rsid w:val="009C5227"/>
    <w:rsid w:val="009C574E"/>
    <w:rsid w:val="009C57CE"/>
    <w:rsid w:val="009C5F85"/>
    <w:rsid w:val="009C6935"/>
    <w:rsid w:val="009C6D9D"/>
    <w:rsid w:val="009C6EC0"/>
    <w:rsid w:val="009C6FFA"/>
    <w:rsid w:val="009C7622"/>
    <w:rsid w:val="009C76B5"/>
    <w:rsid w:val="009C782B"/>
    <w:rsid w:val="009C797D"/>
    <w:rsid w:val="009C7998"/>
    <w:rsid w:val="009D0334"/>
    <w:rsid w:val="009D034A"/>
    <w:rsid w:val="009D08F5"/>
    <w:rsid w:val="009D1962"/>
    <w:rsid w:val="009D214C"/>
    <w:rsid w:val="009D21DE"/>
    <w:rsid w:val="009D221B"/>
    <w:rsid w:val="009D254E"/>
    <w:rsid w:val="009D26A3"/>
    <w:rsid w:val="009D27BF"/>
    <w:rsid w:val="009D2BD4"/>
    <w:rsid w:val="009D3445"/>
    <w:rsid w:val="009D35A0"/>
    <w:rsid w:val="009D43C1"/>
    <w:rsid w:val="009D4BA7"/>
    <w:rsid w:val="009D4FD7"/>
    <w:rsid w:val="009D52AA"/>
    <w:rsid w:val="009D5CE2"/>
    <w:rsid w:val="009D6FF6"/>
    <w:rsid w:val="009D7694"/>
    <w:rsid w:val="009D795F"/>
    <w:rsid w:val="009D7B7B"/>
    <w:rsid w:val="009D7C5A"/>
    <w:rsid w:val="009D7DE2"/>
    <w:rsid w:val="009E005E"/>
    <w:rsid w:val="009E0078"/>
    <w:rsid w:val="009E0BBB"/>
    <w:rsid w:val="009E1183"/>
    <w:rsid w:val="009E137A"/>
    <w:rsid w:val="009E191A"/>
    <w:rsid w:val="009E2665"/>
    <w:rsid w:val="009E28E9"/>
    <w:rsid w:val="009E297C"/>
    <w:rsid w:val="009E2C2F"/>
    <w:rsid w:val="009E2CA1"/>
    <w:rsid w:val="009E2CC1"/>
    <w:rsid w:val="009E2CCE"/>
    <w:rsid w:val="009E2DF0"/>
    <w:rsid w:val="009E2EBE"/>
    <w:rsid w:val="009E321B"/>
    <w:rsid w:val="009E325B"/>
    <w:rsid w:val="009E3454"/>
    <w:rsid w:val="009E34A0"/>
    <w:rsid w:val="009E3BBC"/>
    <w:rsid w:val="009E3F48"/>
    <w:rsid w:val="009E3FA0"/>
    <w:rsid w:val="009E4715"/>
    <w:rsid w:val="009E4FFE"/>
    <w:rsid w:val="009E520B"/>
    <w:rsid w:val="009E5A15"/>
    <w:rsid w:val="009E5D97"/>
    <w:rsid w:val="009E5F19"/>
    <w:rsid w:val="009E63CA"/>
    <w:rsid w:val="009E6592"/>
    <w:rsid w:val="009E6915"/>
    <w:rsid w:val="009E69F9"/>
    <w:rsid w:val="009E6ACB"/>
    <w:rsid w:val="009E70B6"/>
    <w:rsid w:val="009E75B2"/>
    <w:rsid w:val="009E75E0"/>
    <w:rsid w:val="009F06A4"/>
    <w:rsid w:val="009F08F7"/>
    <w:rsid w:val="009F0A4E"/>
    <w:rsid w:val="009F0D21"/>
    <w:rsid w:val="009F0E1C"/>
    <w:rsid w:val="009F13CA"/>
    <w:rsid w:val="009F18E5"/>
    <w:rsid w:val="009F1AFB"/>
    <w:rsid w:val="009F1E2B"/>
    <w:rsid w:val="009F2800"/>
    <w:rsid w:val="009F2DDA"/>
    <w:rsid w:val="009F3283"/>
    <w:rsid w:val="009F339B"/>
    <w:rsid w:val="009F366A"/>
    <w:rsid w:val="009F398C"/>
    <w:rsid w:val="009F3D6B"/>
    <w:rsid w:val="009F4872"/>
    <w:rsid w:val="009F5894"/>
    <w:rsid w:val="009F5A85"/>
    <w:rsid w:val="009F5B01"/>
    <w:rsid w:val="009F60B9"/>
    <w:rsid w:val="009F633A"/>
    <w:rsid w:val="009F6472"/>
    <w:rsid w:val="009F70C9"/>
    <w:rsid w:val="009F71DE"/>
    <w:rsid w:val="009F74D1"/>
    <w:rsid w:val="009F74D7"/>
    <w:rsid w:val="009F74F8"/>
    <w:rsid w:val="009F77A4"/>
    <w:rsid w:val="009F7D46"/>
    <w:rsid w:val="009F7E73"/>
    <w:rsid w:val="00A00CE1"/>
    <w:rsid w:val="00A010D5"/>
    <w:rsid w:val="00A015AB"/>
    <w:rsid w:val="00A01E28"/>
    <w:rsid w:val="00A01F7D"/>
    <w:rsid w:val="00A0201E"/>
    <w:rsid w:val="00A02A31"/>
    <w:rsid w:val="00A0391B"/>
    <w:rsid w:val="00A05443"/>
    <w:rsid w:val="00A0564C"/>
    <w:rsid w:val="00A0577A"/>
    <w:rsid w:val="00A06A0A"/>
    <w:rsid w:val="00A06C9E"/>
    <w:rsid w:val="00A108D6"/>
    <w:rsid w:val="00A1098F"/>
    <w:rsid w:val="00A10D51"/>
    <w:rsid w:val="00A10F33"/>
    <w:rsid w:val="00A11094"/>
    <w:rsid w:val="00A12022"/>
    <w:rsid w:val="00A125F1"/>
    <w:rsid w:val="00A133AE"/>
    <w:rsid w:val="00A13A88"/>
    <w:rsid w:val="00A1415B"/>
    <w:rsid w:val="00A1426C"/>
    <w:rsid w:val="00A146FF"/>
    <w:rsid w:val="00A147EF"/>
    <w:rsid w:val="00A14AC0"/>
    <w:rsid w:val="00A152F9"/>
    <w:rsid w:val="00A155BD"/>
    <w:rsid w:val="00A1572E"/>
    <w:rsid w:val="00A1573B"/>
    <w:rsid w:val="00A16076"/>
    <w:rsid w:val="00A16221"/>
    <w:rsid w:val="00A16241"/>
    <w:rsid w:val="00A16530"/>
    <w:rsid w:val="00A17C8B"/>
    <w:rsid w:val="00A17D5D"/>
    <w:rsid w:val="00A20041"/>
    <w:rsid w:val="00A204DE"/>
    <w:rsid w:val="00A21AE5"/>
    <w:rsid w:val="00A21D3B"/>
    <w:rsid w:val="00A22296"/>
    <w:rsid w:val="00A22358"/>
    <w:rsid w:val="00A22A41"/>
    <w:rsid w:val="00A22AAB"/>
    <w:rsid w:val="00A2316E"/>
    <w:rsid w:val="00A2329A"/>
    <w:rsid w:val="00A23625"/>
    <w:rsid w:val="00A2392B"/>
    <w:rsid w:val="00A24297"/>
    <w:rsid w:val="00A243DD"/>
    <w:rsid w:val="00A2445B"/>
    <w:rsid w:val="00A24F26"/>
    <w:rsid w:val="00A2581D"/>
    <w:rsid w:val="00A25AD0"/>
    <w:rsid w:val="00A265D2"/>
    <w:rsid w:val="00A26695"/>
    <w:rsid w:val="00A267DB"/>
    <w:rsid w:val="00A26FCE"/>
    <w:rsid w:val="00A27155"/>
    <w:rsid w:val="00A273A5"/>
    <w:rsid w:val="00A2783C"/>
    <w:rsid w:val="00A27B03"/>
    <w:rsid w:val="00A27B2E"/>
    <w:rsid w:val="00A27C0C"/>
    <w:rsid w:val="00A30A60"/>
    <w:rsid w:val="00A30BD6"/>
    <w:rsid w:val="00A30DC3"/>
    <w:rsid w:val="00A316AE"/>
    <w:rsid w:val="00A31E10"/>
    <w:rsid w:val="00A32467"/>
    <w:rsid w:val="00A327A9"/>
    <w:rsid w:val="00A32991"/>
    <w:rsid w:val="00A32F70"/>
    <w:rsid w:val="00A336C9"/>
    <w:rsid w:val="00A33B17"/>
    <w:rsid w:val="00A34196"/>
    <w:rsid w:val="00A34AE1"/>
    <w:rsid w:val="00A34FA0"/>
    <w:rsid w:val="00A35625"/>
    <w:rsid w:val="00A3575E"/>
    <w:rsid w:val="00A35C05"/>
    <w:rsid w:val="00A35E57"/>
    <w:rsid w:val="00A3608F"/>
    <w:rsid w:val="00A360B7"/>
    <w:rsid w:val="00A3654F"/>
    <w:rsid w:val="00A36A90"/>
    <w:rsid w:val="00A37261"/>
    <w:rsid w:val="00A3799D"/>
    <w:rsid w:val="00A37C25"/>
    <w:rsid w:val="00A40B16"/>
    <w:rsid w:val="00A40F3F"/>
    <w:rsid w:val="00A41343"/>
    <w:rsid w:val="00A42222"/>
    <w:rsid w:val="00A422D0"/>
    <w:rsid w:val="00A42683"/>
    <w:rsid w:val="00A427A0"/>
    <w:rsid w:val="00A43529"/>
    <w:rsid w:val="00A43613"/>
    <w:rsid w:val="00A43901"/>
    <w:rsid w:val="00A441B6"/>
    <w:rsid w:val="00A448CC"/>
    <w:rsid w:val="00A44D04"/>
    <w:rsid w:val="00A44E6D"/>
    <w:rsid w:val="00A45134"/>
    <w:rsid w:val="00A46343"/>
    <w:rsid w:val="00A46401"/>
    <w:rsid w:val="00A46663"/>
    <w:rsid w:val="00A46AFF"/>
    <w:rsid w:val="00A46BC1"/>
    <w:rsid w:val="00A46D72"/>
    <w:rsid w:val="00A472F7"/>
    <w:rsid w:val="00A47C4E"/>
    <w:rsid w:val="00A47FE2"/>
    <w:rsid w:val="00A500D2"/>
    <w:rsid w:val="00A5065A"/>
    <w:rsid w:val="00A50F3F"/>
    <w:rsid w:val="00A511AD"/>
    <w:rsid w:val="00A5121B"/>
    <w:rsid w:val="00A51385"/>
    <w:rsid w:val="00A515C0"/>
    <w:rsid w:val="00A51916"/>
    <w:rsid w:val="00A5255C"/>
    <w:rsid w:val="00A527EA"/>
    <w:rsid w:val="00A52961"/>
    <w:rsid w:val="00A52D0B"/>
    <w:rsid w:val="00A5388F"/>
    <w:rsid w:val="00A539E6"/>
    <w:rsid w:val="00A53BB7"/>
    <w:rsid w:val="00A53FC8"/>
    <w:rsid w:val="00A5430B"/>
    <w:rsid w:val="00A543BC"/>
    <w:rsid w:val="00A54701"/>
    <w:rsid w:val="00A55534"/>
    <w:rsid w:val="00A5556F"/>
    <w:rsid w:val="00A55609"/>
    <w:rsid w:val="00A55971"/>
    <w:rsid w:val="00A559B6"/>
    <w:rsid w:val="00A55C66"/>
    <w:rsid w:val="00A5653A"/>
    <w:rsid w:val="00A56711"/>
    <w:rsid w:val="00A5678A"/>
    <w:rsid w:val="00A567BA"/>
    <w:rsid w:val="00A56F2A"/>
    <w:rsid w:val="00A57544"/>
    <w:rsid w:val="00A5754D"/>
    <w:rsid w:val="00A57864"/>
    <w:rsid w:val="00A579D0"/>
    <w:rsid w:val="00A57A0E"/>
    <w:rsid w:val="00A57AB5"/>
    <w:rsid w:val="00A57B1E"/>
    <w:rsid w:val="00A57C25"/>
    <w:rsid w:val="00A57C7C"/>
    <w:rsid w:val="00A57F15"/>
    <w:rsid w:val="00A6006D"/>
    <w:rsid w:val="00A602F2"/>
    <w:rsid w:val="00A60E53"/>
    <w:rsid w:val="00A613DC"/>
    <w:rsid w:val="00A617DA"/>
    <w:rsid w:val="00A61846"/>
    <w:rsid w:val="00A61F41"/>
    <w:rsid w:val="00A61F72"/>
    <w:rsid w:val="00A621C5"/>
    <w:rsid w:val="00A626CE"/>
    <w:rsid w:val="00A62CC6"/>
    <w:rsid w:val="00A63473"/>
    <w:rsid w:val="00A63A1D"/>
    <w:rsid w:val="00A643BE"/>
    <w:rsid w:val="00A64958"/>
    <w:rsid w:val="00A658E6"/>
    <w:rsid w:val="00A65AD0"/>
    <w:rsid w:val="00A65BD2"/>
    <w:rsid w:val="00A65BF7"/>
    <w:rsid w:val="00A66378"/>
    <w:rsid w:val="00A6655D"/>
    <w:rsid w:val="00A667D2"/>
    <w:rsid w:val="00A66A13"/>
    <w:rsid w:val="00A66A63"/>
    <w:rsid w:val="00A66CAA"/>
    <w:rsid w:val="00A67897"/>
    <w:rsid w:val="00A67926"/>
    <w:rsid w:val="00A67D27"/>
    <w:rsid w:val="00A67F82"/>
    <w:rsid w:val="00A70467"/>
    <w:rsid w:val="00A71364"/>
    <w:rsid w:val="00A714AC"/>
    <w:rsid w:val="00A715A0"/>
    <w:rsid w:val="00A71716"/>
    <w:rsid w:val="00A72B54"/>
    <w:rsid w:val="00A72EE8"/>
    <w:rsid w:val="00A7314D"/>
    <w:rsid w:val="00A7317B"/>
    <w:rsid w:val="00A7329C"/>
    <w:rsid w:val="00A73308"/>
    <w:rsid w:val="00A73413"/>
    <w:rsid w:val="00A73E28"/>
    <w:rsid w:val="00A73F66"/>
    <w:rsid w:val="00A74093"/>
    <w:rsid w:val="00A7425C"/>
    <w:rsid w:val="00A74607"/>
    <w:rsid w:val="00A7489E"/>
    <w:rsid w:val="00A749CF"/>
    <w:rsid w:val="00A75287"/>
    <w:rsid w:val="00A753DF"/>
    <w:rsid w:val="00A75451"/>
    <w:rsid w:val="00A759D4"/>
    <w:rsid w:val="00A75AE1"/>
    <w:rsid w:val="00A75EE5"/>
    <w:rsid w:val="00A76357"/>
    <w:rsid w:val="00A76542"/>
    <w:rsid w:val="00A7687C"/>
    <w:rsid w:val="00A76ADC"/>
    <w:rsid w:val="00A76C54"/>
    <w:rsid w:val="00A76CCF"/>
    <w:rsid w:val="00A774C7"/>
    <w:rsid w:val="00A77AA3"/>
    <w:rsid w:val="00A77C83"/>
    <w:rsid w:val="00A77DB0"/>
    <w:rsid w:val="00A8018D"/>
    <w:rsid w:val="00A80485"/>
    <w:rsid w:val="00A8059B"/>
    <w:rsid w:val="00A80C0E"/>
    <w:rsid w:val="00A80E34"/>
    <w:rsid w:val="00A81177"/>
    <w:rsid w:val="00A812C8"/>
    <w:rsid w:val="00A81DE6"/>
    <w:rsid w:val="00A821CB"/>
    <w:rsid w:val="00A822CE"/>
    <w:rsid w:val="00A837C6"/>
    <w:rsid w:val="00A8407C"/>
    <w:rsid w:val="00A84690"/>
    <w:rsid w:val="00A85C3A"/>
    <w:rsid w:val="00A85F7D"/>
    <w:rsid w:val="00A878DE"/>
    <w:rsid w:val="00A87B96"/>
    <w:rsid w:val="00A902F1"/>
    <w:rsid w:val="00A90762"/>
    <w:rsid w:val="00A90D13"/>
    <w:rsid w:val="00A90DC1"/>
    <w:rsid w:val="00A91392"/>
    <w:rsid w:val="00A91711"/>
    <w:rsid w:val="00A918A5"/>
    <w:rsid w:val="00A91AF4"/>
    <w:rsid w:val="00A91C15"/>
    <w:rsid w:val="00A9206C"/>
    <w:rsid w:val="00A922AA"/>
    <w:rsid w:val="00A92300"/>
    <w:rsid w:val="00A929F3"/>
    <w:rsid w:val="00A937DA"/>
    <w:rsid w:val="00A94096"/>
    <w:rsid w:val="00A94559"/>
    <w:rsid w:val="00A94786"/>
    <w:rsid w:val="00A94791"/>
    <w:rsid w:val="00A95444"/>
    <w:rsid w:val="00A956C3"/>
    <w:rsid w:val="00A95828"/>
    <w:rsid w:val="00A9605F"/>
    <w:rsid w:val="00A96725"/>
    <w:rsid w:val="00A9676B"/>
    <w:rsid w:val="00A97115"/>
    <w:rsid w:val="00A978BD"/>
    <w:rsid w:val="00AA02A5"/>
    <w:rsid w:val="00AA0813"/>
    <w:rsid w:val="00AA09F9"/>
    <w:rsid w:val="00AA1607"/>
    <w:rsid w:val="00AA1615"/>
    <w:rsid w:val="00AA1A87"/>
    <w:rsid w:val="00AA2A49"/>
    <w:rsid w:val="00AA2A96"/>
    <w:rsid w:val="00AA3145"/>
    <w:rsid w:val="00AA3215"/>
    <w:rsid w:val="00AA34FB"/>
    <w:rsid w:val="00AA3C49"/>
    <w:rsid w:val="00AA4DA8"/>
    <w:rsid w:val="00AA620A"/>
    <w:rsid w:val="00AA629A"/>
    <w:rsid w:val="00AA68D1"/>
    <w:rsid w:val="00AA6C82"/>
    <w:rsid w:val="00AA6DC7"/>
    <w:rsid w:val="00AA740A"/>
    <w:rsid w:val="00AA78E3"/>
    <w:rsid w:val="00AA78EF"/>
    <w:rsid w:val="00AA7B23"/>
    <w:rsid w:val="00AA7F8A"/>
    <w:rsid w:val="00AB01E7"/>
    <w:rsid w:val="00AB1497"/>
    <w:rsid w:val="00AB1594"/>
    <w:rsid w:val="00AB1C51"/>
    <w:rsid w:val="00AB1C7E"/>
    <w:rsid w:val="00AB22F4"/>
    <w:rsid w:val="00AB247F"/>
    <w:rsid w:val="00AB40E3"/>
    <w:rsid w:val="00AB432E"/>
    <w:rsid w:val="00AB5024"/>
    <w:rsid w:val="00AB51E3"/>
    <w:rsid w:val="00AB5507"/>
    <w:rsid w:val="00AB581E"/>
    <w:rsid w:val="00AB5A7C"/>
    <w:rsid w:val="00AB5E82"/>
    <w:rsid w:val="00AB6617"/>
    <w:rsid w:val="00AB6923"/>
    <w:rsid w:val="00AB6E37"/>
    <w:rsid w:val="00AB70A2"/>
    <w:rsid w:val="00AB7255"/>
    <w:rsid w:val="00AC0528"/>
    <w:rsid w:val="00AC0D24"/>
    <w:rsid w:val="00AC168F"/>
    <w:rsid w:val="00AC16DA"/>
    <w:rsid w:val="00AC1A0D"/>
    <w:rsid w:val="00AC1CF0"/>
    <w:rsid w:val="00AC2D73"/>
    <w:rsid w:val="00AC2EDD"/>
    <w:rsid w:val="00AC2F18"/>
    <w:rsid w:val="00AC3471"/>
    <w:rsid w:val="00AC36B2"/>
    <w:rsid w:val="00AC4039"/>
    <w:rsid w:val="00AC4C2C"/>
    <w:rsid w:val="00AC52A9"/>
    <w:rsid w:val="00AC6267"/>
    <w:rsid w:val="00AC62DA"/>
    <w:rsid w:val="00AC641F"/>
    <w:rsid w:val="00AC648F"/>
    <w:rsid w:val="00AC651C"/>
    <w:rsid w:val="00AC691B"/>
    <w:rsid w:val="00AC6A06"/>
    <w:rsid w:val="00AC6C00"/>
    <w:rsid w:val="00AC76D1"/>
    <w:rsid w:val="00AC7D64"/>
    <w:rsid w:val="00AC7F7A"/>
    <w:rsid w:val="00AD0066"/>
    <w:rsid w:val="00AD013C"/>
    <w:rsid w:val="00AD01DE"/>
    <w:rsid w:val="00AD0CFE"/>
    <w:rsid w:val="00AD103D"/>
    <w:rsid w:val="00AD1BE6"/>
    <w:rsid w:val="00AD2051"/>
    <w:rsid w:val="00AD22C5"/>
    <w:rsid w:val="00AD2C7E"/>
    <w:rsid w:val="00AD2E3B"/>
    <w:rsid w:val="00AD3057"/>
    <w:rsid w:val="00AD37D6"/>
    <w:rsid w:val="00AD3802"/>
    <w:rsid w:val="00AD3BE0"/>
    <w:rsid w:val="00AD4129"/>
    <w:rsid w:val="00AD49B0"/>
    <w:rsid w:val="00AD4FE3"/>
    <w:rsid w:val="00AD5181"/>
    <w:rsid w:val="00AD5FF0"/>
    <w:rsid w:val="00AD7AF0"/>
    <w:rsid w:val="00AE0189"/>
    <w:rsid w:val="00AE04D7"/>
    <w:rsid w:val="00AE04EF"/>
    <w:rsid w:val="00AE0534"/>
    <w:rsid w:val="00AE08ED"/>
    <w:rsid w:val="00AE0A2B"/>
    <w:rsid w:val="00AE0D75"/>
    <w:rsid w:val="00AE1C9C"/>
    <w:rsid w:val="00AE1ED6"/>
    <w:rsid w:val="00AE2335"/>
    <w:rsid w:val="00AE2369"/>
    <w:rsid w:val="00AE25BC"/>
    <w:rsid w:val="00AE262C"/>
    <w:rsid w:val="00AE27E3"/>
    <w:rsid w:val="00AE28E8"/>
    <w:rsid w:val="00AE2E2E"/>
    <w:rsid w:val="00AE3279"/>
    <w:rsid w:val="00AE3EA5"/>
    <w:rsid w:val="00AE4B31"/>
    <w:rsid w:val="00AE4E4C"/>
    <w:rsid w:val="00AE53A9"/>
    <w:rsid w:val="00AE5745"/>
    <w:rsid w:val="00AE5DEF"/>
    <w:rsid w:val="00AE680C"/>
    <w:rsid w:val="00AE68AF"/>
    <w:rsid w:val="00AE69E5"/>
    <w:rsid w:val="00AE7583"/>
    <w:rsid w:val="00AE792B"/>
    <w:rsid w:val="00AE7D3B"/>
    <w:rsid w:val="00AF00B6"/>
    <w:rsid w:val="00AF0159"/>
    <w:rsid w:val="00AF0789"/>
    <w:rsid w:val="00AF0B34"/>
    <w:rsid w:val="00AF0C88"/>
    <w:rsid w:val="00AF1C93"/>
    <w:rsid w:val="00AF2343"/>
    <w:rsid w:val="00AF2390"/>
    <w:rsid w:val="00AF2C4B"/>
    <w:rsid w:val="00AF2D46"/>
    <w:rsid w:val="00AF3B6E"/>
    <w:rsid w:val="00AF3CCE"/>
    <w:rsid w:val="00AF40DE"/>
    <w:rsid w:val="00AF4390"/>
    <w:rsid w:val="00AF4EBC"/>
    <w:rsid w:val="00AF52AA"/>
    <w:rsid w:val="00AF5356"/>
    <w:rsid w:val="00AF57B5"/>
    <w:rsid w:val="00AF59E9"/>
    <w:rsid w:val="00AF5C36"/>
    <w:rsid w:val="00AF5C8E"/>
    <w:rsid w:val="00AF60E5"/>
    <w:rsid w:val="00AF620B"/>
    <w:rsid w:val="00AF690F"/>
    <w:rsid w:val="00AF6D62"/>
    <w:rsid w:val="00AF73DC"/>
    <w:rsid w:val="00AF742B"/>
    <w:rsid w:val="00AF75FD"/>
    <w:rsid w:val="00AF780C"/>
    <w:rsid w:val="00AF7811"/>
    <w:rsid w:val="00B0017A"/>
    <w:rsid w:val="00B0022E"/>
    <w:rsid w:val="00B006B2"/>
    <w:rsid w:val="00B00A41"/>
    <w:rsid w:val="00B016E6"/>
    <w:rsid w:val="00B01E60"/>
    <w:rsid w:val="00B0205C"/>
    <w:rsid w:val="00B02169"/>
    <w:rsid w:val="00B027F2"/>
    <w:rsid w:val="00B02F7C"/>
    <w:rsid w:val="00B033D0"/>
    <w:rsid w:val="00B03E38"/>
    <w:rsid w:val="00B0494C"/>
    <w:rsid w:val="00B0505F"/>
    <w:rsid w:val="00B05237"/>
    <w:rsid w:val="00B05BF6"/>
    <w:rsid w:val="00B05F5F"/>
    <w:rsid w:val="00B0605D"/>
    <w:rsid w:val="00B06135"/>
    <w:rsid w:val="00B06204"/>
    <w:rsid w:val="00B066C8"/>
    <w:rsid w:val="00B06788"/>
    <w:rsid w:val="00B06F38"/>
    <w:rsid w:val="00B07228"/>
    <w:rsid w:val="00B073D3"/>
    <w:rsid w:val="00B07AF4"/>
    <w:rsid w:val="00B10543"/>
    <w:rsid w:val="00B10C0A"/>
    <w:rsid w:val="00B1127B"/>
    <w:rsid w:val="00B11567"/>
    <w:rsid w:val="00B11B3B"/>
    <w:rsid w:val="00B120E7"/>
    <w:rsid w:val="00B127C8"/>
    <w:rsid w:val="00B12B5B"/>
    <w:rsid w:val="00B12F43"/>
    <w:rsid w:val="00B12FEA"/>
    <w:rsid w:val="00B130AB"/>
    <w:rsid w:val="00B13544"/>
    <w:rsid w:val="00B1494C"/>
    <w:rsid w:val="00B15192"/>
    <w:rsid w:val="00B15397"/>
    <w:rsid w:val="00B15628"/>
    <w:rsid w:val="00B156B8"/>
    <w:rsid w:val="00B15A5D"/>
    <w:rsid w:val="00B165EE"/>
    <w:rsid w:val="00B174CE"/>
    <w:rsid w:val="00B175CD"/>
    <w:rsid w:val="00B17773"/>
    <w:rsid w:val="00B177C5"/>
    <w:rsid w:val="00B17DAC"/>
    <w:rsid w:val="00B2067C"/>
    <w:rsid w:val="00B20D8B"/>
    <w:rsid w:val="00B20EAB"/>
    <w:rsid w:val="00B21017"/>
    <w:rsid w:val="00B21094"/>
    <w:rsid w:val="00B211F3"/>
    <w:rsid w:val="00B215CF"/>
    <w:rsid w:val="00B21B78"/>
    <w:rsid w:val="00B21CFF"/>
    <w:rsid w:val="00B2238A"/>
    <w:rsid w:val="00B22524"/>
    <w:rsid w:val="00B2279A"/>
    <w:rsid w:val="00B22CA1"/>
    <w:rsid w:val="00B22DFB"/>
    <w:rsid w:val="00B22E05"/>
    <w:rsid w:val="00B22EF4"/>
    <w:rsid w:val="00B22FDE"/>
    <w:rsid w:val="00B23614"/>
    <w:rsid w:val="00B237AE"/>
    <w:rsid w:val="00B239C0"/>
    <w:rsid w:val="00B23E60"/>
    <w:rsid w:val="00B244D5"/>
    <w:rsid w:val="00B2460E"/>
    <w:rsid w:val="00B247DC"/>
    <w:rsid w:val="00B24A80"/>
    <w:rsid w:val="00B24F8B"/>
    <w:rsid w:val="00B2553F"/>
    <w:rsid w:val="00B258C4"/>
    <w:rsid w:val="00B25D37"/>
    <w:rsid w:val="00B25FEC"/>
    <w:rsid w:val="00B26109"/>
    <w:rsid w:val="00B26279"/>
    <w:rsid w:val="00B2649A"/>
    <w:rsid w:val="00B26A25"/>
    <w:rsid w:val="00B26AB3"/>
    <w:rsid w:val="00B26E2F"/>
    <w:rsid w:val="00B271AF"/>
    <w:rsid w:val="00B274DA"/>
    <w:rsid w:val="00B27D6A"/>
    <w:rsid w:val="00B27FBA"/>
    <w:rsid w:val="00B30492"/>
    <w:rsid w:val="00B30668"/>
    <w:rsid w:val="00B3091E"/>
    <w:rsid w:val="00B30B9F"/>
    <w:rsid w:val="00B31A7F"/>
    <w:rsid w:val="00B31AC3"/>
    <w:rsid w:val="00B32616"/>
    <w:rsid w:val="00B32811"/>
    <w:rsid w:val="00B33666"/>
    <w:rsid w:val="00B338EB"/>
    <w:rsid w:val="00B33BC7"/>
    <w:rsid w:val="00B33DAA"/>
    <w:rsid w:val="00B33FCE"/>
    <w:rsid w:val="00B34354"/>
    <w:rsid w:val="00B34895"/>
    <w:rsid w:val="00B34A90"/>
    <w:rsid w:val="00B34EF9"/>
    <w:rsid w:val="00B35A13"/>
    <w:rsid w:val="00B35B76"/>
    <w:rsid w:val="00B36117"/>
    <w:rsid w:val="00B362ED"/>
    <w:rsid w:val="00B378B9"/>
    <w:rsid w:val="00B37B8C"/>
    <w:rsid w:val="00B37BA8"/>
    <w:rsid w:val="00B37E2C"/>
    <w:rsid w:val="00B4037D"/>
    <w:rsid w:val="00B407C6"/>
    <w:rsid w:val="00B409B0"/>
    <w:rsid w:val="00B40A5E"/>
    <w:rsid w:val="00B40F19"/>
    <w:rsid w:val="00B4116B"/>
    <w:rsid w:val="00B4118A"/>
    <w:rsid w:val="00B4143D"/>
    <w:rsid w:val="00B41F74"/>
    <w:rsid w:val="00B42A73"/>
    <w:rsid w:val="00B42A75"/>
    <w:rsid w:val="00B42D74"/>
    <w:rsid w:val="00B4306A"/>
    <w:rsid w:val="00B433C6"/>
    <w:rsid w:val="00B435B6"/>
    <w:rsid w:val="00B440DE"/>
    <w:rsid w:val="00B449E0"/>
    <w:rsid w:val="00B44B94"/>
    <w:rsid w:val="00B44C54"/>
    <w:rsid w:val="00B45029"/>
    <w:rsid w:val="00B45330"/>
    <w:rsid w:val="00B463E4"/>
    <w:rsid w:val="00B463F1"/>
    <w:rsid w:val="00B46F38"/>
    <w:rsid w:val="00B46FF7"/>
    <w:rsid w:val="00B4726A"/>
    <w:rsid w:val="00B47C30"/>
    <w:rsid w:val="00B47F51"/>
    <w:rsid w:val="00B505DF"/>
    <w:rsid w:val="00B50DAB"/>
    <w:rsid w:val="00B50E01"/>
    <w:rsid w:val="00B51498"/>
    <w:rsid w:val="00B51E08"/>
    <w:rsid w:val="00B5264D"/>
    <w:rsid w:val="00B52A80"/>
    <w:rsid w:val="00B52AED"/>
    <w:rsid w:val="00B53085"/>
    <w:rsid w:val="00B53421"/>
    <w:rsid w:val="00B5361D"/>
    <w:rsid w:val="00B53CF1"/>
    <w:rsid w:val="00B541FD"/>
    <w:rsid w:val="00B548EB"/>
    <w:rsid w:val="00B553CC"/>
    <w:rsid w:val="00B55598"/>
    <w:rsid w:val="00B5592D"/>
    <w:rsid w:val="00B562F4"/>
    <w:rsid w:val="00B56E1F"/>
    <w:rsid w:val="00B574C9"/>
    <w:rsid w:val="00B5751D"/>
    <w:rsid w:val="00B577D1"/>
    <w:rsid w:val="00B57909"/>
    <w:rsid w:val="00B57A75"/>
    <w:rsid w:val="00B57AE7"/>
    <w:rsid w:val="00B57B05"/>
    <w:rsid w:val="00B606D2"/>
    <w:rsid w:val="00B60BED"/>
    <w:rsid w:val="00B61333"/>
    <w:rsid w:val="00B6171B"/>
    <w:rsid w:val="00B61932"/>
    <w:rsid w:val="00B61965"/>
    <w:rsid w:val="00B619A5"/>
    <w:rsid w:val="00B619FB"/>
    <w:rsid w:val="00B61AAE"/>
    <w:rsid w:val="00B61F20"/>
    <w:rsid w:val="00B623C3"/>
    <w:rsid w:val="00B6244B"/>
    <w:rsid w:val="00B6266D"/>
    <w:rsid w:val="00B62C0D"/>
    <w:rsid w:val="00B630BD"/>
    <w:rsid w:val="00B63560"/>
    <w:rsid w:val="00B64023"/>
    <w:rsid w:val="00B64163"/>
    <w:rsid w:val="00B64475"/>
    <w:rsid w:val="00B6484C"/>
    <w:rsid w:val="00B64D4C"/>
    <w:rsid w:val="00B6506C"/>
    <w:rsid w:val="00B65119"/>
    <w:rsid w:val="00B65233"/>
    <w:rsid w:val="00B653CF"/>
    <w:rsid w:val="00B6563F"/>
    <w:rsid w:val="00B65D8F"/>
    <w:rsid w:val="00B6606B"/>
    <w:rsid w:val="00B66487"/>
    <w:rsid w:val="00B6656D"/>
    <w:rsid w:val="00B667EA"/>
    <w:rsid w:val="00B66AD3"/>
    <w:rsid w:val="00B66F98"/>
    <w:rsid w:val="00B70E65"/>
    <w:rsid w:val="00B71492"/>
    <w:rsid w:val="00B722A8"/>
    <w:rsid w:val="00B724A9"/>
    <w:rsid w:val="00B72823"/>
    <w:rsid w:val="00B72E3F"/>
    <w:rsid w:val="00B731DB"/>
    <w:rsid w:val="00B73322"/>
    <w:rsid w:val="00B733BB"/>
    <w:rsid w:val="00B73845"/>
    <w:rsid w:val="00B7408F"/>
    <w:rsid w:val="00B74345"/>
    <w:rsid w:val="00B74985"/>
    <w:rsid w:val="00B74AF0"/>
    <w:rsid w:val="00B74B88"/>
    <w:rsid w:val="00B74C61"/>
    <w:rsid w:val="00B74F0A"/>
    <w:rsid w:val="00B75999"/>
    <w:rsid w:val="00B75AB1"/>
    <w:rsid w:val="00B75B5F"/>
    <w:rsid w:val="00B76902"/>
    <w:rsid w:val="00B76B95"/>
    <w:rsid w:val="00B7765B"/>
    <w:rsid w:val="00B77972"/>
    <w:rsid w:val="00B77DAB"/>
    <w:rsid w:val="00B808EB"/>
    <w:rsid w:val="00B80986"/>
    <w:rsid w:val="00B80BCF"/>
    <w:rsid w:val="00B818E9"/>
    <w:rsid w:val="00B81AD1"/>
    <w:rsid w:val="00B81D8F"/>
    <w:rsid w:val="00B81F3C"/>
    <w:rsid w:val="00B82667"/>
    <w:rsid w:val="00B82F53"/>
    <w:rsid w:val="00B84AEC"/>
    <w:rsid w:val="00B84E6D"/>
    <w:rsid w:val="00B85386"/>
    <w:rsid w:val="00B853D3"/>
    <w:rsid w:val="00B8577F"/>
    <w:rsid w:val="00B85956"/>
    <w:rsid w:val="00B85C8F"/>
    <w:rsid w:val="00B85E2E"/>
    <w:rsid w:val="00B8606E"/>
    <w:rsid w:val="00B8651B"/>
    <w:rsid w:val="00B86BBF"/>
    <w:rsid w:val="00B86C18"/>
    <w:rsid w:val="00B86E12"/>
    <w:rsid w:val="00B87807"/>
    <w:rsid w:val="00B907F3"/>
    <w:rsid w:val="00B90A1E"/>
    <w:rsid w:val="00B90F19"/>
    <w:rsid w:val="00B91678"/>
    <w:rsid w:val="00B916CC"/>
    <w:rsid w:val="00B91A37"/>
    <w:rsid w:val="00B921D3"/>
    <w:rsid w:val="00B92442"/>
    <w:rsid w:val="00B92522"/>
    <w:rsid w:val="00B9253D"/>
    <w:rsid w:val="00B93DA4"/>
    <w:rsid w:val="00B9432D"/>
    <w:rsid w:val="00B9478C"/>
    <w:rsid w:val="00B94943"/>
    <w:rsid w:val="00B9562B"/>
    <w:rsid w:val="00B95E02"/>
    <w:rsid w:val="00B95E17"/>
    <w:rsid w:val="00B9671C"/>
    <w:rsid w:val="00B96983"/>
    <w:rsid w:val="00B96F8A"/>
    <w:rsid w:val="00B972BD"/>
    <w:rsid w:val="00B97679"/>
    <w:rsid w:val="00B97D85"/>
    <w:rsid w:val="00B97E27"/>
    <w:rsid w:val="00B97F84"/>
    <w:rsid w:val="00BA0078"/>
    <w:rsid w:val="00BA02D1"/>
    <w:rsid w:val="00BA0617"/>
    <w:rsid w:val="00BA097C"/>
    <w:rsid w:val="00BA1120"/>
    <w:rsid w:val="00BA2D32"/>
    <w:rsid w:val="00BA2D79"/>
    <w:rsid w:val="00BA2F62"/>
    <w:rsid w:val="00BA2FCE"/>
    <w:rsid w:val="00BA342E"/>
    <w:rsid w:val="00BA3AB0"/>
    <w:rsid w:val="00BA3B5A"/>
    <w:rsid w:val="00BA3C03"/>
    <w:rsid w:val="00BA3F53"/>
    <w:rsid w:val="00BA4008"/>
    <w:rsid w:val="00BA4047"/>
    <w:rsid w:val="00BA4E52"/>
    <w:rsid w:val="00BA4F82"/>
    <w:rsid w:val="00BA5057"/>
    <w:rsid w:val="00BA50EA"/>
    <w:rsid w:val="00BA51FE"/>
    <w:rsid w:val="00BA56D1"/>
    <w:rsid w:val="00BA5B33"/>
    <w:rsid w:val="00BA5DDD"/>
    <w:rsid w:val="00BA5FB5"/>
    <w:rsid w:val="00BA6405"/>
    <w:rsid w:val="00BA7E88"/>
    <w:rsid w:val="00BB031C"/>
    <w:rsid w:val="00BB03EE"/>
    <w:rsid w:val="00BB0B72"/>
    <w:rsid w:val="00BB0EE9"/>
    <w:rsid w:val="00BB10FD"/>
    <w:rsid w:val="00BB1A0A"/>
    <w:rsid w:val="00BB2204"/>
    <w:rsid w:val="00BB2796"/>
    <w:rsid w:val="00BB2816"/>
    <w:rsid w:val="00BB35E2"/>
    <w:rsid w:val="00BB3DF4"/>
    <w:rsid w:val="00BB4106"/>
    <w:rsid w:val="00BB4558"/>
    <w:rsid w:val="00BB492E"/>
    <w:rsid w:val="00BB4F78"/>
    <w:rsid w:val="00BB5145"/>
    <w:rsid w:val="00BB567A"/>
    <w:rsid w:val="00BB6067"/>
    <w:rsid w:val="00BB6339"/>
    <w:rsid w:val="00BB7E7F"/>
    <w:rsid w:val="00BC019A"/>
    <w:rsid w:val="00BC0245"/>
    <w:rsid w:val="00BC0D46"/>
    <w:rsid w:val="00BC105B"/>
    <w:rsid w:val="00BC10B6"/>
    <w:rsid w:val="00BC13B4"/>
    <w:rsid w:val="00BC1C76"/>
    <w:rsid w:val="00BC200E"/>
    <w:rsid w:val="00BC2289"/>
    <w:rsid w:val="00BC238F"/>
    <w:rsid w:val="00BC26B6"/>
    <w:rsid w:val="00BC2BE3"/>
    <w:rsid w:val="00BC364D"/>
    <w:rsid w:val="00BC3ADD"/>
    <w:rsid w:val="00BC58C4"/>
    <w:rsid w:val="00BC698B"/>
    <w:rsid w:val="00BC6A06"/>
    <w:rsid w:val="00BC71B5"/>
    <w:rsid w:val="00BC727A"/>
    <w:rsid w:val="00BC7482"/>
    <w:rsid w:val="00BC787E"/>
    <w:rsid w:val="00BC7B9A"/>
    <w:rsid w:val="00BD0DC2"/>
    <w:rsid w:val="00BD1CA4"/>
    <w:rsid w:val="00BD22EF"/>
    <w:rsid w:val="00BD2CF7"/>
    <w:rsid w:val="00BD2EDE"/>
    <w:rsid w:val="00BD336C"/>
    <w:rsid w:val="00BD34E4"/>
    <w:rsid w:val="00BD44C2"/>
    <w:rsid w:val="00BD53E4"/>
    <w:rsid w:val="00BD5C1F"/>
    <w:rsid w:val="00BD677D"/>
    <w:rsid w:val="00BD6A02"/>
    <w:rsid w:val="00BD6C69"/>
    <w:rsid w:val="00BD6FC6"/>
    <w:rsid w:val="00BD7404"/>
    <w:rsid w:val="00BD7769"/>
    <w:rsid w:val="00BD7C82"/>
    <w:rsid w:val="00BE022B"/>
    <w:rsid w:val="00BE0880"/>
    <w:rsid w:val="00BE096A"/>
    <w:rsid w:val="00BE0A81"/>
    <w:rsid w:val="00BE0DC7"/>
    <w:rsid w:val="00BE1032"/>
    <w:rsid w:val="00BE1372"/>
    <w:rsid w:val="00BE1AFB"/>
    <w:rsid w:val="00BE206D"/>
    <w:rsid w:val="00BE2128"/>
    <w:rsid w:val="00BE2158"/>
    <w:rsid w:val="00BE21F4"/>
    <w:rsid w:val="00BE2253"/>
    <w:rsid w:val="00BE3126"/>
    <w:rsid w:val="00BE3500"/>
    <w:rsid w:val="00BE36B0"/>
    <w:rsid w:val="00BE3ACB"/>
    <w:rsid w:val="00BE3FFF"/>
    <w:rsid w:val="00BE4760"/>
    <w:rsid w:val="00BE4C1E"/>
    <w:rsid w:val="00BE4E41"/>
    <w:rsid w:val="00BE51AF"/>
    <w:rsid w:val="00BE5304"/>
    <w:rsid w:val="00BE56BC"/>
    <w:rsid w:val="00BE586D"/>
    <w:rsid w:val="00BE5FA1"/>
    <w:rsid w:val="00BE6344"/>
    <w:rsid w:val="00BE6D39"/>
    <w:rsid w:val="00BE73E8"/>
    <w:rsid w:val="00BE755A"/>
    <w:rsid w:val="00BE7DA1"/>
    <w:rsid w:val="00BF01F0"/>
    <w:rsid w:val="00BF0AF6"/>
    <w:rsid w:val="00BF0C1C"/>
    <w:rsid w:val="00BF0C6D"/>
    <w:rsid w:val="00BF11EE"/>
    <w:rsid w:val="00BF1303"/>
    <w:rsid w:val="00BF1596"/>
    <w:rsid w:val="00BF18AF"/>
    <w:rsid w:val="00BF1B7D"/>
    <w:rsid w:val="00BF1C51"/>
    <w:rsid w:val="00BF1D67"/>
    <w:rsid w:val="00BF2603"/>
    <w:rsid w:val="00BF2A4F"/>
    <w:rsid w:val="00BF3092"/>
    <w:rsid w:val="00BF317B"/>
    <w:rsid w:val="00BF321C"/>
    <w:rsid w:val="00BF3505"/>
    <w:rsid w:val="00BF460A"/>
    <w:rsid w:val="00BF4B70"/>
    <w:rsid w:val="00BF5B17"/>
    <w:rsid w:val="00BF7844"/>
    <w:rsid w:val="00BF7AFD"/>
    <w:rsid w:val="00BF7D88"/>
    <w:rsid w:val="00BF7EC6"/>
    <w:rsid w:val="00C00431"/>
    <w:rsid w:val="00C007A6"/>
    <w:rsid w:val="00C00D34"/>
    <w:rsid w:val="00C00EBB"/>
    <w:rsid w:val="00C013A1"/>
    <w:rsid w:val="00C01625"/>
    <w:rsid w:val="00C0163C"/>
    <w:rsid w:val="00C0166C"/>
    <w:rsid w:val="00C018F1"/>
    <w:rsid w:val="00C01CF6"/>
    <w:rsid w:val="00C0210B"/>
    <w:rsid w:val="00C022AA"/>
    <w:rsid w:val="00C035F4"/>
    <w:rsid w:val="00C03853"/>
    <w:rsid w:val="00C040BB"/>
    <w:rsid w:val="00C046CA"/>
    <w:rsid w:val="00C04B29"/>
    <w:rsid w:val="00C0501C"/>
    <w:rsid w:val="00C05036"/>
    <w:rsid w:val="00C06199"/>
    <w:rsid w:val="00C06C26"/>
    <w:rsid w:val="00C06D4B"/>
    <w:rsid w:val="00C072B1"/>
    <w:rsid w:val="00C07489"/>
    <w:rsid w:val="00C07AA2"/>
    <w:rsid w:val="00C07D87"/>
    <w:rsid w:val="00C07F19"/>
    <w:rsid w:val="00C07F27"/>
    <w:rsid w:val="00C102FC"/>
    <w:rsid w:val="00C10AC0"/>
    <w:rsid w:val="00C10CFD"/>
    <w:rsid w:val="00C1110E"/>
    <w:rsid w:val="00C12088"/>
    <w:rsid w:val="00C12333"/>
    <w:rsid w:val="00C129CC"/>
    <w:rsid w:val="00C129D4"/>
    <w:rsid w:val="00C12A3C"/>
    <w:rsid w:val="00C12F3F"/>
    <w:rsid w:val="00C13075"/>
    <w:rsid w:val="00C137CD"/>
    <w:rsid w:val="00C141E4"/>
    <w:rsid w:val="00C14A26"/>
    <w:rsid w:val="00C14B18"/>
    <w:rsid w:val="00C15400"/>
    <w:rsid w:val="00C16B6D"/>
    <w:rsid w:val="00C16D72"/>
    <w:rsid w:val="00C2018A"/>
    <w:rsid w:val="00C209D0"/>
    <w:rsid w:val="00C20AFC"/>
    <w:rsid w:val="00C216DA"/>
    <w:rsid w:val="00C224EB"/>
    <w:rsid w:val="00C22775"/>
    <w:rsid w:val="00C2284A"/>
    <w:rsid w:val="00C22BA5"/>
    <w:rsid w:val="00C22F79"/>
    <w:rsid w:val="00C232B0"/>
    <w:rsid w:val="00C23445"/>
    <w:rsid w:val="00C235BC"/>
    <w:rsid w:val="00C23609"/>
    <w:rsid w:val="00C237D9"/>
    <w:rsid w:val="00C23BEA"/>
    <w:rsid w:val="00C23E8C"/>
    <w:rsid w:val="00C2425C"/>
    <w:rsid w:val="00C24524"/>
    <w:rsid w:val="00C24A42"/>
    <w:rsid w:val="00C2514D"/>
    <w:rsid w:val="00C25346"/>
    <w:rsid w:val="00C257AB"/>
    <w:rsid w:val="00C25826"/>
    <w:rsid w:val="00C25B84"/>
    <w:rsid w:val="00C2616F"/>
    <w:rsid w:val="00C267D9"/>
    <w:rsid w:val="00C26988"/>
    <w:rsid w:val="00C26FBE"/>
    <w:rsid w:val="00C273AD"/>
    <w:rsid w:val="00C27963"/>
    <w:rsid w:val="00C304A8"/>
    <w:rsid w:val="00C310F8"/>
    <w:rsid w:val="00C31255"/>
    <w:rsid w:val="00C3128E"/>
    <w:rsid w:val="00C315E3"/>
    <w:rsid w:val="00C32197"/>
    <w:rsid w:val="00C32369"/>
    <w:rsid w:val="00C326FB"/>
    <w:rsid w:val="00C346E1"/>
    <w:rsid w:val="00C35DFA"/>
    <w:rsid w:val="00C361A6"/>
    <w:rsid w:val="00C36700"/>
    <w:rsid w:val="00C36867"/>
    <w:rsid w:val="00C36E7F"/>
    <w:rsid w:val="00C37003"/>
    <w:rsid w:val="00C370BE"/>
    <w:rsid w:val="00C3732B"/>
    <w:rsid w:val="00C37DB0"/>
    <w:rsid w:val="00C37FFB"/>
    <w:rsid w:val="00C40788"/>
    <w:rsid w:val="00C40D25"/>
    <w:rsid w:val="00C4116F"/>
    <w:rsid w:val="00C41196"/>
    <w:rsid w:val="00C4212D"/>
    <w:rsid w:val="00C4227D"/>
    <w:rsid w:val="00C42BB6"/>
    <w:rsid w:val="00C42FD7"/>
    <w:rsid w:val="00C43655"/>
    <w:rsid w:val="00C4382D"/>
    <w:rsid w:val="00C438DB"/>
    <w:rsid w:val="00C43F2B"/>
    <w:rsid w:val="00C442C9"/>
    <w:rsid w:val="00C4474F"/>
    <w:rsid w:val="00C44D12"/>
    <w:rsid w:val="00C453F7"/>
    <w:rsid w:val="00C45E4E"/>
    <w:rsid w:val="00C45E79"/>
    <w:rsid w:val="00C46240"/>
    <w:rsid w:val="00C46A99"/>
    <w:rsid w:val="00C46AD2"/>
    <w:rsid w:val="00C46C59"/>
    <w:rsid w:val="00C46C6A"/>
    <w:rsid w:val="00C46DD1"/>
    <w:rsid w:val="00C46EB8"/>
    <w:rsid w:val="00C474CF"/>
    <w:rsid w:val="00C47987"/>
    <w:rsid w:val="00C47DB0"/>
    <w:rsid w:val="00C47F7E"/>
    <w:rsid w:val="00C5049F"/>
    <w:rsid w:val="00C50AC2"/>
    <w:rsid w:val="00C5105B"/>
    <w:rsid w:val="00C5119C"/>
    <w:rsid w:val="00C512DC"/>
    <w:rsid w:val="00C516D0"/>
    <w:rsid w:val="00C517E9"/>
    <w:rsid w:val="00C51C67"/>
    <w:rsid w:val="00C51CBC"/>
    <w:rsid w:val="00C52219"/>
    <w:rsid w:val="00C5227D"/>
    <w:rsid w:val="00C522A0"/>
    <w:rsid w:val="00C52CD4"/>
    <w:rsid w:val="00C53324"/>
    <w:rsid w:val="00C53363"/>
    <w:rsid w:val="00C533B9"/>
    <w:rsid w:val="00C53611"/>
    <w:rsid w:val="00C5392F"/>
    <w:rsid w:val="00C5448E"/>
    <w:rsid w:val="00C54645"/>
    <w:rsid w:val="00C54A83"/>
    <w:rsid w:val="00C552BA"/>
    <w:rsid w:val="00C5535C"/>
    <w:rsid w:val="00C55AB4"/>
    <w:rsid w:val="00C55B34"/>
    <w:rsid w:val="00C55EFF"/>
    <w:rsid w:val="00C55FCF"/>
    <w:rsid w:val="00C56107"/>
    <w:rsid w:val="00C561B1"/>
    <w:rsid w:val="00C5633C"/>
    <w:rsid w:val="00C5634B"/>
    <w:rsid w:val="00C566C9"/>
    <w:rsid w:val="00C56A33"/>
    <w:rsid w:val="00C57275"/>
    <w:rsid w:val="00C57355"/>
    <w:rsid w:val="00C5772C"/>
    <w:rsid w:val="00C605E9"/>
    <w:rsid w:val="00C6089F"/>
    <w:rsid w:val="00C612DD"/>
    <w:rsid w:val="00C6182F"/>
    <w:rsid w:val="00C62B26"/>
    <w:rsid w:val="00C62DC6"/>
    <w:rsid w:val="00C63019"/>
    <w:rsid w:val="00C6302D"/>
    <w:rsid w:val="00C630BC"/>
    <w:rsid w:val="00C63D69"/>
    <w:rsid w:val="00C64064"/>
    <w:rsid w:val="00C6557F"/>
    <w:rsid w:val="00C65C67"/>
    <w:rsid w:val="00C65D53"/>
    <w:rsid w:val="00C65E09"/>
    <w:rsid w:val="00C65E37"/>
    <w:rsid w:val="00C66B73"/>
    <w:rsid w:val="00C66D38"/>
    <w:rsid w:val="00C66D85"/>
    <w:rsid w:val="00C66EF4"/>
    <w:rsid w:val="00C67F9D"/>
    <w:rsid w:val="00C7093B"/>
    <w:rsid w:val="00C718B6"/>
    <w:rsid w:val="00C71B82"/>
    <w:rsid w:val="00C71EEC"/>
    <w:rsid w:val="00C721AE"/>
    <w:rsid w:val="00C72240"/>
    <w:rsid w:val="00C727BE"/>
    <w:rsid w:val="00C72823"/>
    <w:rsid w:val="00C72877"/>
    <w:rsid w:val="00C72DB7"/>
    <w:rsid w:val="00C72F36"/>
    <w:rsid w:val="00C7330D"/>
    <w:rsid w:val="00C7400D"/>
    <w:rsid w:val="00C742BC"/>
    <w:rsid w:val="00C7444E"/>
    <w:rsid w:val="00C74CC1"/>
    <w:rsid w:val="00C74E58"/>
    <w:rsid w:val="00C74E7D"/>
    <w:rsid w:val="00C74F99"/>
    <w:rsid w:val="00C75083"/>
    <w:rsid w:val="00C75575"/>
    <w:rsid w:val="00C75827"/>
    <w:rsid w:val="00C76204"/>
    <w:rsid w:val="00C76460"/>
    <w:rsid w:val="00C764B9"/>
    <w:rsid w:val="00C76905"/>
    <w:rsid w:val="00C76C57"/>
    <w:rsid w:val="00C80AFB"/>
    <w:rsid w:val="00C80DD0"/>
    <w:rsid w:val="00C811B8"/>
    <w:rsid w:val="00C817B4"/>
    <w:rsid w:val="00C824C2"/>
    <w:rsid w:val="00C827B1"/>
    <w:rsid w:val="00C82C02"/>
    <w:rsid w:val="00C82C53"/>
    <w:rsid w:val="00C830F7"/>
    <w:rsid w:val="00C83107"/>
    <w:rsid w:val="00C838B6"/>
    <w:rsid w:val="00C83A21"/>
    <w:rsid w:val="00C840DD"/>
    <w:rsid w:val="00C84376"/>
    <w:rsid w:val="00C847A1"/>
    <w:rsid w:val="00C84912"/>
    <w:rsid w:val="00C8503D"/>
    <w:rsid w:val="00C858D4"/>
    <w:rsid w:val="00C86DE1"/>
    <w:rsid w:val="00C87079"/>
    <w:rsid w:val="00C8731A"/>
    <w:rsid w:val="00C87827"/>
    <w:rsid w:val="00C87DB3"/>
    <w:rsid w:val="00C9157A"/>
    <w:rsid w:val="00C919B3"/>
    <w:rsid w:val="00C91C65"/>
    <w:rsid w:val="00C92016"/>
    <w:rsid w:val="00C923FF"/>
    <w:rsid w:val="00C9253F"/>
    <w:rsid w:val="00C9288D"/>
    <w:rsid w:val="00C92A6A"/>
    <w:rsid w:val="00C93151"/>
    <w:rsid w:val="00C93833"/>
    <w:rsid w:val="00C93E91"/>
    <w:rsid w:val="00C94288"/>
    <w:rsid w:val="00C94B7B"/>
    <w:rsid w:val="00C9509A"/>
    <w:rsid w:val="00C95638"/>
    <w:rsid w:val="00C961EC"/>
    <w:rsid w:val="00C966DD"/>
    <w:rsid w:val="00C96ACC"/>
    <w:rsid w:val="00C96EAC"/>
    <w:rsid w:val="00C97CF4"/>
    <w:rsid w:val="00CA0103"/>
    <w:rsid w:val="00CA05D5"/>
    <w:rsid w:val="00CA0632"/>
    <w:rsid w:val="00CA0757"/>
    <w:rsid w:val="00CA0C37"/>
    <w:rsid w:val="00CA1147"/>
    <w:rsid w:val="00CA1859"/>
    <w:rsid w:val="00CA1872"/>
    <w:rsid w:val="00CA1930"/>
    <w:rsid w:val="00CA2423"/>
    <w:rsid w:val="00CA279F"/>
    <w:rsid w:val="00CA2D76"/>
    <w:rsid w:val="00CA2F96"/>
    <w:rsid w:val="00CA32FB"/>
    <w:rsid w:val="00CA3698"/>
    <w:rsid w:val="00CA414A"/>
    <w:rsid w:val="00CA4188"/>
    <w:rsid w:val="00CA4242"/>
    <w:rsid w:val="00CA4359"/>
    <w:rsid w:val="00CA4540"/>
    <w:rsid w:val="00CA4550"/>
    <w:rsid w:val="00CA4D98"/>
    <w:rsid w:val="00CA5BC7"/>
    <w:rsid w:val="00CA6075"/>
    <w:rsid w:val="00CA6A75"/>
    <w:rsid w:val="00CA711E"/>
    <w:rsid w:val="00CA7304"/>
    <w:rsid w:val="00CA77F9"/>
    <w:rsid w:val="00CA7E38"/>
    <w:rsid w:val="00CB051A"/>
    <w:rsid w:val="00CB0DF1"/>
    <w:rsid w:val="00CB1027"/>
    <w:rsid w:val="00CB14FF"/>
    <w:rsid w:val="00CB15C4"/>
    <w:rsid w:val="00CB1759"/>
    <w:rsid w:val="00CB1A73"/>
    <w:rsid w:val="00CB1BC8"/>
    <w:rsid w:val="00CB245B"/>
    <w:rsid w:val="00CB31B4"/>
    <w:rsid w:val="00CB32E1"/>
    <w:rsid w:val="00CB34B1"/>
    <w:rsid w:val="00CB3CE3"/>
    <w:rsid w:val="00CB3D49"/>
    <w:rsid w:val="00CB422E"/>
    <w:rsid w:val="00CB4510"/>
    <w:rsid w:val="00CB4D6F"/>
    <w:rsid w:val="00CB5983"/>
    <w:rsid w:val="00CB5A9D"/>
    <w:rsid w:val="00CB5B37"/>
    <w:rsid w:val="00CB6166"/>
    <w:rsid w:val="00CB6196"/>
    <w:rsid w:val="00CB69CC"/>
    <w:rsid w:val="00CB7F59"/>
    <w:rsid w:val="00CC0032"/>
    <w:rsid w:val="00CC0A10"/>
    <w:rsid w:val="00CC1015"/>
    <w:rsid w:val="00CC1101"/>
    <w:rsid w:val="00CC141D"/>
    <w:rsid w:val="00CC188F"/>
    <w:rsid w:val="00CC1C73"/>
    <w:rsid w:val="00CC1DD3"/>
    <w:rsid w:val="00CC1EA9"/>
    <w:rsid w:val="00CC2066"/>
    <w:rsid w:val="00CC24A0"/>
    <w:rsid w:val="00CC29FD"/>
    <w:rsid w:val="00CC388A"/>
    <w:rsid w:val="00CC3BAB"/>
    <w:rsid w:val="00CC3F9A"/>
    <w:rsid w:val="00CC4206"/>
    <w:rsid w:val="00CC4354"/>
    <w:rsid w:val="00CC473A"/>
    <w:rsid w:val="00CC4DC2"/>
    <w:rsid w:val="00CC525E"/>
    <w:rsid w:val="00CC52B1"/>
    <w:rsid w:val="00CC53CF"/>
    <w:rsid w:val="00CC5A29"/>
    <w:rsid w:val="00CC5B5C"/>
    <w:rsid w:val="00CC5D37"/>
    <w:rsid w:val="00CC62B2"/>
    <w:rsid w:val="00CC6ABB"/>
    <w:rsid w:val="00CC70A3"/>
    <w:rsid w:val="00CC71A1"/>
    <w:rsid w:val="00CC75D3"/>
    <w:rsid w:val="00CD038E"/>
    <w:rsid w:val="00CD07B2"/>
    <w:rsid w:val="00CD0EBA"/>
    <w:rsid w:val="00CD1054"/>
    <w:rsid w:val="00CD10BD"/>
    <w:rsid w:val="00CD1E45"/>
    <w:rsid w:val="00CD2220"/>
    <w:rsid w:val="00CD2449"/>
    <w:rsid w:val="00CD248D"/>
    <w:rsid w:val="00CD26E2"/>
    <w:rsid w:val="00CD3622"/>
    <w:rsid w:val="00CD395B"/>
    <w:rsid w:val="00CD3B4E"/>
    <w:rsid w:val="00CD3F58"/>
    <w:rsid w:val="00CD4057"/>
    <w:rsid w:val="00CD40C7"/>
    <w:rsid w:val="00CD42C8"/>
    <w:rsid w:val="00CD42FA"/>
    <w:rsid w:val="00CD47E1"/>
    <w:rsid w:val="00CD4F26"/>
    <w:rsid w:val="00CD511C"/>
    <w:rsid w:val="00CD51D0"/>
    <w:rsid w:val="00CD544C"/>
    <w:rsid w:val="00CD563D"/>
    <w:rsid w:val="00CD5896"/>
    <w:rsid w:val="00CD60DE"/>
    <w:rsid w:val="00CD675D"/>
    <w:rsid w:val="00CD6F74"/>
    <w:rsid w:val="00CD70F9"/>
    <w:rsid w:val="00CD71BA"/>
    <w:rsid w:val="00CD71E5"/>
    <w:rsid w:val="00CD77E0"/>
    <w:rsid w:val="00CD79C4"/>
    <w:rsid w:val="00CD7AB5"/>
    <w:rsid w:val="00CE0228"/>
    <w:rsid w:val="00CE0C0B"/>
    <w:rsid w:val="00CE0E86"/>
    <w:rsid w:val="00CE15C2"/>
    <w:rsid w:val="00CE1864"/>
    <w:rsid w:val="00CE192B"/>
    <w:rsid w:val="00CE1992"/>
    <w:rsid w:val="00CE2B98"/>
    <w:rsid w:val="00CE3466"/>
    <w:rsid w:val="00CE3493"/>
    <w:rsid w:val="00CE3C8C"/>
    <w:rsid w:val="00CE3E79"/>
    <w:rsid w:val="00CE4BCE"/>
    <w:rsid w:val="00CE59CA"/>
    <w:rsid w:val="00CE6BF2"/>
    <w:rsid w:val="00CE6CCC"/>
    <w:rsid w:val="00CE771A"/>
    <w:rsid w:val="00CE77E6"/>
    <w:rsid w:val="00CE7C67"/>
    <w:rsid w:val="00CE7E19"/>
    <w:rsid w:val="00CE7EAA"/>
    <w:rsid w:val="00CF01C1"/>
    <w:rsid w:val="00CF13AD"/>
    <w:rsid w:val="00CF15D9"/>
    <w:rsid w:val="00CF2035"/>
    <w:rsid w:val="00CF25CC"/>
    <w:rsid w:val="00CF2657"/>
    <w:rsid w:val="00CF2AD8"/>
    <w:rsid w:val="00CF3605"/>
    <w:rsid w:val="00CF3880"/>
    <w:rsid w:val="00CF3E1C"/>
    <w:rsid w:val="00CF3EEF"/>
    <w:rsid w:val="00CF443E"/>
    <w:rsid w:val="00CF4EED"/>
    <w:rsid w:val="00CF5101"/>
    <w:rsid w:val="00CF51B4"/>
    <w:rsid w:val="00CF540C"/>
    <w:rsid w:val="00CF5563"/>
    <w:rsid w:val="00CF65D3"/>
    <w:rsid w:val="00CF6BCB"/>
    <w:rsid w:val="00CF74A2"/>
    <w:rsid w:val="00D00305"/>
    <w:rsid w:val="00D0048A"/>
    <w:rsid w:val="00D00D17"/>
    <w:rsid w:val="00D00D94"/>
    <w:rsid w:val="00D00E40"/>
    <w:rsid w:val="00D00EF5"/>
    <w:rsid w:val="00D012B4"/>
    <w:rsid w:val="00D013D7"/>
    <w:rsid w:val="00D0181D"/>
    <w:rsid w:val="00D01FBC"/>
    <w:rsid w:val="00D02A9A"/>
    <w:rsid w:val="00D0345D"/>
    <w:rsid w:val="00D035B6"/>
    <w:rsid w:val="00D03AE2"/>
    <w:rsid w:val="00D03F5F"/>
    <w:rsid w:val="00D04301"/>
    <w:rsid w:val="00D04C06"/>
    <w:rsid w:val="00D04E5C"/>
    <w:rsid w:val="00D04FF1"/>
    <w:rsid w:val="00D05E55"/>
    <w:rsid w:val="00D065EF"/>
    <w:rsid w:val="00D06E45"/>
    <w:rsid w:val="00D075E8"/>
    <w:rsid w:val="00D078C2"/>
    <w:rsid w:val="00D100C9"/>
    <w:rsid w:val="00D102AE"/>
    <w:rsid w:val="00D103B3"/>
    <w:rsid w:val="00D10448"/>
    <w:rsid w:val="00D108F7"/>
    <w:rsid w:val="00D10CCA"/>
    <w:rsid w:val="00D1105F"/>
    <w:rsid w:val="00D11226"/>
    <w:rsid w:val="00D11241"/>
    <w:rsid w:val="00D1128D"/>
    <w:rsid w:val="00D112D3"/>
    <w:rsid w:val="00D11C7A"/>
    <w:rsid w:val="00D11CE7"/>
    <w:rsid w:val="00D11EE2"/>
    <w:rsid w:val="00D12404"/>
    <w:rsid w:val="00D1248A"/>
    <w:rsid w:val="00D1268A"/>
    <w:rsid w:val="00D1281F"/>
    <w:rsid w:val="00D128A9"/>
    <w:rsid w:val="00D12BDD"/>
    <w:rsid w:val="00D12CAD"/>
    <w:rsid w:val="00D12ED7"/>
    <w:rsid w:val="00D13ED4"/>
    <w:rsid w:val="00D14408"/>
    <w:rsid w:val="00D1483C"/>
    <w:rsid w:val="00D14A82"/>
    <w:rsid w:val="00D14C37"/>
    <w:rsid w:val="00D15450"/>
    <w:rsid w:val="00D159B1"/>
    <w:rsid w:val="00D15C2E"/>
    <w:rsid w:val="00D164B3"/>
    <w:rsid w:val="00D16946"/>
    <w:rsid w:val="00D16C85"/>
    <w:rsid w:val="00D16E02"/>
    <w:rsid w:val="00D16EDF"/>
    <w:rsid w:val="00D174CF"/>
    <w:rsid w:val="00D17581"/>
    <w:rsid w:val="00D17CBB"/>
    <w:rsid w:val="00D20294"/>
    <w:rsid w:val="00D20605"/>
    <w:rsid w:val="00D20617"/>
    <w:rsid w:val="00D212EB"/>
    <w:rsid w:val="00D21351"/>
    <w:rsid w:val="00D21657"/>
    <w:rsid w:val="00D2175D"/>
    <w:rsid w:val="00D219D3"/>
    <w:rsid w:val="00D220C1"/>
    <w:rsid w:val="00D220FD"/>
    <w:rsid w:val="00D22AF2"/>
    <w:rsid w:val="00D23216"/>
    <w:rsid w:val="00D23384"/>
    <w:rsid w:val="00D23897"/>
    <w:rsid w:val="00D23AC0"/>
    <w:rsid w:val="00D23F71"/>
    <w:rsid w:val="00D245F2"/>
    <w:rsid w:val="00D2465B"/>
    <w:rsid w:val="00D24AC4"/>
    <w:rsid w:val="00D24B7B"/>
    <w:rsid w:val="00D252DB"/>
    <w:rsid w:val="00D25540"/>
    <w:rsid w:val="00D25E4C"/>
    <w:rsid w:val="00D26D3E"/>
    <w:rsid w:val="00D27054"/>
    <w:rsid w:val="00D279D9"/>
    <w:rsid w:val="00D27D1F"/>
    <w:rsid w:val="00D305DB"/>
    <w:rsid w:val="00D30F97"/>
    <w:rsid w:val="00D311DF"/>
    <w:rsid w:val="00D312AE"/>
    <w:rsid w:val="00D31D06"/>
    <w:rsid w:val="00D31D40"/>
    <w:rsid w:val="00D3219F"/>
    <w:rsid w:val="00D3231C"/>
    <w:rsid w:val="00D32B84"/>
    <w:rsid w:val="00D32DEF"/>
    <w:rsid w:val="00D334D6"/>
    <w:rsid w:val="00D33694"/>
    <w:rsid w:val="00D33DF3"/>
    <w:rsid w:val="00D33E5A"/>
    <w:rsid w:val="00D33E9B"/>
    <w:rsid w:val="00D34163"/>
    <w:rsid w:val="00D342FE"/>
    <w:rsid w:val="00D343A3"/>
    <w:rsid w:val="00D34995"/>
    <w:rsid w:val="00D34ABA"/>
    <w:rsid w:val="00D34B42"/>
    <w:rsid w:val="00D34D5A"/>
    <w:rsid w:val="00D35E3B"/>
    <w:rsid w:val="00D36B4E"/>
    <w:rsid w:val="00D36EBF"/>
    <w:rsid w:val="00D37275"/>
    <w:rsid w:val="00D37721"/>
    <w:rsid w:val="00D37B63"/>
    <w:rsid w:val="00D37E9B"/>
    <w:rsid w:val="00D4078D"/>
    <w:rsid w:val="00D40828"/>
    <w:rsid w:val="00D408AD"/>
    <w:rsid w:val="00D40B10"/>
    <w:rsid w:val="00D41243"/>
    <w:rsid w:val="00D41507"/>
    <w:rsid w:val="00D41678"/>
    <w:rsid w:val="00D419A5"/>
    <w:rsid w:val="00D41DBE"/>
    <w:rsid w:val="00D42317"/>
    <w:rsid w:val="00D42D1C"/>
    <w:rsid w:val="00D4325F"/>
    <w:rsid w:val="00D432CD"/>
    <w:rsid w:val="00D4361C"/>
    <w:rsid w:val="00D4387C"/>
    <w:rsid w:val="00D439C4"/>
    <w:rsid w:val="00D43BDF"/>
    <w:rsid w:val="00D43D7B"/>
    <w:rsid w:val="00D441F0"/>
    <w:rsid w:val="00D44BC9"/>
    <w:rsid w:val="00D44D9C"/>
    <w:rsid w:val="00D44DB4"/>
    <w:rsid w:val="00D451E8"/>
    <w:rsid w:val="00D4568B"/>
    <w:rsid w:val="00D45EF7"/>
    <w:rsid w:val="00D465DB"/>
    <w:rsid w:val="00D46931"/>
    <w:rsid w:val="00D46A44"/>
    <w:rsid w:val="00D46B80"/>
    <w:rsid w:val="00D4776D"/>
    <w:rsid w:val="00D47868"/>
    <w:rsid w:val="00D50769"/>
    <w:rsid w:val="00D50B07"/>
    <w:rsid w:val="00D50E55"/>
    <w:rsid w:val="00D51026"/>
    <w:rsid w:val="00D512C2"/>
    <w:rsid w:val="00D515B7"/>
    <w:rsid w:val="00D517E9"/>
    <w:rsid w:val="00D5191A"/>
    <w:rsid w:val="00D51AB3"/>
    <w:rsid w:val="00D51D83"/>
    <w:rsid w:val="00D52195"/>
    <w:rsid w:val="00D52EC4"/>
    <w:rsid w:val="00D534DA"/>
    <w:rsid w:val="00D538FC"/>
    <w:rsid w:val="00D53D10"/>
    <w:rsid w:val="00D543B4"/>
    <w:rsid w:val="00D543F8"/>
    <w:rsid w:val="00D55231"/>
    <w:rsid w:val="00D55BF7"/>
    <w:rsid w:val="00D56432"/>
    <w:rsid w:val="00D56437"/>
    <w:rsid w:val="00D5735E"/>
    <w:rsid w:val="00D57B5D"/>
    <w:rsid w:val="00D603D1"/>
    <w:rsid w:val="00D61087"/>
    <w:rsid w:val="00D619BC"/>
    <w:rsid w:val="00D61E5A"/>
    <w:rsid w:val="00D61F73"/>
    <w:rsid w:val="00D62A4F"/>
    <w:rsid w:val="00D62A63"/>
    <w:rsid w:val="00D62E94"/>
    <w:rsid w:val="00D63376"/>
    <w:rsid w:val="00D639A3"/>
    <w:rsid w:val="00D63B1B"/>
    <w:rsid w:val="00D63E14"/>
    <w:rsid w:val="00D63E8D"/>
    <w:rsid w:val="00D64B15"/>
    <w:rsid w:val="00D64EDA"/>
    <w:rsid w:val="00D65097"/>
    <w:rsid w:val="00D65348"/>
    <w:rsid w:val="00D655FB"/>
    <w:rsid w:val="00D65E3F"/>
    <w:rsid w:val="00D66F4C"/>
    <w:rsid w:val="00D67723"/>
    <w:rsid w:val="00D67D1B"/>
    <w:rsid w:val="00D702CF"/>
    <w:rsid w:val="00D702DA"/>
    <w:rsid w:val="00D70A45"/>
    <w:rsid w:val="00D711FF"/>
    <w:rsid w:val="00D71680"/>
    <w:rsid w:val="00D719F5"/>
    <w:rsid w:val="00D71D99"/>
    <w:rsid w:val="00D72020"/>
    <w:rsid w:val="00D722C8"/>
    <w:rsid w:val="00D7239D"/>
    <w:rsid w:val="00D7285E"/>
    <w:rsid w:val="00D7318D"/>
    <w:rsid w:val="00D739CE"/>
    <w:rsid w:val="00D73A3C"/>
    <w:rsid w:val="00D7419D"/>
    <w:rsid w:val="00D7433F"/>
    <w:rsid w:val="00D74755"/>
    <w:rsid w:val="00D74EF6"/>
    <w:rsid w:val="00D75161"/>
    <w:rsid w:val="00D75E4C"/>
    <w:rsid w:val="00D75EA8"/>
    <w:rsid w:val="00D76010"/>
    <w:rsid w:val="00D7612C"/>
    <w:rsid w:val="00D769D1"/>
    <w:rsid w:val="00D76D4D"/>
    <w:rsid w:val="00D77036"/>
    <w:rsid w:val="00D77CB5"/>
    <w:rsid w:val="00D81348"/>
    <w:rsid w:val="00D81913"/>
    <w:rsid w:val="00D81A81"/>
    <w:rsid w:val="00D8261C"/>
    <w:rsid w:val="00D8263A"/>
    <w:rsid w:val="00D82CAB"/>
    <w:rsid w:val="00D82DD8"/>
    <w:rsid w:val="00D82FCA"/>
    <w:rsid w:val="00D83168"/>
    <w:rsid w:val="00D83C8B"/>
    <w:rsid w:val="00D83D63"/>
    <w:rsid w:val="00D83EED"/>
    <w:rsid w:val="00D8438E"/>
    <w:rsid w:val="00D84A39"/>
    <w:rsid w:val="00D84DE0"/>
    <w:rsid w:val="00D85215"/>
    <w:rsid w:val="00D85429"/>
    <w:rsid w:val="00D85573"/>
    <w:rsid w:val="00D868B0"/>
    <w:rsid w:val="00D86DDF"/>
    <w:rsid w:val="00D86FAB"/>
    <w:rsid w:val="00D876E7"/>
    <w:rsid w:val="00D900AD"/>
    <w:rsid w:val="00D90333"/>
    <w:rsid w:val="00D90583"/>
    <w:rsid w:val="00D90F53"/>
    <w:rsid w:val="00D915E3"/>
    <w:rsid w:val="00D91A2D"/>
    <w:rsid w:val="00D91BB3"/>
    <w:rsid w:val="00D91C52"/>
    <w:rsid w:val="00D920BC"/>
    <w:rsid w:val="00D921AD"/>
    <w:rsid w:val="00D92AFB"/>
    <w:rsid w:val="00D93906"/>
    <w:rsid w:val="00D93EFB"/>
    <w:rsid w:val="00D94DFB"/>
    <w:rsid w:val="00D95409"/>
    <w:rsid w:val="00D95677"/>
    <w:rsid w:val="00D95766"/>
    <w:rsid w:val="00D95D2C"/>
    <w:rsid w:val="00D95D9A"/>
    <w:rsid w:val="00D95F11"/>
    <w:rsid w:val="00D9635D"/>
    <w:rsid w:val="00D964AA"/>
    <w:rsid w:val="00D96963"/>
    <w:rsid w:val="00D97542"/>
    <w:rsid w:val="00DA0595"/>
    <w:rsid w:val="00DA06C3"/>
    <w:rsid w:val="00DA1058"/>
    <w:rsid w:val="00DA1592"/>
    <w:rsid w:val="00DA1941"/>
    <w:rsid w:val="00DA1BA2"/>
    <w:rsid w:val="00DA1BE4"/>
    <w:rsid w:val="00DA31AD"/>
    <w:rsid w:val="00DA3381"/>
    <w:rsid w:val="00DA34F5"/>
    <w:rsid w:val="00DA441B"/>
    <w:rsid w:val="00DA482D"/>
    <w:rsid w:val="00DA4A50"/>
    <w:rsid w:val="00DA5A9F"/>
    <w:rsid w:val="00DA5C21"/>
    <w:rsid w:val="00DA5DBF"/>
    <w:rsid w:val="00DA5E0C"/>
    <w:rsid w:val="00DA5EB1"/>
    <w:rsid w:val="00DA626D"/>
    <w:rsid w:val="00DA635A"/>
    <w:rsid w:val="00DA7401"/>
    <w:rsid w:val="00DB202E"/>
    <w:rsid w:val="00DB2A76"/>
    <w:rsid w:val="00DB3566"/>
    <w:rsid w:val="00DB3D78"/>
    <w:rsid w:val="00DB4786"/>
    <w:rsid w:val="00DB499E"/>
    <w:rsid w:val="00DB4BD6"/>
    <w:rsid w:val="00DB5159"/>
    <w:rsid w:val="00DB5625"/>
    <w:rsid w:val="00DB562D"/>
    <w:rsid w:val="00DB596A"/>
    <w:rsid w:val="00DB5A4C"/>
    <w:rsid w:val="00DB5E41"/>
    <w:rsid w:val="00DB5F0A"/>
    <w:rsid w:val="00DB6A06"/>
    <w:rsid w:val="00DB6B45"/>
    <w:rsid w:val="00DB6F00"/>
    <w:rsid w:val="00DB7299"/>
    <w:rsid w:val="00DB7527"/>
    <w:rsid w:val="00DB764A"/>
    <w:rsid w:val="00DB7955"/>
    <w:rsid w:val="00DC0409"/>
    <w:rsid w:val="00DC089E"/>
    <w:rsid w:val="00DC0AC8"/>
    <w:rsid w:val="00DC2987"/>
    <w:rsid w:val="00DC29E1"/>
    <w:rsid w:val="00DC2A3A"/>
    <w:rsid w:val="00DC2AE6"/>
    <w:rsid w:val="00DC2E42"/>
    <w:rsid w:val="00DC30A4"/>
    <w:rsid w:val="00DC47BD"/>
    <w:rsid w:val="00DC4BFE"/>
    <w:rsid w:val="00DC4C3F"/>
    <w:rsid w:val="00DC52E7"/>
    <w:rsid w:val="00DC58BA"/>
    <w:rsid w:val="00DC5DF6"/>
    <w:rsid w:val="00DC5F67"/>
    <w:rsid w:val="00DC63BF"/>
    <w:rsid w:val="00DC688F"/>
    <w:rsid w:val="00DC6B02"/>
    <w:rsid w:val="00DC6BA9"/>
    <w:rsid w:val="00DC74D1"/>
    <w:rsid w:val="00DC7861"/>
    <w:rsid w:val="00DC7B4B"/>
    <w:rsid w:val="00DD009B"/>
    <w:rsid w:val="00DD0108"/>
    <w:rsid w:val="00DD0474"/>
    <w:rsid w:val="00DD0CF9"/>
    <w:rsid w:val="00DD1256"/>
    <w:rsid w:val="00DD1406"/>
    <w:rsid w:val="00DD1560"/>
    <w:rsid w:val="00DD1720"/>
    <w:rsid w:val="00DD1A35"/>
    <w:rsid w:val="00DD1F79"/>
    <w:rsid w:val="00DD2194"/>
    <w:rsid w:val="00DD2381"/>
    <w:rsid w:val="00DD25C1"/>
    <w:rsid w:val="00DD2CD0"/>
    <w:rsid w:val="00DD2D86"/>
    <w:rsid w:val="00DD36CC"/>
    <w:rsid w:val="00DD3D11"/>
    <w:rsid w:val="00DD3D4B"/>
    <w:rsid w:val="00DD3D6B"/>
    <w:rsid w:val="00DD3F65"/>
    <w:rsid w:val="00DD433F"/>
    <w:rsid w:val="00DD4682"/>
    <w:rsid w:val="00DD469B"/>
    <w:rsid w:val="00DD4734"/>
    <w:rsid w:val="00DD4BCB"/>
    <w:rsid w:val="00DD4DBC"/>
    <w:rsid w:val="00DD4EFB"/>
    <w:rsid w:val="00DD6095"/>
    <w:rsid w:val="00DD6180"/>
    <w:rsid w:val="00DD73D1"/>
    <w:rsid w:val="00DD756A"/>
    <w:rsid w:val="00DD7A70"/>
    <w:rsid w:val="00DD7AA8"/>
    <w:rsid w:val="00DE02BC"/>
    <w:rsid w:val="00DE09C7"/>
    <w:rsid w:val="00DE0B67"/>
    <w:rsid w:val="00DE1A9D"/>
    <w:rsid w:val="00DE1E7B"/>
    <w:rsid w:val="00DE2C8A"/>
    <w:rsid w:val="00DE3072"/>
    <w:rsid w:val="00DE329F"/>
    <w:rsid w:val="00DE4457"/>
    <w:rsid w:val="00DE5248"/>
    <w:rsid w:val="00DE5698"/>
    <w:rsid w:val="00DE56C0"/>
    <w:rsid w:val="00DE61AC"/>
    <w:rsid w:val="00DE6435"/>
    <w:rsid w:val="00DE6848"/>
    <w:rsid w:val="00DE6A88"/>
    <w:rsid w:val="00DE6C7F"/>
    <w:rsid w:val="00DE6D18"/>
    <w:rsid w:val="00DE6E5A"/>
    <w:rsid w:val="00DE7195"/>
    <w:rsid w:val="00DE7902"/>
    <w:rsid w:val="00DE7E97"/>
    <w:rsid w:val="00DF0457"/>
    <w:rsid w:val="00DF0AD4"/>
    <w:rsid w:val="00DF0C70"/>
    <w:rsid w:val="00DF0CEE"/>
    <w:rsid w:val="00DF1471"/>
    <w:rsid w:val="00DF1762"/>
    <w:rsid w:val="00DF1D9B"/>
    <w:rsid w:val="00DF1E55"/>
    <w:rsid w:val="00DF1E60"/>
    <w:rsid w:val="00DF2507"/>
    <w:rsid w:val="00DF32C5"/>
    <w:rsid w:val="00DF32E5"/>
    <w:rsid w:val="00DF3574"/>
    <w:rsid w:val="00DF5642"/>
    <w:rsid w:val="00DF56FA"/>
    <w:rsid w:val="00DF58F0"/>
    <w:rsid w:val="00DF6684"/>
    <w:rsid w:val="00DF6C23"/>
    <w:rsid w:val="00DF73B1"/>
    <w:rsid w:val="00E00122"/>
    <w:rsid w:val="00E004A8"/>
    <w:rsid w:val="00E005FB"/>
    <w:rsid w:val="00E006C2"/>
    <w:rsid w:val="00E00E51"/>
    <w:rsid w:val="00E00EC7"/>
    <w:rsid w:val="00E01101"/>
    <w:rsid w:val="00E01C35"/>
    <w:rsid w:val="00E02839"/>
    <w:rsid w:val="00E02B08"/>
    <w:rsid w:val="00E02C3D"/>
    <w:rsid w:val="00E02F01"/>
    <w:rsid w:val="00E03721"/>
    <w:rsid w:val="00E048D3"/>
    <w:rsid w:val="00E0524C"/>
    <w:rsid w:val="00E056C2"/>
    <w:rsid w:val="00E05881"/>
    <w:rsid w:val="00E05C1E"/>
    <w:rsid w:val="00E0617E"/>
    <w:rsid w:val="00E06396"/>
    <w:rsid w:val="00E066B4"/>
    <w:rsid w:val="00E067D5"/>
    <w:rsid w:val="00E06A64"/>
    <w:rsid w:val="00E073A6"/>
    <w:rsid w:val="00E07CB9"/>
    <w:rsid w:val="00E07DE6"/>
    <w:rsid w:val="00E100D2"/>
    <w:rsid w:val="00E10306"/>
    <w:rsid w:val="00E1036D"/>
    <w:rsid w:val="00E104CB"/>
    <w:rsid w:val="00E107DB"/>
    <w:rsid w:val="00E10939"/>
    <w:rsid w:val="00E10EBC"/>
    <w:rsid w:val="00E10F8C"/>
    <w:rsid w:val="00E10FDB"/>
    <w:rsid w:val="00E115A0"/>
    <w:rsid w:val="00E12265"/>
    <w:rsid w:val="00E13E54"/>
    <w:rsid w:val="00E1416E"/>
    <w:rsid w:val="00E14DA3"/>
    <w:rsid w:val="00E15036"/>
    <w:rsid w:val="00E151C8"/>
    <w:rsid w:val="00E159D0"/>
    <w:rsid w:val="00E15DD2"/>
    <w:rsid w:val="00E15DF5"/>
    <w:rsid w:val="00E16097"/>
    <w:rsid w:val="00E16301"/>
    <w:rsid w:val="00E16330"/>
    <w:rsid w:val="00E1667C"/>
    <w:rsid w:val="00E168AD"/>
    <w:rsid w:val="00E1692D"/>
    <w:rsid w:val="00E169CC"/>
    <w:rsid w:val="00E16E6D"/>
    <w:rsid w:val="00E16FCA"/>
    <w:rsid w:val="00E1747C"/>
    <w:rsid w:val="00E17696"/>
    <w:rsid w:val="00E200A5"/>
    <w:rsid w:val="00E200E3"/>
    <w:rsid w:val="00E20155"/>
    <w:rsid w:val="00E20544"/>
    <w:rsid w:val="00E205DD"/>
    <w:rsid w:val="00E2083B"/>
    <w:rsid w:val="00E2083F"/>
    <w:rsid w:val="00E208BD"/>
    <w:rsid w:val="00E20A10"/>
    <w:rsid w:val="00E20AD1"/>
    <w:rsid w:val="00E20EFC"/>
    <w:rsid w:val="00E2136B"/>
    <w:rsid w:val="00E217E0"/>
    <w:rsid w:val="00E219DA"/>
    <w:rsid w:val="00E21D88"/>
    <w:rsid w:val="00E22000"/>
    <w:rsid w:val="00E220D0"/>
    <w:rsid w:val="00E227DC"/>
    <w:rsid w:val="00E22E00"/>
    <w:rsid w:val="00E22FBE"/>
    <w:rsid w:val="00E241DB"/>
    <w:rsid w:val="00E2446A"/>
    <w:rsid w:val="00E24479"/>
    <w:rsid w:val="00E24626"/>
    <w:rsid w:val="00E25400"/>
    <w:rsid w:val="00E257D1"/>
    <w:rsid w:val="00E258BC"/>
    <w:rsid w:val="00E2598B"/>
    <w:rsid w:val="00E26105"/>
    <w:rsid w:val="00E261E3"/>
    <w:rsid w:val="00E268E1"/>
    <w:rsid w:val="00E26F73"/>
    <w:rsid w:val="00E26FE4"/>
    <w:rsid w:val="00E27205"/>
    <w:rsid w:val="00E273A1"/>
    <w:rsid w:val="00E278B3"/>
    <w:rsid w:val="00E27D00"/>
    <w:rsid w:val="00E27E1F"/>
    <w:rsid w:val="00E304B6"/>
    <w:rsid w:val="00E304EC"/>
    <w:rsid w:val="00E304F9"/>
    <w:rsid w:val="00E30DE3"/>
    <w:rsid w:val="00E31132"/>
    <w:rsid w:val="00E31955"/>
    <w:rsid w:val="00E31D76"/>
    <w:rsid w:val="00E31DEB"/>
    <w:rsid w:val="00E3215F"/>
    <w:rsid w:val="00E321BF"/>
    <w:rsid w:val="00E325B1"/>
    <w:rsid w:val="00E32ED4"/>
    <w:rsid w:val="00E3367E"/>
    <w:rsid w:val="00E33C62"/>
    <w:rsid w:val="00E348D9"/>
    <w:rsid w:val="00E34BE2"/>
    <w:rsid w:val="00E34C15"/>
    <w:rsid w:val="00E34E5A"/>
    <w:rsid w:val="00E34F6A"/>
    <w:rsid w:val="00E3540B"/>
    <w:rsid w:val="00E358AF"/>
    <w:rsid w:val="00E35FDD"/>
    <w:rsid w:val="00E360B0"/>
    <w:rsid w:val="00E361DC"/>
    <w:rsid w:val="00E36318"/>
    <w:rsid w:val="00E36E5A"/>
    <w:rsid w:val="00E37243"/>
    <w:rsid w:val="00E376B9"/>
    <w:rsid w:val="00E379E7"/>
    <w:rsid w:val="00E412C1"/>
    <w:rsid w:val="00E414EE"/>
    <w:rsid w:val="00E41E9A"/>
    <w:rsid w:val="00E420E3"/>
    <w:rsid w:val="00E42155"/>
    <w:rsid w:val="00E42193"/>
    <w:rsid w:val="00E427B4"/>
    <w:rsid w:val="00E42CC2"/>
    <w:rsid w:val="00E42D6D"/>
    <w:rsid w:val="00E42F30"/>
    <w:rsid w:val="00E4307A"/>
    <w:rsid w:val="00E43540"/>
    <w:rsid w:val="00E43A64"/>
    <w:rsid w:val="00E43D42"/>
    <w:rsid w:val="00E443F3"/>
    <w:rsid w:val="00E44876"/>
    <w:rsid w:val="00E44A3D"/>
    <w:rsid w:val="00E44AD4"/>
    <w:rsid w:val="00E44DD6"/>
    <w:rsid w:val="00E45476"/>
    <w:rsid w:val="00E45929"/>
    <w:rsid w:val="00E45A37"/>
    <w:rsid w:val="00E46017"/>
    <w:rsid w:val="00E4607C"/>
    <w:rsid w:val="00E4768F"/>
    <w:rsid w:val="00E47A0A"/>
    <w:rsid w:val="00E47BF0"/>
    <w:rsid w:val="00E47D3D"/>
    <w:rsid w:val="00E508D4"/>
    <w:rsid w:val="00E50E60"/>
    <w:rsid w:val="00E510C5"/>
    <w:rsid w:val="00E5116B"/>
    <w:rsid w:val="00E518AC"/>
    <w:rsid w:val="00E519AD"/>
    <w:rsid w:val="00E52203"/>
    <w:rsid w:val="00E52410"/>
    <w:rsid w:val="00E5282A"/>
    <w:rsid w:val="00E52AC3"/>
    <w:rsid w:val="00E52AE0"/>
    <w:rsid w:val="00E52CF4"/>
    <w:rsid w:val="00E52D2E"/>
    <w:rsid w:val="00E534C8"/>
    <w:rsid w:val="00E53883"/>
    <w:rsid w:val="00E53E0D"/>
    <w:rsid w:val="00E53EFA"/>
    <w:rsid w:val="00E544CB"/>
    <w:rsid w:val="00E548A1"/>
    <w:rsid w:val="00E5491C"/>
    <w:rsid w:val="00E54BA6"/>
    <w:rsid w:val="00E54EEB"/>
    <w:rsid w:val="00E5559E"/>
    <w:rsid w:val="00E55A5F"/>
    <w:rsid w:val="00E55E85"/>
    <w:rsid w:val="00E562A4"/>
    <w:rsid w:val="00E56947"/>
    <w:rsid w:val="00E56A02"/>
    <w:rsid w:val="00E56AEB"/>
    <w:rsid w:val="00E56B79"/>
    <w:rsid w:val="00E577AD"/>
    <w:rsid w:val="00E605FE"/>
    <w:rsid w:val="00E60B64"/>
    <w:rsid w:val="00E60DAA"/>
    <w:rsid w:val="00E61424"/>
    <w:rsid w:val="00E61B22"/>
    <w:rsid w:val="00E61B9A"/>
    <w:rsid w:val="00E62768"/>
    <w:rsid w:val="00E62E67"/>
    <w:rsid w:val="00E62F0F"/>
    <w:rsid w:val="00E63127"/>
    <w:rsid w:val="00E6377E"/>
    <w:rsid w:val="00E63795"/>
    <w:rsid w:val="00E63C4E"/>
    <w:rsid w:val="00E63C88"/>
    <w:rsid w:val="00E63DD4"/>
    <w:rsid w:val="00E63FC0"/>
    <w:rsid w:val="00E64016"/>
    <w:rsid w:val="00E64D84"/>
    <w:rsid w:val="00E65021"/>
    <w:rsid w:val="00E65610"/>
    <w:rsid w:val="00E659C9"/>
    <w:rsid w:val="00E669E5"/>
    <w:rsid w:val="00E66C26"/>
    <w:rsid w:val="00E675A8"/>
    <w:rsid w:val="00E6773D"/>
    <w:rsid w:val="00E706D5"/>
    <w:rsid w:val="00E70873"/>
    <w:rsid w:val="00E70F01"/>
    <w:rsid w:val="00E71BB3"/>
    <w:rsid w:val="00E71F48"/>
    <w:rsid w:val="00E7260C"/>
    <w:rsid w:val="00E72E6D"/>
    <w:rsid w:val="00E732F5"/>
    <w:rsid w:val="00E734B0"/>
    <w:rsid w:val="00E735C0"/>
    <w:rsid w:val="00E739DD"/>
    <w:rsid w:val="00E73D69"/>
    <w:rsid w:val="00E73D96"/>
    <w:rsid w:val="00E74718"/>
    <w:rsid w:val="00E74881"/>
    <w:rsid w:val="00E74955"/>
    <w:rsid w:val="00E74E61"/>
    <w:rsid w:val="00E750E3"/>
    <w:rsid w:val="00E752B0"/>
    <w:rsid w:val="00E75976"/>
    <w:rsid w:val="00E75C35"/>
    <w:rsid w:val="00E75C83"/>
    <w:rsid w:val="00E75E54"/>
    <w:rsid w:val="00E76643"/>
    <w:rsid w:val="00E7672A"/>
    <w:rsid w:val="00E77562"/>
    <w:rsid w:val="00E777E0"/>
    <w:rsid w:val="00E778D9"/>
    <w:rsid w:val="00E77F13"/>
    <w:rsid w:val="00E80027"/>
    <w:rsid w:val="00E800F2"/>
    <w:rsid w:val="00E80A19"/>
    <w:rsid w:val="00E80BE2"/>
    <w:rsid w:val="00E80E99"/>
    <w:rsid w:val="00E81170"/>
    <w:rsid w:val="00E8164F"/>
    <w:rsid w:val="00E81C50"/>
    <w:rsid w:val="00E82223"/>
    <w:rsid w:val="00E8345D"/>
    <w:rsid w:val="00E83B7D"/>
    <w:rsid w:val="00E83D3E"/>
    <w:rsid w:val="00E84364"/>
    <w:rsid w:val="00E8457A"/>
    <w:rsid w:val="00E84698"/>
    <w:rsid w:val="00E847A0"/>
    <w:rsid w:val="00E84AA4"/>
    <w:rsid w:val="00E853A9"/>
    <w:rsid w:val="00E858C1"/>
    <w:rsid w:val="00E860EE"/>
    <w:rsid w:val="00E864CE"/>
    <w:rsid w:val="00E86E60"/>
    <w:rsid w:val="00E87225"/>
    <w:rsid w:val="00E872EA"/>
    <w:rsid w:val="00E87403"/>
    <w:rsid w:val="00E8755B"/>
    <w:rsid w:val="00E87A8C"/>
    <w:rsid w:val="00E87A8F"/>
    <w:rsid w:val="00E87D14"/>
    <w:rsid w:val="00E87E27"/>
    <w:rsid w:val="00E9025E"/>
    <w:rsid w:val="00E9040C"/>
    <w:rsid w:val="00E904D1"/>
    <w:rsid w:val="00E909ED"/>
    <w:rsid w:val="00E916AB"/>
    <w:rsid w:val="00E919FB"/>
    <w:rsid w:val="00E91AA5"/>
    <w:rsid w:val="00E91C0D"/>
    <w:rsid w:val="00E92521"/>
    <w:rsid w:val="00E9278D"/>
    <w:rsid w:val="00E927BF"/>
    <w:rsid w:val="00E92822"/>
    <w:rsid w:val="00E9325F"/>
    <w:rsid w:val="00E9391C"/>
    <w:rsid w:val="00E93CE6"/>
    <w:rsid w:val="00E93EF5"/>
    <w:rsid w:val="00E94112"/>
    <w:rsid w:val="00E94832"/>
    <w:rsid w:val="00E948B3"/>
    <w:rsid w:val="00E94D07"/>
    <w:rsid w:val="00E953BD"/>
    <w:rsid w:val="00E9578D"/>
    <w:rsid w:val="00E959F1"/>
    <w:rsid w:val="00E95AD2"/>
    <w:rsid w:val="00E968A9"/>
    <w:rsid w:val="00E96FCD"/>
    <w:rsid w:val="00E97038"/>
    <w:rsid w:val="00E9746F"/>
    <w:rsid w:val="00E97C23"/>
    <w:rsid w:val="00E97E5E"/>
    <w:rsid w:val="00E97FB6"/>
    <w:rsid w:val="00EA02A2"/>
    <w:rsid w:val="00EA0B8B"/>
    <w:rsid w:val="00EA0B95"/>
    <w:rsid w:val="00EA13A9"/>
    <w:rsid w:val="00EA1723"/>
    <w:rsid w:val="00EA1FAA"/>
    <w:rsid w:val="00EA20DB"/>
    <w:rsid w:val="00EA2171"/>
    <w:rsid w:val="00EA270F"/>
    <w:rsid w:val="00EA292A"/>
    <w:rsid w:val="00EA2A59"/>
    <w:rsid w:val="00EA2EC7"/>
    <w:rsid w:val="00EA33E9"/>
    <w:rsid w:val="00EA3CB7"/>
    <w:rsid w:val="00EA3E2F"/>
    <w:rsid w:val="00EA3E40"/>
    <w:rsid w:val="00EA4136"/>
    <w:rsid w:val="00EA422B"/>
    <w:rsid w:val="00EA4298"/>
    <w:rsid w:val="00EA4CF2"/>
    <w:rsid w:val="00EA5170"/>
    <w:rsid w:val="00EA570E"/>
    <w:rsid w:val="00EA5BB8"/>
    <w:rsid w:val="00EA6066"/>
    <w:rsid w:val="00EA6610"/>
    <w:rsid w:val="00EA6823"/>
    <w:rsid w:val="00EA713F"/>
    <w:rsid w:val="00EA718C"/>
    <w:rsid w:val="00EA71C4"/>
    <w:rsid w:val="00EA7375"/>
    <w:rsid w:val="00EA7538"/>
    <w:rsid w:val="00EA77A1"/>
    <w:rsid w:val="00EA7BEE"/>
    <w:rsid w:val="00EB0591"/>
    <w:rsid w:val="00EB13CF"/>
    <w:rsid w:val="00EB1C31"/>
    <w:rsid w:val="00EB1EEA"/>
    <w:rsid w:val="00EB1FB6"/>
    <w:rsid w:val="00EB20A4"/>
    <w:rsid w:val="00EB23B0"/>
    <w:rsid w:val="00EB25AB"/>
    <w:rsid w:val="00EB25AE"/>
    <w:rsid w:val="00EB2B04"/>
    <w:rsid w:val="00EB2E55"/>
    <w:rsid w:val="00EB3ED1"/>
    <w:rsid w:val="00EB3F9A"/>
    <w:rsid w:val="00EB4463"/>
    <w:rsid w:val="00EB4916"/>
    <w:rsid w:val="00EB5364"/>
    <w:rsid w:val="00EB5754"/>
    <w:rsid w:val="00EB65B9"/>
    <w:rsid w:val="00EB700E"/>
    <w:rsid w:val="00EB7B05"/>
    <w:rsid w:val="00EB7E80"/>
    <w:rsid w:val="00EC011D"/>
    <w:rsid w:val="00EC0159"/>
    <w:rsid w:val="00EC015B"/>
    <w:rsid w:val="00EC0755"/>
    <w:rsid w:val="00EC0869"/>
    <w:rsid w:val="00EC1BA5"/>
    <w:rsid w:val="00EC2553"/>
    <w:rsid w:val="00EC2672"/>
    <w:rsid w:val="00EC28E9"/>
    <w:rsid w:val="00EC2B56"/>
    <w:rsid w:val="00EC38CB"/>
    <w:rsid w:val="00EC4174"/>
    <w:rsid w:val="00EC4577"/>
    <w:rsid w:val="00EC4FE9"/>
    <w:rsid w:val="00EC5284"/>
    <w:rsid w:val="00EC52DE"/>
    <w:rsid w:val="00EC570F"/>
    <w:rsid w:val="00EC5D53"/>
    <w:rsid w:val="00EC60F8"/>
    <w:rsid w:val="00EC64A2"/>
    <w:rsid w:val="00EC66BE"/>
    <w:rsid w:val="00EC676F"/>
    <w:rsid w:val="00EC68BE"/>
    <w:rsid w:val="00EC6CFF"/>
    <w:rsid w:val="00EC6DDA"/>
    <w:rsid w:val="00EC6EDE"/>
    <w:rsid w:val="00EC744E"/>
    <w:rsid w:val="00EC7464"/>
    <w:rsid w:val="00EC751F"/>
    <w:rsid w:val="00EC7B3E"/>
    <w:rsid w:val="00EC7C7F"/>
    <w:rsid w:val="00EC7F94"/>
    <w:rsid w:val="00ED018C"/>
    <w:rsid w:val="00ED01D3"/>
    <w:rsid w:val="00ED033F"/>
    <w:rsid w:val="00ED0441"/>
    <w:rsid w:val="00ED12E5"/>
    <w:rsid w:val="00ED1875"/>
    <w:rsid w:val="00ED1965"/>
    <w:rsid w:val="00ED24C4"/>
    <w:rsid w:val="00ED253F"/>
    <w:rsid w:val="00ED2C0F"/>
    <w:rsid w:val="00ED2FB6"/>
    <w:rsid w:val="00ED3147"/>
    <w:rsid w:val="00ED377D"/>
    <w:rsid w:val="00ED3983"/>
    <w:rsid w:val="00ED41C4"/>
    <w:rsid w:val="00ED4AE4"/>
    <w:rsid w:val="00ED50B2"/>
    <w:rsid w:val="00ED5C61"/>
    <w:rsid w:val="00ED61E9"/>
    <w:rsid w:val="00ED69EC"/>
    <w:rsid w:val="00ED6B58"/>
    <w:rsid w:val="00ED7062"/>
    <w:rsid w:val="00EE0487"/>
    <w:rsid w:val="00EE05E4"/>
    <w:rsid w:val="00EE17C4"/>
    <w:rsid w:val="00EE2671"/>
    <w:rsid w:val="00EE29C3"/>
    <w:rsid w:val="00EE311B"/>
    <w:rsid w:val="00EE313D"/>
    <w:rsid w:val="00EE3548"/>
    <w:rsid w:val="00EE37FC"/>
    <w:rsid w:val="00EE39C7"/>
    <w:rsid w:val="00EE4192"/>
    <w:rsid w:val="00EE49D5"/>
    <w:rsid w:val="00EE4ADF"/>
    <w:rsid w:val="00EE4D2E"/>
    <w:rsid w:val="00EE51C3"/>
    <w:rsid w:val="00EE548D"/>
    <w:rsid w:val="00EE5521"/>
    <w:rsid w:val="00EE5DE9"/>
    <w:rsid w:val="00EE5EEE"/>
    <w:rsid w:val="00EE636E"/>
    <w:rsid w:val="00EE6DCE"/>
    <w:rsid w:val="00EE6F69"/>
    <w:rsid w:val="00EE705F"/>
    <w:rsid w:val="00EE71D4"/>
    <w:rsid w:val="00EE7273"/>
    <w:rsid w:val="00EE7D82"/>
    <w:rsid w:val="00EF00F7"/>
    <w:rsid w:val="00EF033A"/>
    <w:rsid w:val="00EF0F71"/>
    <w:rsid w:val="00EF1877"/>
    <w:rsid w:val="00EF1D1E"/>
    <w:rsid w:val="00EF1E58"/>
    <w:rsid w:val="00EF1EF0"/>
    <w:rsid w:val="00EF203F"/>
    <w:rsid w:val="00EF29D4"/>
    <w:rsid w:val="00EF2CA1"/>
    <w:rsid w:val="00EF3173"/>
    <w:rsid w:val="00EF3213"/>
    <w:rsid w:val="00EF39FB"/>
    <w:rsid w:val="00EF3B94"/>
    <w:rsid w:val="00EF3E54"/>
    <w:rsid w:val="00EF3F4E"/>
    <w:rsid w:val="00EF4993"/>
    <w:rsid w:val="00EF4F71"/>
    <w:rsid w:val="00EF5A3D"/>
    <w:rsid w:val="00EF5AAD"/>
    <w:rsid w:val="00EF6053"/>
    <w:rsid w:val="00EF6622"/>
    <w:rsid w:val="00EF6DBB"/>
    <w:rsid w:val="00EF6E54"/>
    <w:rsid w:val="00EF7217"/>
    <w:rsid w:val="00EF72C8"/>
    <w:rsid w:val="00EF7937"/>
    <w:rsid w:val="00EF7944"/>
    <w:rsid w:val="00EF7B26"/>
    <w:rsid w:val="00EF7DAD"/>
    <w:rsid w:val="00EF7E52"/>
    <w:rsid w:val="00EF7EE8"/>
    <w:rsid w:val="00EF7F9D"/>
    <w:rsid w:val="00F004D3"/>
    <w:rsid w:val="00F00EA7"/>
    <w:rsid w:val="00F0140F"/>
    <w:rsid w:val="00F018A9"/>
    <w:rsid w:val="00F029F9"/>
    <w:rsid w:val="00F02FD5"/>
    <w:rsid w:val="00F03C69"/>
    <w:rsid w:val="00F03E51"/>
    <w:rsid w:val="00F048F6"/>
    <w:rsid w:val="00F04F2D"/>
    <w:rsid w:val="00F05095"/>
    <w:rsid w:val="00F059A5"/>
    <w:rsid w:val="00F05ADF"/>
    <w:rsid w:val="00F05BD0"/>
    <w:rsid w:val="00F064D5"/>
    <w:rsid w:val="00F0692E"/>
    <w:rsid w:val="00F06C76"/>
    <w:rsid w:val="00F070B1"/>
    <w:rsid w:val="00F07298"/>
    <w:rsid w:val="00F0794B"/>
    <w:rsid w:val="00F101AB"/>
    <w:rsid w:val="00F1029B"/>
    <w:rsid w:val="00F1031A"/>
    <w:rsid w:val="00F105BB"/>
    <w:rsid w:val="00F1079F"/>
    <w:rsid w:val="00F109DE"/>
    <w:rsid w:val="00F112CD"/>
    <w:rsid w:val="00F11778"/>
    <w:rsid w:val="00F1179C"/>
    <w:rsid w:val="00F11E42"/>
    <w:rsid w:val="00F11F32"/>
    <w:rsid w:val="00F1231D"/>
    <w:rsid w:val="00F12B22"/>
    <w:rsid w:val="00F12E47"/>
    <w:rsid w:val="00F130AA"/>
    <w:rsid w:val="00F13A8F"/>
    <w:rsid w:val="00F13F11"/>
    <w:rsid w:val="00F145CF"/>
    <w:rsid w:val="00F14652"/>
    <w:rsid w:val="00F147EF"/>
    <w:rsid w:val="00F14AF9"/>
    <w:rsid w:val="00F15A0D"/>
    <w:rsid w:val="00F166AF"/>
    <w:rsid w:val="00F16712"/>
    <w:rsid w:val="00F169C0"/>
    <w:rsid w:val="00F16D67"/>
    <w:rsid w:val="00F16DB5"/>
    <w:rsid w:val="00F170A1"/>
    <w:rsid w:val="00F17195"/>
    <w:rsid w:val="00F176BF"/>
    <w:rsid w:val="00F1789B"/>
    <w:rsid w:val="00F17A24"/>
    <w:rsid w:val="00F17A4B"/>
    <w:rsid w:val="00F17E0F"/>
    <w:rsid w:val="00F17F1F"/>
    <w:rsid w:val="00F2015F"/>
    <w:rsid w:val="00F2055D"/>
    <w:rsid w:val="00F20968"/>
    <w:rsid w:val="00F21363"/>
    <w:rsid w:val="00F21478"/>
    <w:rsid w:val="00F214E2"/>
    <w:rsid w:val="00F21624"/>
    <w:rsid w:val="00F219A2"/>
    <w:rsid w:val="00F229D2"/>
    <w:rsid w:val="00F22D57"/>
    <w:rsid w:val="00F23399"/>
    <w:rsid w:val="00F23790"/>
    <w:rsid w:val="00F23B67"/>
    <w:rsid w:val="00F24005"/>
    <w:rsid w:val="00F2427E"/>
    <w:rsid w:val="00F243EE"/>
    <w:rsid w:val="00F24ABF"/>
    <w:rsid w:val="00F24BF3"/>
    <w:rsid w:val="00F25704"/>
    <w:rsid w:val="00F25BE4"/>
    <w:rsid w:val="00F25FB0"/>
    <w:rsid w:val="00F261AF"/>
    <w:rsid w:val="00F270D3"/>
    <w:rsid w:val="00F2721B"/>
    <w:rsid w:val="00F2738D"/>
    <w:rsid w:val="00F27959"/>
    <w:rsid w:val="00F27AAD"/>
    <w:rsid w:val="00F27CE8"/>
    <w:rsid w:val="00F27F4E"/>
    <w:rsid w:val="00F30993"/>
    <w:rsid w:val="00F310C0"/>
    <w:rsid w:val="00F315F9"/>
    <w:rsid w:val="00F31B56"/>
    <w:rsid w:val="00F31ED8"/>
    <w:rsid w:val="00F322ED"/>
    <w:rsid w:val="00F325F0"/>
    <w:rsid w:val="00F32F09"/>
    <w:rsid w:val="00F33BB8"/>
    <w:rsid w:val="00F3437E"/>
    <w:rsid w:val="00F34BCF"/>
    <w:rsid w:val="00F34CC6"/>
    <w:rsid w:val="00F34EF5"/>
    <w:rsid w:val="00F35038"/>
    <w:rsid w:val="00F35567"/>
    <w:rsid w:val="00F355A2"/>
    <w:rsid w:val="00F35810"/>
    <w:rsid w:val="00F3585B"/>
    <w:rsid w:val="00F35F0E"/>
    <w:rsid w:val="00F36CCA"/>
    <w:rsid w:val="00F37E4B"/>
    <w:rsid w:val="00F37EF1"/>
    <w:rsid w:val="00F37FDB"/>
    <w:rsid w:val="00F40010"/>
    <w:rsid w:val="00F406C2"/>
    <w:rsid w:val="00F4073E"/>
    <w:rsid w:val="00F41036"/>
    <w:rsid w:val="00F41203"/>
    <w:rsid w:val="00F4189D"/>
    <w:rsid w:val="00F418A2"/>
    <w:rsid w:val="00F41974"/>
    <w:rsid w:val="00F41E85"/>
    <w:rsid w:val="00F4224C"/>
    <w:rsid w:val="00F42C0E"/>
    <w:rsid w:val="00F42E09"/>
    <w:rsid w:val="00F43ECD"/>
    <w:rsid w:val="00F4401F"/>
    <w:rsid w:val="00F44250"/>
    <w:rsid w:val="00F4455F"/>
    <w:rsid w:val="00F448DC"/>
    <w:rsid w:val="00F44BF8"/>
    <w:rsid w:val="00F44C82"/>
    <w:rsid w:val="00F45A4E"/>
    <w:rsid w:val="00F45CC6"/>
    <w:rsid w:val="00F46955"/>
    <w:rsid w:val="00F47163"/>
    <w:rsid w:val="00F4717D"/>
    <w:rsid w:val="00F475DD"/>
    <w:rsid w:val="00F50624"/>
    <w:rsid w:val="00F5094D"/>
    <w:rsid w:val="00F50C0E"/>
    <w:rsid w:val="00F50D75"/>
    <w:rsid w:val="00F5180B"/>
    <w:rsid w:val="00F51818"/>
    <w:rsid w:val="00F519E9"/>
    <w:rsid w:val="00F51D00"/>
    <w:rsid w:val="00F51EFF"/>
    <w:rsid w:val="00F52313"/>
    <w:rsid w:val="00F52647"/>
    <w:rsid w:val="00F52CC4"/>
    <w:rsid w:val="00F536D9"/>
    <w:rsid w:val="00F53700"/>
    <w:rsid w:val="00F53847"/>
    <w:rsid w:val="00F5394C"/>
    <w:rsid w:val="00F53AEA"/>
    <w:rsid w:val="00F53B15"/>
    <w:rsid w:val="00F548C9"/>
    <w:rsid w:val="00F54D85"/>
    <w:rsid w:val="00F54F35"/>
    <w:rsid w:val="00F54FB9"/>
    <w:rsid w:val="00F55924"/>
    <w:rsid w:val="00F55B93"/>
    <w:rsid w:val="00F562D2"/>
    <w:rsid w:val="00F567FD"/>
    <w:rsid w:val="00F56A1E"/>
    <w:rsid w:val="00F56D5A"/>
    <w:rsid w:val="00F56F47"/>
    <w:rsid w:val="00F5787D"/>
    <w:rsid w:val="00F6002E"/>
    <w:rsid w:val="00F60B15"/>
    <w:rsid w:val="00F60D8D"/>
    <w:rsid w:val="00F6125B"/>
    <w:rsid w:val="00F61733"/>
    <w:rsid w:val="00F61963"/>
    <w:rsid w:val="00F61B78"/>
    <w:rsid w:val="00F621FA"/>
    <w:rsid w:val="00F622B3"/>
    <w:rsid w:val="00F62339"/>
    <w:rsid w:val="00F62629"/>
    <w:rsid w:val="00F63CCC"/>
    <w:rsid w:val="00F63FAB"/>
    <w:rsid w:val="00F64863"/>
    <w:rsid w:val="00F65271"/>
    <w:rsid w:val="00F6583E"/>
    <w:rsid w:val="00F65AD6"/>
    <w:rsid w:val="00F65CC4"/>
    <w:rsid w:val="00F66930"/>
    <w:rsid w:val="00F66B30"/>
    <w:rsid w:val="00F66C0A"/>
    <w:rsid w:val="00F679C5"/>
    <w:rsid w:val="00F67E23"/>
    <w:rsid w:val="00F7082B"/>
    <w:rsid w:val="00F70C67"/>
    <w:rsid w:val="00F70E62"/>
    <w:rsid w:val="00F71E72"/>
    <w:rsid w:val="00F72018"/>
    <w:rsid w:val="00F727E7"/>
    <w:rsid w:val="00F72E45"/>
    <w:rsid w:val="00F7351F"/>
    <w:rsid w:val="00F735FB"/>
    <w:rsid w:val="00F7365F"/>
    <w:rsid w:val="00F74353"/>
    <w:rsid w:val="00F74BBE"/>
    <w:rsid w:val="00F74EBC"/>
    <w:rsid w:val="00F750EA"/>
    <w:rsid w:val="00F755DE"/>
    <w:rsid w:val="00F75A0C"/>
    <w:rsid w:val="00F761AC"/>
    <w:rsid w:val="00F763C0"/>
    <w:rsid w:val="00F766C0"/>
    <w:rsid w:val="00F766F3"/>
    <w:rsid w:val="00F76C0A"/>
    <w:rsid w:val="00F76D6F"/>
    <w:rsid w:val="00F7717D"/>
    <w:rsid w:val="00F77226"/>
    <w:rsid w:val="00F80120"/>
    <w:rsid w:val="00F80EE6"/>
    <w:rsid w:val="00F810A4"/>
    <w:rsid w:val="00F81486"/>
    <w:rsid w:val="00F816DC"/>
    <w:rsid w:val="00F81733"/>
    <w:rsid w:val="00F81C17"/>
    <w:rsid w:val="00F81C5D"/>
    <w:rsid w:val="00F8230F"/>
    <w:rsid w:val="00F82427"/>
    <w:rsid w:val="00F824FB"/>
    <w:rsid w:val="00F82B69"/>
    <w:rsid w:val="00F82C0F"/>
    <w:rsid w:val="00F83572"/>
    <w:rsid w:val="00F83D36"/>
    <w:rsid w:val="00F84527"/>
    <w:rsid w:val="00F84AE2"/>
    <w:rsid w:val="00F84B22"/>
    <w:rsid w:val="00F84DB8"/>
    <w:rsid w:val="00F853F9"/>
    <w:rsid w:val="00F85485"/>
    <w:rsid w:val="00F854DB"/>
    <w:rsid w:val="00F857C3"/>
    <w:rsid w:val="00F85DAF"/>
    <w:rsid w:val="00F85DC1"/>
    <w:rsid w:val="00F861A9"/>
    <w:rsid w:val="00F867E1"/>
    <w:rsid w:val="00F9075D"/>
    <w:rsid w:val="00F90F63"/>
    <w:rsid w:val="00F90FD2"/>
    <w:rsid w:val="00F9145A"/>
    <w:rsid w:val="00F915E8"/>
    <w:rsid w:val="00F91BEE"/>
    <w:rsid w:val="00F91DD4"/>
    <w:rsid w:val="00F92020"/>
    <w:rsid w:val="00F922C5"/>
    <w:rsid w:val="00F9242F"/>
    <w:rsid w:val="00F92443"/>
    <w:rsid w:val="00F924FA"/>
    <w:rsid w:val="00F92D34"/>
    <w:rsid w:val="00F93595"/>
    <w:rsid w:val="00F93CC9"/>
    <w:rsid w:val="00F93D62"/>
    <w:rsid w:val="00F945EF"/>
    <w:rsid w:val="00F94D00"/>
    <w:rsid w:val="00F94F19"/>
    <w:rsid w:val="00F954D2"/>
    <w:rsid w:val="00F95579"/>
    <w:rsid w:val="00F9560D"/>
    <w:rsid w:val="00F95D68"/>
    <w:rsid w:val="00F9613C"/>
    <w:rsid w:val="00F96AD3"/>
    <w:rsid w:val="00F96D48"/>
    <w:rsid w:val="00F96D92"/>
    <w:rsid w:val="00F972D0"/>
    <w:rsid w:val="00F97353"/>
    <w:rsid w:val="00F97A6C"/>
    <w:rsid w:val="00F97DBA"/>
    <w:rsid w:val="00F97DFF"/>
    <w:rsid w:val="00FA0562"/>
    <w:rsid w:val="00FA1D5B"/>
    <w:rsid w:val="00FA1EA2"/>
    <w:rsid w:val="00FA2485"/>
    <w:rsid w:val="00FA271F"/>
    <w:rsid w:val="00FA2CCB"/>
    <w:rsid w:val="00FA3C47"/>
    <w:rsid w:val="00FA4CE4"/>
    <w:rsid w:val="00FA4FC2"/>
    <w:rsid w:val="00FA5518"/>
    <w:rsid w:val="00FA5673"/>
    <w:rsid w:val="00FA592A"/>
    <w:rsid w:val="00FA5F9C"/>
    <w:rsid w:val="00FA60FE"/>
    <w:rsid w:val="00FA6118"/>
    <w:rsid w:val="00FA66DC"/>
    <w:rsid w:val="00FA67F9"/>
    <w:rsid w:val="00FA6AFC"/>
    <w:rsid w:val="00FA6E57"/>
    <w:rsid w:val="00FA77DB"/>
    <w:rsid w:val="00FA7AD5"/>
    <w:rsid w:val="00FB0077"/>
    <w:rsid w:val="00FB0340"/>
    <w:rsid w:val="00FB03E4"/>
    <w:rsid w:val="00FB0641"/>
    <w:rsid w:val="00FB0ED1"/>
    <w:rsid w:val="00FB0F61"/>
    <w:rsid w:val="00FB16D6"/>
    <w:rsid w:val="00FB1A78"/>
    <w:rsid w:val="00FB1DBE"/>
    <w:rsid w:val="00FB2B40"/>
    <w:rsid w:val="00FB3022"/>
    <w:rsid w:val="00FB37E3"/>
    <w:rsid w:val="00FB3835"/>
    <w:rsid w:val="00FB3988"/>
    <w:rsid w:val="00FB49E4"/>
    <w:rsid w:val="00FB4B75"/>
    <w:rsid w:val="00FB4E86"/>
    <w:rsid w:val="00FB4F1A"/>
    <w:rsid w:val="00FB538D"/>
    <w:rsid w:val="00FB5424"/>
    <w:rsid w:val="00FB54F1"/>
    <w:rsid w:val="00FB57ED"/>
    <w:rsid w:val="00FB611E"/>
    <w:rsid w:val="00FB61F6"/>
    <w:rsid w:val="00FB621B"/>
    <w:rsid w:val="00FB651D"/>
    <w:rsid w:val="00FB69C0"/>
    <w:rsid w:val="00FB77AA"/>
    <w:rsid w:val="00FB7B9C"/>
    <w:rsid w:val="00FC04DA"/>
    <w:rsid w:val="00FC0ACB"/>
    <w:rsid w:val="00FC0C64"/>
    <w:rsid w:val="00FC0CC0"/>
    <w:rsid w:val="00FC125A"/>
    <w:rsid w:val="00FC12B6"/>
    <w:rsid w:val="00FC170D"/>
    <w:rsid w:val="00FC1717"/>
    <w:rsid w:val="00FC18FB"/>
    <w:rsid w:val="00FC1B94"/>
    <w:rsid w:val="00FC1FC3"/>
    <w:rsid w:val="00FC2414"/>
    <w:rsid w:val="00FC31E9"/>
    <w:rsid w:val="00FC32F2"/>
    <w:rsid w:val="00FC36AE"/>
    <w:rsid w:val="00FC4BB1"/>
    <w:rsid w:val="00FC4C03"/>
    <w:rsid w:val="00FC4E08"/>
    <w:rsid w:val="00FC5A61"/>
    <w:rsid w:val="00FC5B3D"/>
    <w:rsid w:val="00FC5F2A"/>
    <w:rsid w:val="00FC5F90"/>
    <w:rsid w:val="00FC60EF"/>
    <w:rsid w:val="00FC63CF"/>
    <w:rsid w:val="00FC65BB"/>
    <w:rsid w:val="00FC6628"/>
    <w:rsid w:val="00FC662D"/>
    <w:rsid w:val="00FC67F6"/>
    <w:rsid w:val="00FC6AB8"/>
    <w:rsid w:val="00FC6B2C"/>
    <w:rsid w:val="00FC6F22"/>
    <w:rsid w:val="00FC740C"/>
    <w:rsid w:val="00FC7643"/>
    <w:rsid w:val="00FC7862"/>
    <w:rsid w:val="00FC79C1"/>
    <w:rsid w:val="00FC7DD3"/>
    <w:rsid w:val="00FD0FB4"/>
    <w:rsid w:val="00FD1099"/>
    <w:rsid w:val="00FD1336"/>
    <w:rsid w:val="00FD1AD0"/>
    <w:rsid w:val="00FD233E"/>
    <w:rsid w:val="00FD29D8"/>
    <w:rsid w:val="00FD32D0"/>
    <w:rsid w:val="00FD351D"/>
    <w:rsid w:val="00FD36B5"/>
    <w:rsid w:val="00FD4542"/>
    <w:rsid w:val="00FD50ED"/>
    <w:rsid w:val="00FD5207"/>
    <w:rsid w:val="00FD551A"/>
    <w:rsid w:val="00FD56D3"/>
    <w:rsid w:val="00FD5C4C"/>
    <w:rsid w:val="00FD7666"/>
    <w:rsid w:val="00FD7A1E"/>
    <w:rsid w:val="00FD7DB9"/>
    <w:rsid w:val="00FD7E27"/>
    <w:rsid w:val="00FE0716"/>
    <w:rsid w:val="00FE0894"/>
    <w:rsid w:val="00FE0A7A"/>
    <w:rsid w:val="00FE0C56"/>
    <w:rsid w:val="00FE0C6E"/>
    <w:rsid w:val="00FE0DD9"/>
    <w:rsid w:val="00FE1063"/>
    <w:rsid w:val="00FE1718"/>
    <w:rsid w:val="00FE3F8E"/>
    <w:rsid w:val="00FE4154"/>
    <w:rsid w:val="00FE4183"/>
    <w:rsid w:val="00FE4510"/>
    <w:rsid w:val="00FE4689"/>
    <w:rsid w:val="00FE54E5"/>
    <w:rsid w:val="00FE5727"/>
    <w:rsid w:val="00FE573A"/>
    <w:rsid w:val="00FE58AC"/>
    <w:rsid w:val="00FE596D"/>
    <w:rsid w:val="00FE5F08"/>
    <w:rsid w:val="00FE5F46"/>
    <w:rsid w:val="00FE60A2"/>
    <w:rsid w:val="00FE66DA"/>
    <w:rsid w:val="00FE6DCE"/>
    <w:rsid w:val="00FE7332"/>
    <w:rsid w:val="00FE788F"/>
    <w:rsid w:val="00FE7A3E"/>
    <w:rsid w:val="00FF03EF"/>
    <w:rsid w:val="00FF07CC"/>
    <w:rsid w:val="00FF089A"/>
    <w:rsid w:val="00FF0AA3"/>
    <w:rsid w:val="00FF0F30"/>
    <w:rsid w:val="00FF1379"/>
    <w:rsid w:val="00FF14B3"/>
    <w:rsid w:val="00FF1589"/>
    <w:rsid w:val="00FF1ED1"/>
    <w:rsid w:val="00FF1FB9"/>
    <w:rsid w:val="00FF26F3"/>
    <w:rsid w:val="00FF2851"/>
    <w:rsid w:val="00FF2F8C"/>
    <w:rsid w:val="00FF32B9"/>
    <w:rsid w:val="00FF37BF"/>
    <w:rsid w:val="00FF3C8A"/>
    <w:rsid w:val="00FF4F5C"/>
    <w:rsid w:val="00FF52FB"/>
    <w:rsid w:val="00FF5645"/>
    <w:rsid w:val="00FF6122"/>
    <w:rsid w:val="00FF6240"/>
    <w:rsid w:val="00FF7488"/>
    <w:rsid w:val="00FF7942"/>
    <w:rsid w:val="00FF7C05"/>
    <w:rsid w:val="00FF7C89"/>
    <w:rsid w:val="00FF7FC3"/>
    <w:rsid w:val="01FDC80B"/>
    <w:rsid w:val="0265DEB4"/>
    <w:rsid w:val="02742313"/>
    <w:rsid w:val="02F8921B"/>
    <w:rsid w:val="052F58FF"/>
    <w:rsid w:val="05D521FB"/>
    <w:rsid w:val="06306178"/>
    <w:rsid w:val="07738A1F"/>
    <w:rsid w:val="0A656AFB"/>
    <w:rsid w:val="0AAD7B56"/>
    <w:rsid w:val="0CC10AD9"/>
    <w:rsid w:val="0DC26CDB"/>
    <w:rsid w:val="0E0E4F7A"/>
    <w:rsid w:val="1153AF31"/>
    <w:rsid w:val="1186F1F3"/>
    <w:rsid w:val="14EE3D19"/>
    <w:rsid w:val="17AAC98F"/>
    <w:rsid w:val="18AB96BD"/>
    <w:rsid w:val="1A4BA9B2"/>
    <w:rsid w:val="1B9D08C4"/>
    <w:rsid w:val="1C02D074"/>
    <w:rsid w:val="1C292922"/>
    <w:rsid w:val="1D863651"/>
    <w:rsid w:val="21DC67BD"/>
    <w:rsid w:val="2544D2AC"/>
    <w:rsid w:val="262B2489"/>
    <w:rsid w:val="27A86BCB"/>
    <w:rsid w:val="27DB2129"/>
    <w:rsid w:val="29605B41"/>
    <w:rsid w:val="2DBB3C54"/>
    <w:rsid w:val="2E33E2D5"/>
    <w:rsid w:val="32AAE4E9"/>
    <w:rsid w:val="33DD9A88"/>
    <w:rsid w:val="3452F522"/>
    <w:rsid w:val="347ABD96"/>
    <w:rsid w:val="35D590FC"/>
    <w:rsid w:val="35F7111F"/>
    <w:rsid w:val="393BDC2C"/>
    <w:rsid w:val="395D2994"/>
    <w:rsid w:val="39C00CFF"/>
    <w:rsid w:val="3A301CFF"/>
    <w:rsid w:val="3C9EB72F"/>
    <w:rsid w:val="3D99ED00"/>
    <w:rsid w:val="3DE668A9"/>
    <w:rsid w:val="3E81C8BC"/>
    <w:rsid w:val="3ECE033B"/>
    <w:rsid w:val="415915CC"/>
    <w:rsid w:val="42B9F80A"/>
    <w:rsid w:val="4375C2E2"/>
    <w:rsid w:val="460B31B7"/>
    <w:rsid w:val="48276600"/>
    <w:rsid w:val="482E3916"/>
    <w:rsid w:val="491DBA7E"/>
    <w:rsid w:val="4932A966"/>
    <w:rsid w:val="4A5ACBE1"/>
    <w:rsid w:val="4B6332E8"/>
    <w:rsid w:val="4D345C14"/>
    <w:rsid w:val="4D43D4FC"/>
    <w:rsid w:val="4D933626"/>
    <w:rsid w:val="4F8517B1"/>
    <w:rsid w:val="5440DF4E"/>
    <w:rsid w:val="55040037"/>
    <w:rsid w:val="55040CE7"/>
    <w:rsid w:val="5677AA68"/>
    <w:rsid w:val="57FFCA41"/>
    <w:rsid w:val="58BF1967"/>
    <w:rsid w:val="58FB1086"/>
    <w:rsid w:val="5A764823"/>
    <w:rsid w:val="5AC2260B"/>
    <w:rsid w:val="5ADED0C5"/>
    <w:rsid w:val="5B5996D8"/>
    <w:rsid w:val="5C800FF0"/>
    <w:rsid w:val="5D7F6D71"/>
    <w:rsid w:val="61B73181"/>
    <w:rsid w:val="63DBFFB2"/>
    <w:rsid w:val="6549207F"/>
    <w:rsid w:val="68F7017B"/>
    <w:rsid w:val="6B4DE0E0"/>
    <w:rsid w:val="6BC2A21C"/>
    <w:rsid w:val="6E641B2D"/>
    <w:rsid w:val="6FCA852E"/>
    <w:rsid w:val="710FB09A"/>
    <w:rsid w:val="7306EFC6"/>
    <w:rsid w:val="733A3383"/>
    <w:rsid w:val="75121A74"/>
    <w:rsid w:val="7618590D"/>
    <w:rsid w:val="762CEF75"/>
    <w:rsid w:val="771880FE"/>
    <w:rsid w:val="781AA781"/>
    <w:rsid w:val="78D2DFC6"/>
    <w:rsid w:val="7AFAF5A8"/>
    <w:rsid w:val="7B9BCCC1"/>
    <w:rsid w:val="7C6AECC6"/>
    <w:rsid w:val="7CE91F24"/>
    <w:rsid w:val="7E07F209"/>
    <w:rsid w:val="7EF452C4"/>
    <w:rsid w:val="7F4C290A"/>
    <w:rsid w:val="7FCF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61DAF3"/>
  <w15:docId w15:val="{28909641-F2F3-4788-917F-FA38F031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es-CO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uiPriority="99" w:qFormat="1"/>
    <w:lsdException w:name="heading 1" w:uiPriority="99" w:qFormat="1"/>
    <w:lsdException w:name="heading 2" w:uiPriority="99" w:qFormat="1"/>
    <w:lsdException w:name="heading 3" w:uiPriority="99" w:qFormat="1"/>
    <w:lsdException w:name="heading 4" w:semiHidden="1" w:uiPriority="99" w:unhideWhenUsed="1" w:qFormat="1"/>
    <w:lsdException w:name="heading 5" w:semiHidden="1" w:uiPriority="9" w:unhideWhenUsed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99" w:unhideWhenUsed="1"/>
    <w:lsdException w:name="List" w:semiHidden="1" w:uiPriority="99" w:unhideWhenUsed="1" w:qFormat="1"/>
    <w:lsdException w:name="List Bullet" w:semiHidden="1" w:unhideWhenUsed="1"/>
    <w:lsdException w:name="List 2" w:uiPriority="99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Message Header" w:uiPriority="99"/>
    <w:lsdException w:name="Subtitle" w:uiPriority="99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99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/>
    <w:lsdException w:name="Strong" w:uiPriority="99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qFormat="1"/>
    <w:lsdException w:name="No Spacing" w:locked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locked="1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9" w:qFormat="1"/>
    <w:lsdException w:name="Intense Emphasis" w:uiPriority="99" w:qFormat="1"/>
    <w:lsdException w:name="Subtle Reference" w:uiPriority="99" w:qFormat="1"/>
    <w:lsdException w:name="Intense Reference" w:uiPriority="99" w:qFormat="1"/>
    <w:lsdException w:name="Book Title" w:uiPriority="99" w:qFormat="1"/>
    <w:lsdException w:name="Bibliography" w:semiHidden="1" w:uiPriority="37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99"/>
    <w:qFormat/>
    <w:rsid w:val="004D269D"/>
    <w:pPr>
      <w:spacing w:after="0" w:line="240" w:lineRule="auto"/>
      <w:contextualSpacing/>
    </w:pPr>
    <w:rPr>
      <w:rFonts w:ascii="Raleway" w:hAnsi="Raleway"/>
      <w:color w:val="0D0D0D" w:themeColor="text1" w:themeTint="F2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CD7AB5"/>
    <w:pPr>
      <w:keepNext/>
      <w:keepLines/>
      <w:pageBreakBefore/>
      <w:numPr>
        <w:numId w:val="18"/>
      </w:numPr>
      <w:tabs>
        <w:tab w:val="left" w:pos="426"/>
      </w:tabs>
      <w:spacing w:after="120"/>
      <w:ind w:left="720" w:hanging="1004"/>
      <w:jc w:val="both"/>
      <w:outlineLvl w:val="0"/>
    </w:pPr>
    <w:rPr>
      <w:rFonts w:cs="Arial"/>
      <w:b/>
      <w:bCs/>
      <w:sz w:val="24"/>
      <w:szCs w:val="24"/>
      <w:lang w:val="es-E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E2636"/>
    <w:pPr>
      <w:keepNext/>
      <w:keepLines/>
      <w:numPr>
        <w:ilvl w:val="1"/>
        <w:numId w:val="10"/>
      </w:numPr>
      <w:spacing w:before="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C01625"/>
    <w:pPr>
      <w:keepNext/>
      <w:keepLines/>
      <w:numPr>
        <w:ilvl w:val="2"/>
        <w:numId w:val="18"/>
      </w:numPr>
      <w:spacing w:before="60"/>
      <w:ind w:left="993"/>
      <w:outlineLvl w:val="2"/>
    </w:pPr>
    <w:rPr>
      <w:rFonts w:eastAsia="Calibri" w:cs="Arial"/>
      <w:b/>
      <w:i/>
      <w:sz w:val="24"/>
      <w:szCs w:val="24"/>
      <w:lang w:val="es-E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E2636"/>
    <w:pPr>
      <w:keepNext/>
      <w:keepLines/>
      <w:numPr>
        <w:ilvl w:val="3"/>
        <w:numId w:val="10"/>
      </w:numPr>
      <w:spacing w:before="200"/>
      <w:outlineLvl w:val="3"/>
    </w:pPr>
    <w:rPr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AA740A"/>
    <w:pPr>
      <w:keepNext/>
      <w:keepLines/>
      <w:numPr>
        <w:ilvl w:val="4"/>
        <w:numId w:val="10"/>
      </w:numPr>
      <w:spacing w:before="20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5E2636"/>
    <w:pPr>
      <w:numPr>
        <w:ilvl w:val="5"/>
        <w:numId w:val="10"/>
      </w:numPr>
      <w:spacing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9"/>
    <w:qFormat/>
    <w:rsid w:val="005E2636"/>
    <w:pPr>
      <w:numPr>
        <w:ilvl w:val="6"/>
        <w:numId w:val="10"/>
      </w:numPr>
      <w:outlineLvl w:val="6"/>
    </w:pPr>
    <w:rPr>
      <w:rFonts w:ascii="Cambria" w:hAnsi="Cambria"/>
      <w:i/>
      <w:iCs/>
    </w:rPr>
  </w:style>
  <w:style w:type="paragraph" w:styleId="Heading8">
    <w:name w:val="heading 8"/>
    <w:basedOn w:val="Normal"/>
    <w:next w:val="Normal"/>
    <w:link w:val="Heading8Char"/>
    <w:uiPriority w:val="99"/>
    <w:qFormat/>
    <w:rsid w:val="005E2636"/>
    <w:pPr>
      <w:numPr>
        <w:ilvl w:val="7"/>
        <w:numId w:val="15"/>
      </w:numPr>
      <w:outlineLvl w:val="7"/>
    </w:pPr>
    <w:rPr>
      <w:rFonts w:ascii="Cambria" w:hAnsi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5E2636"/>
    <w:pPr>
      <w:numPr>
        <w:ilvl w:val="8"/>
        <w:numId w:val="12"/>
      </w:numPr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locked/>
    <w:rsid w:val="008011C4"/>
    <w:pPr>
      <w:pBdr>
        <w:bottom w:val="single" w:sz="4" w:space="1" w:color="auto"/>
      </w:pBd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875A5"/>
    <w:pPr>
      <w:tabs>
        <w:tab w:val="center" w:pos="4680"/>
        <w:tab w:val="right" w:pos="9360"/>
      </w:tabs>
    </w:pPr>
  </w:style>
  <w:style w:type="character" w:customStyle="1" w:styleId="Heading4Char">
    <w:name w:val="Heading 4 Char"/>
    <w:link w:val="Heading4"/>
    <w:uiPriority w:val="99"/>
    <w:rsid w:val="005E2636"/>
    <w:rPr>
      <w:rFonts w:ascii="Raleway" w:hAnsi="Raleway"/>
      <w:b/>
      <w:bCs/>
      <w:iCs/>
      <w:color w:val="0D0D0D" w:themeColor="text1" w:themeTint="F2"/>
    </w:rPr>
  </w:style>
  <w:style w:type="character" w:customStyle="1" w:styleId="Heading5Char">
    <w:name w:val="Heading 5 Char"/>
    <w:link w:val="Heading5"/>
    <w:uiPriority w:val="9"/>
    <w:rsid w:val="00AA740A"/>
    <w:rPr>
      <w:rFonts w:ascii="Cambria" w:eastAsia="Times New Roman" w:hAnsi="Cambria"/>
      <w:color w:val="243F60"/>
    </w:rPr>
  </w:style>
  <w:style w:type="character" w:customStyle="1" w:styleId="Heading6Char">
    <w:name w:val="Heading 6 Char"/>
    <w:link w:val="Heading6"/>
    <w:uiPriority w:val="99"/>
    <w:rsid w:val="005E2636"/>
    <w:rPr>
      <w:rFonts w:ascii="Cambria" w:hAnsi="Cambria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9"/>
    <w:rsid w:val="005E2636"/>
    <w:rPr>
      <w:rFonts w:ascii="Cambria" w:hAnsi="Cambria"/>
      <w:i/>
      <w:iCs/>
      <w:color w:val="0D0D0D" w:themeColor="text1" w:themeTint="F2"/>
    </w:rPr>
  </w:style>
  <w:style w:type="character" w:customStyle="1" w:styleId="Heading8Char">
    <w:name w:val="Heading 8 Char"/>
    <w:link w:val="Heading8"/>
    <w:uiPriority w:val="99"/>
    <w:rsid w:val="005E2636"/>
    <w:rPr>
      <w:rFonts w:ascii="Cambria" w:hAnsi="Cambria"/>
      <w:color w:val="0D0D0D" w:themeColor="text1" w:themeTint="F2"/>
      <w:sz w:val="20"/>
      <w:szCs w:val="20"/>
    </w:rPr>
  </w:style>
  <w:style w:type="character" w:customStyle="1" w:styleId="Heading9Char">
    <w:name w:val="Heading 9 Char"/>
    <w:link w:val="Heading9"/>
    <w:uiPriority w:val="99"/>
    <w:rsid w:val="005E2636"/>
    <w:rPr>
      <w:rFonts w:ascii="Cambria" w:hAnsi="Cambria"/>
      <w:i/>
      <w:iCs/>
      <w:color w:val="0D0D0D" w:themeColor="text1" w:themeTint="F2"/>
      <w:spacing w:val="5"/>
      <w:sz w:val="20"/>
      <w:szCs w:val="20"/>
    </w:rPr>
  </w:style>
  <w:style w:type="character" w:customStyle="1" w:styleId="FooterChar">
    <w:name w:val="Footer Char"/>
    <w:link w:val="Footer"/>
    <w:uiPriority w:val="99"/>
    <w:locked/>
    <w:rsid w:val="006875A5"/>
    <w:rPr>
      <w:rFonts w:ascii="Calibri" w:eastAsia="Calibri" w:hAnsi="Calibri" w:cs="Times New Roman"/>
      <w:sz w:val="22"/>
      <w:szCs w:val="22"/>
    </w:rPr>
  </w:style>
  <w:style w:type="character" w:customStyle="1" w:styleId="HeaderChar">
    <w:name w:val="Header Char"/>
    <w:link w:val="Header"/>
    <w:uiPriority w:val="99"/>
    <w:locked/>
    <w:rsid w:val="008011C4"/>
  </w:style>
  <w:style w:type="paragraph" w:customStyle="1" w:styleId="SubsectionHeader">
    <w:name w:val="Subsection Header"/>
    <w:basedOn w:val="Normal"/>
    <w:qFormat/>
    <w:rsid w:val="005E2636"/>
    <w:rPr>
      <w:rFonts w:eastAsia="Calibri"/>
      <w:b/>
      <w:sz w:val="24"/>
    </w:rPr>
  </w:style>
  <w:style w:type="paragraph" w:customStyle="1" w:styleId="StyleTitleRight">
    <w:name w:val="Style Title + Right"/>
    <w:basedOn w:val="Normal"/>
    <w:rsid w:val="00253CB9"/>
    <w:pPr>
      <w:spacing w:before="840" w:after="240"/>
      <w:jc w:val="right"/>
    </w:pPr>
    <w:rPr>
      <w:rFonts w:eastAsia="Times New Roman"/>
      <w:spacing w:val="5"/>
      <w:kern w:val="28"/>
      <w:sz w:val="52"/>
      <w:szCs w:val="20"/>
    </w:rPr>
  </w:style>
  <w:style w:type="paragraph" w:customStyle="1" w:styleId="tableheaders">
    <w:name w:val="table headers"/>
    <w:basedOn w:val="Normal"/>
    <w:rsid w:val="00253CB9"/>
    <w:pPr>
      <w:jc w:val="center"/>
    </w:pPr>
    <w:rPr>
      <w:smallCaps/>
    </w:rPr>
  </w:style>
  <w:style w:type="paragraph" w:customStyle="1" w:styleId="TableHeadingBold">
    <w:name w:val="Table Heading Bold"/>
    <w:basedOn w:val="Normal"/>
    <w:rsid w:val="00720A92"/>
    <w:rPr>
      <w:b/>
    </w:rPr>
  </w:style>
  <w:style w:type="character" w:styleId="Hyperlink">
    <w:name w:val="Hyperlink"/>
    <w:uiPriority w:val="99"/>
    <w:unhideWhenUsed/>
    <w:rsid w:val="006875A5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99"/>
    <w:qFormat/>
    <w:locked/>
    <w:rsid w:val="005E2636"/>
    <w:pPr>
      <w:spacing w:before="200"/>
      <w:ind w:left="360" w:right="360"/>
    </w:pPr>
    <w:rPr>
      <w:i/>
      <w:iCs/>
    </w:rPr>
  </w:style>
  <w:style w:type="paragraph" w:customStyle="1" w:styleId="ProjectName">
    <w:name w:val="Project Name"/>
    <w:basedOn w:val="Normal"/>
    <w:autoRedefine/>
    <w:qFormat/>
    <w:rsid w:val="00341E53"/>
    <w:pPr>
      <w:jc w:val="center"/>
    </w:pPr>
    <w:rPr>
      <w:color w:val="FF0000"/>
      <w:sz w:val="24"/>
    </w:rPr>
  </w:style>
  <w:style w:type="character" w:customStyle="1" w:styleId="QuoteChar">
    <w:name w:val="Quote Char"/>
    <w:link w:val="Quote"/>
    <w:uiPriority w:val="99"/>
    <w:rsid w:val="005E2636"/>
    <w:rPr>
      <w:i/>
      <w:iCs/>
    </w:rPr>
  </w:style>
  <w:style w:type="paragraph" w:styleId="ListBullet">
    <w:name w:val="List Bullet"/>
    <w:basedOn w:val="Normal"/>
    <w:rsid w:val="00510AF1"/>
    <w:pPr>
      <w:numPr>
        <w:numId w:val="2"/>
      </w:numPr>
    </w:pPr>
  </w:style>
  <w:style w:type="paragraph" w:styleId="BlockText">
    <w:name w:val="Block Text"/>
    <w:basedOn w:val="Normal"/>
    <w:qFormat/>
    <w:rsid w:val="000804D0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i/>
      <w:iCs/>
      <w:color w:val="4F81BD" w:themeColor="accent1"/>
    </w:rPr>
  </w:style>
  <w:style w:type="paragraph" w:customStyle="1" w:styleId="sectionheadertitles">
    <w:name w:val="section header titles"/>
    <w:basedOn w:val="Normal"/>
    <w:rsid w:val="00720A92"/>
    <w:rPr>
      <w:smallCaps/>
      <w:color w:val="FFFFFF"/>
    </w:rPr>
  </w:style>
  <w:style w:type="paragraph" w:styleId="ListParagraph">
    <w:name w:val="List Paragraph"/>
    <w:aliases w:val="AB List 1,Bullet Points"/>
    <w:basedOn w:val="Normal"/>
    <w:link w:val="ListParagraphChar"/>
    <w:uiPriority w:val="34"/>
    <w:qFormat/>
    <w:rsid w:val="005E2636"/>
    <w:pPr>
      <w:ind w:left="720"/>
    </w:pPr>
  </w:style>
  <w:style w:type="paragraph" w:styleId="BodyText">
    <w:name w:val="Body Text"/>
    <w:basedOn w:val="Normal"/>
    <w:link w:val="BodyTextChar"/>
    <w:rsid w:val="00DB5159"/>
    <w:rPr>
      <w:color w:val="000000"/>
    </w:rPr>
  </w:style>
  <w:style w:type="character" w:customStyle="1" w:styleId="BodyTextChar">
    <w:name w:val="Body Text Char"/>
    <w:link w:val="BodyText"/>
    <w:rsid w:val="00DB5159"/>
    <w:rPr>
      <w:rFonts w:ascii="Arial (W1)" w:hAnsi="Arial (W1)"/>
      <w:color w:val="000000"/>
    </w:rPr>
  </w:style>
  <w:style w:type="paragraph" w:styleId="CommentText">
    <w:name w:val="annotation text"/>
    <w:basedOn w:val="Normal"/>
    <w:link w:val="CommentTextChar"/>
    <w:uiPriority w:val="99"/>
    <w:unhideWhenUsed/>
    <w:rsid w:val="006875A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6875A5"/>
    <w:rPr>
      <w:rFonts w:ascii="Calibri" w:eastAsia="Calibri" w:hAnsi="Calibri" w:cs="Times New Roman"/>
    </w:rPr>
  </w:style>
  <w:style w:type="character" w:styleId="PageNumber">
    <w:name w:val="page number"/>
    <w:rsid w:val="00DB5159"/>
  </w:style>
  <w:style w:type="paragraph" w:customStyle="1" w:styleId="Tablecell">
    <w:name w:val="Table cell"/>
    <w:basedOn w:val="Normal"/>
    <w:rsid w:val="006875A5"/>
    <w:pPr>
      <w:suppressAutoHyphens/>
      <w:spacing w:before="60" w:after="60"/>
    </w:pPr>
    <w:rPr>
      <w:rFonts w:ascii="Arial" w:eastAsia="Times New Roman" w:hAnsi="Arial"/>
      <w:kern w:val="16"/>
      <w:sz w:val="18"/>
      <w:szCs w:val="20"/>
    </w:rPr>
  </w:style>
  <w:style w:type="table" w:styleId="TableGrid">
    <w:name w:val="Table Grid"/>
    <w:basedOn w:val="TableNormal"/>
    <w:uiPriority w:val="39"/>
    <w:rsid w:val="006875A5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uiPriority w:val="1"/>
    <w:qFormat/>
    <w:locked/>
    <w:rsid w:val="00720A92"/>
  </w:style>
  <w:style w:type="character" w:styleId="CommentReference">
    <w:name w:val="annotation reference"/>
    <w:uiPriority w:val="99"/>
    <w:unhideWhenUsed/>
    <w:rsid w:val="006875A5"/>
    <w:rPr>
      <w:sz w:val="16"/>
      <w:szCs w:val="16"/>
    </w:rPr>
  </w:style>
  <w:style w:type="paragraph" w:customStyle="1" w:styleId="TableCell0">
    <w:name w:val="Table Cell"/>
    <w:basedOn w:val="Normal"/>
    <w:uiPriority w:val="29"/>
    <w:qFormat/>
    <w:rsid w:val="00AA740A"/>
    <w:rPr>
      <w:sz w:val="20"/>
    </w:rPr>
  </w:style>
  <w:style w:type="paragraph" w:customStyle="1" w:styleId="TableHeading">
    <w:name w:val="Table Heading"/>
    <w:basedOn w:val="TableCell0"/>
    <w:link w:val="TableHeadingChar"/>
    <w:uiPriority w:val="29"/>
    <w:qFormat/>
    <w:rsid w:val="00AA740A"/>
    <w:rPr>
      <w:rFonts w:ascii="Tahoma" w:eastAsia="Times New Roman" w:hAnsi="Tahoma"/>
      <w:b/>
    </w:rPr>
  </w:style>
  <w:style w:type="character" w:customStyle="1" w:styleId="TableHeadingChar">
    <w:name w:val="Table Heading Char"/>
    <w:link w:val="TableHeading"/>
    <w:uiPriority w:val="29"/>
    <w:rsid w:val="00AA740A"/>
    <w:rPr>
      <w:rFonts w:ascii="Tahoma" w:hAnsi="Tahoma" w:cstheme="minorBidi"/>
      <w:b/>
      <w:szCs w:val="22"/>
      <w:lang w:bidi="es-CO"/>
    </w:rPr>
  </w:style>
  <w:style w:type="paragraph" w:customStyle="1" w:styleId="WestlakeGreen">
    <w:name w:val="Westlake Green"/>
    <w:basedOn w:val="Normal"/>
    <w:link w:val="WestlakeGreenChar"/>
    <w:locked/>
    <w:rsid w:val="00AA740A"/>
    <w:pPr>
      <w:ind w:left="720"/>
      <w:jc w:val="right"/>
    </w:pPr>
    <w:rPr>
      <w:rFonts w:ascii="Arial" w:hAnsi="Arial"/>
      <w:b/>
      <w:bCs/>
      <w:color w:val="518840"/>
      <w:sz w:val="28"/>
      <w:szCs w:val="44"/>
    </w:rPr>
  </w:style>
  <w:style w:type="character" w:customStyle="1" w:styleId="WestlakeGreenChar">
    <w:name w:val="Westlake Green Char"/>
    <w:link w:val="WestlakeGreen"/>
    <w:rsid w:val="00AA740A"/>
    <w:rPr>
      <w:rFonts w:ascii="Arial" w:eastAsia="Calibri" w:hAnsi="Arial"/>
      <w:b/>
      <w:bCs/>
      <w:color w:val="518840"/>
      <w:sz w:val="28"/>
      <w:szCs w:val="44"/>
    </w:rPr>
  </w:style>
  <w:style w:type="paragraph" w:customStyle="1" w:styleId="WFStateActivityList2">
    <w:name w:val="WF State Activity List 2"/>
    <w:basedOn w:val="Normal"/>
    <w:locked/>
    <w:rsid w:val="00AA740A"/>
    <w:pPr>
      <w:numPr>
        <w:numId w:val="7"/>
      </w:numPr>
      <w:spacing w:before="60" w:after="120"/>
      <w:outlineLvl w:val="3"/>
    </w:pPr>
    <w:rPr>
      <w:rFonts w:cs="Arial (W1)"/>
      <w:b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A740A"/>
    <w:pPr>
      <w:spacing w:before="400" w:after="240"/>
    </w:pPr>
    <w:rPr>
      <w:rFonts w:ascii="Cambria" w:eastAsia="Times New Roman" w:hAnsi="Cambria"/>
      <w:spacing w:val="5"/>
      <w:kern w:val="28"/>
      <w:sz w:val="52"/>
      <w:szCs w:val="52"/>
    </w:rPr>
  </w:style>
  <w:style w:type="paragraph" w:customStyle="1" w:styleId="Image-CenteronPage">
    <w:name w:val="Image - Center on Page"/>
    <w:basedOn w:val="Normal"/>
    <w:qFormat/>
    <w:rsid w:val="00AA740A"/>
    <w:pPr>
      <w:jc w:val="center"/>
    </w:pPr>
  </w:style>
  <w:style w:type="paragraph" w:styleId="TOC1">
    <w:name w:val="toc 1"/>
    <w:basedOn w:val="Normal"/>
    <w:next w:val="Normal"/>
    <w:autoRedefine/>
    <w:uiPriority w:val="39"/>
    <w:qFormat/>
    <w:rsid w:val="00DC29E1"/>
    <w:pPr>
      <w:tabs>
        <w:tab w:val="left" w:pos="440"/>
        <w:tab w:val="right" w:leader="dot" w:pos="9656"/>
      </w:tabs>
      <w:spacing w:after="100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qFormat/>
    <w:rsid w:val="00121F39"/>
    <w:pPr>
      <w:tabs>
        <w:tab w:val="left" w:pos="660"/>
        <w:tab w:val="right" w:leader="dot" w:pos="9350"/>
      </w:tabs>
      <w:spacing w:after="100"/>
      <w:ind w:left="220"/>
    </w:pPr>
    <w:rPr>
      <w:b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6875A5"/>
    <w:rPr>
      <w:b/>
      <w:bCs/>
    </w:rPr>
  </w:style>
  <w:style w:type="character" w:customStyle="1" w:styleId="CommentSubjectChar">
    <w:name w:val="Comment Subject Char"/>
    <w:link w:val="CommentSubject"/>
    <w:uiPriority w:val="99"/>
    <w:rsid w:val="006875A5"/>
    <w:rPr>
      <w:rFonts w:ascii="Calibri" w:eastAsia="Calibri" w:hAnsi="Calibri" w:cs="Times New Roman"/>
      <w:b/>
      <w:bCs/>
    </w:rPr>
  </w:style>
  <w:style w:type="paragraph" w:styleId="Revision">
    <w:name w:val="Revision"/>
    <w:hidden/>
    <w:uiPriority w:val="99"/>
    <w:semiHidden/>
    <w:rsid w:val="00F059A5"/>
    <w:rPr>
      <w:rFonts w:ascii="Arial (W1)" w:hAnsi="Arial (W1)"/>
    </w:rPr>
  </w:style>
  <w:style w:type="paragraph" w:styleId="BalloonText">
    <w:name w:val="Balloon Text"/>
    <w:basedOn w:val="Normal"/>
    <w:link w:val="BalloonTextChar"/>
    <w:uiPriority w:val="99"/>
    <w:unhideWhenUsed/>
    <w:rsid w:val="006875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6875A5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86DDF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TitleChar">
    <w:name w:val="Title Char"/>
    <w:link w:val="Title"/>
    <w:uiPriority w:val="10"/>
    <w:rsid w:val="00AA740A"/>
    <w:rPr>
      <w:rFonts w:ascii="Cambria" w:hAnsi="Cambria"/>
      <w:spacing w:val="5"/>
      <w:kern w:val="28"/>
      <w:sz w:val="52"/>
      <w:szCs w:val="52"/>
    </w:rPr>
  </w:style>
  <w:style w:type="paragraph" w:styleId="DocumentMap">
    <w:name w:val="Document Map"/>
    <w:basedOn w:val="Normal"/>
    <w:link w:val="DocumentMapChar"/>
    <w:rsid w:val="00E06A64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rsid w:val="00E06A64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9"/>
    <w:rsid w:val="00C01625"/>
    <w:rPr>
      <w:rFonts w:ascii="Raleway" w:eastAsia="Calibri" w:hAnsi="Raleway" w:cs="Arial"/>
      <w:b/>
      <w:i/>
      <w:color w:val="0D0D0D" w:themeColor="text1" w:themeTint="F2"/>
      <w:sz w:val="24"/>
      <w:szCs w:val="24"/>
      <w:lang w:val="es-ES"/>
    </w:rPr>
  </w:style>
  <w:style w:type="paragraph" w:styleId="TOC3">
    <w:name w:val="toc 3"/>
    <w:basedOn w:val="Normal"/>
    <w:next w:val="Normal"/>
    <w:autoRedefine/>
    <w:uiPriority w:val="39"/>
    <w:qFormat/>
    <w:rsid w:val="005E2636"/>
    <w:pPr>
      <w:spacing w:after="100"/>
      <w:ind w:left="440"/>
    </w:pPr>
    <w:rPr>
      <w:sz w:val="20"/>
    </w:rPr>
  </w:style>
  <w:style w:type="paragraph" w:styleId="HTMLAddress">
    <w:name w:val="HTML Address"/>
    <w:basedOn w:val="Normal"/>
    <w:link w:val="HTMLAddressChar"/>
    <w:rsid w:val="009D7DE2"/>
    <w:rPr>
      <w:i/>
      <w:iCs/>
    </w:rPr>
  </w:style>
  <w:style w:type="character" w:customStyle="1" w:styleId="HTMLAddressChar">
    <w:name w:val="HTML Address Char"/>
    <w:link w:val="HTMLAddress"/>
    <w:rsid w:val="009D7DE2"/>
    <w:rPr>
      <w:rFonts w:ascii="Arial (W1)" w:hAnsi="Arial (W1)"/>
      <w:i/>
      <w:iCs/>
    </w:rPr>
  </w:style>
  <w:style w:type="paragraph" w:styleId="TOAHeading">
    <w:name w:val="toa heading"/>
    <w:basedOn w:val="Normal"/>
    <w:next w:val="Normal"/>
    <w:locked/>
    <w:rsid w:val="00A55534"/>
    <w:pPr>
      <w:pageBreakBefore/>
      <w:spacing w:before="120" w:after="120"/>
      <w:jc w:val="center"/>
    </w:pPr>
    <w:rPr>
      <w:rFonts w:ascii="Arial" w:eastAsia="Times New Roman" w:hAnsi="Arial"/>
      <w:b/>
      <w:bCs/>
      <w:sz w:val="28"/>
      <w:szCs w:val="24"/>
    </w:rPr>
  </w:style>
  <w:style w:type="character" w:styleId="BookTitle">
    <w:name w:val="Book Title"/>
    <w:uiPriority w:val="99"/>
    <w:qFormat/>
    <w:rsid w:val="005E2636"/>
    <w:rPr>
      <w:i/>
      <w:i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rsid w:val="00AA740A"/>
    <w:pPr>
      <w:spacing w:after="200"/>
    </w:pPr>
    <w:rPr>
      <w:b/>
      <w:bCs/>
      <w:color w:val="4F81BD"/>
      <w:sz w:val="18"/>
      <w:szCs w:val="18"/>
    </w:rPr>
  </w:style>
  <w:style w:type="character" w:styleId="Emphasis">
    <w:name w:val="Emphasis"/>
    <w:uiPriority w:val="20"/>
    <w:qFormat/>
    <w:rsid w:val="005E2636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customStyle="1" w:styleId="Heading1Char">
    <w:name w:val="Heading 1 Char"/>
    <w:link w:val="Heading1"/>
    <w:uiPriority w:val="99"/>
    <w:rsid w:val="00CD7AB5"/>
    <w:rPr>
      <w:rFonts w:ascii="Raleway" w:hAnsi="Raleway" w:cs="Arial"/>
      <w:b/>
      <w:bCs/>
      <w:color w:val="0D0D0D" w:themeColor="text1" w:themeTint="F2"/>
      <w:sz w:val="24"/>
      <w:szCs w:val="24"/>
      <w:lang w:val="es-ES"/>
    </w:rPr>
  </w:style>
  <w:style w:type="character" w:customStyle="1" w:styleId="Heading2Char">
    <w:name w:val="Heading 2 Char"/>
    <w:link w:val="Heading2"/>
    <w:uiPriority w:val="99"/>
    <w:rsid w:val="005E2636"/>
    <w:rPr>
      <w:rFonts w:ascii="Raleway" w:hAnsi="Raleway"/>
      <w:b/>
      <w:bCs/>
      <w:color w:val="0D0D0D" w:themeColor="text1" w:themeTint="F2"/>
      <w:sz w:val="26"/>
      <w:szCs w:val="26"/>
    </w:rPr>
  </w:style>
  <w:style w:type="numbering" w:customStyle="1" w:styleId="Headings">
    <w:name w:val="Headings"/>
    <w:uiPriority w:val="99"/>
    <w:rsid w:val="00297BE3"/>
  </w:style>
  <w:style w:type="paragraph" w:customStyle="1" w:styleId="HYCoverFooter">
    <w:name w:val="HY Cover Footer"/>
    <w:basedOn w:val="Normal"/>
    <w:rsid w:val="00AA740A"/>
    <w:pPr>
      <w:jc w:val="right"/>
    </w:pPr>
    <w:rPr>
      <w:sz w:val="20"/>
    </w:rPr>
  </w:style>
  <w:style w:type="paragraph" w:customStyle="1" w:styleId="HYFooterBody">
    <w:name w:val="HY Footer Body"/>
    <w:basedOn w:val="Footer"/>
    <w:autoRedefine/>
    <w:rsid w:val="00AA740A"/>
    <w:pPr>
      <w:pBdr>
        <w:top w:val="single" w:sz="8" w:space="1" w:color="auto"/>
      </w:pBdr>
    </w:pPr>
    <w:rPr>
      <w:sz w:val="20"/>
    </w:rPr>
  </w:style>
  <w:style w:type="paragraph" w:customStyle="1" w:styleId="HYHeaderBody">
    <w:name w:val="HY Header Body"/>
    <w:basedOn w:val="Header"/>
    <w:autoRedefine/>
    <w:rsid w:val="00AA740A"/>
    <w:pPr>
      <w:framePr w:wrap="notBeside" w:vAnchor="text" w:hAnchor="text" w:y="1"/>
      <w:pBdr>
        <w:bottom w:val="single" w:sz="8" w:space="1" w:color="auto"/>
      </w:pBdr>
    </w:pPr>
    <w:rPr>
      <w:b/>
      <w:sz w:val="20"/>
    </w:rPr>
  </w:style>
  <w:style w:type="paragraph" w:styleId="Index1">
    <w:name w:val="index 1"/>
    <w:basedOn w:val="Normal"/>
    <w:next w:val="Normal"/>
    <w:autoRedefine/>
    <w:uiPriority w:val="99"/>
    <w:unhideWhenUsed/>
    <w:rsid w:val="006875A5"/>
    <w:pPr>
      <w:ind w:left="220" w:hanging="220"/>
    </w:pPr>
  </w:style>
  <w:style w:type="paragraph" w:styleId="IndexHeading">
    <w:name w:val="index heading"/>
    <w:basedOn w:val="Normal"/>
    <w:next w:val="Index1"/>
    <w:uiPriority w:val="99"/>
    <w:unhideWhenUsed/>
    <w:rsid w:val="006875A5"/>
    <w:rPr>
      <w:rFonts w:ascii="Cambria" w:eastAsia="Times New Roman" w:hAnsi="Cambria"/>
      <w:b/>
      <w:bCs/>
    </w:rPr>
  </w:style>
  <w:style w:type="character" w:styleId="IntenseEmphasis">
    <w:name w:val="Intense Emphasis"/>
    <w:uiPriority w:val="99"/>
    <w:qFormat/>
    <w:rsid w:val="005E2636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5E263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99"/>
    <w:rsid w:val="005E2636"/>
    <w:rPr>
      <w:b/>
      <w:bCs/>
      <w:i/>
      <w:iCs/>
    </w:rPr>
  </w:style>
  <w:style w:type="character" w:styleId="IntenseReference">
    <w:name w:val="Intense Reference"/>
    <w:uiPriority w:val="99"/>
    <w:qFormat/>
    <w:rsid w:val="005E2636"/>
    <w:rPr>
      <w:smallCaps/>
      <w:spacing w:val="5"/>
      <w:u w:val="single"/>
    </w:rPr>
  </w:style>
  <w:style w:type="table" w:customStyle="1" w:styleId="LightList1">
    <w:name w:val="Light List1"/>
    <w:basedOn w:val="TableNormal"/>
    <w:uiPriority w:val="61"/>
    <w:rsid w:val="006875A5"/>
    <w:rPr>
      <w:rFonts w:ascii="Calibri" w:eastAsia="Calibri" w:hAnsi="Calibri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11">
    <w:name w:val="Light List11"/>
    <w:basedOn w:val="TableNormal"/>
    <w:uiPriority w:val="61"/>
    <w:rsid w:val="006875A5"/>
    <w:rPr>
      <w:rFonts w:ascii="Calibri" w:hAnsi="Calibri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2">
    <w:name w:val="Light List2"/>
    <w:basedOn w:val="TableNormal"/>
    <w:uiPriority w:val="61"/>
    <w:rsid w:val="006875A5"/>
    <w:rPr>
      <w:rFonts w:ascii="Calibri" w:hAnsi="Calibri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3">
    <w:name w:val="Light List3"/>
    <w:basedOn w:val="TableNormal"/>
    <w:uiPriority w:val="61"/>
    <w:rsid w:val="006875A5"/>
    <w:rPr>
      <w:rFonts w:ascii="Calibri" w:hAnsi="Calibri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4">
    <w:name w:val="Light List4"/>
    <w:basedOn w:val="TableNormal"/>
    <w:uiPriority w:val="61"/>
    <w:rsid w:val="006875A5"/>
    <w:rPr>
      <w:rFonts w:ascii="Calibri" w:hAnsi="Calibri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MacroText">
    <w:name w:val="macro"/>
    <w:link w:val="MacroTextChar"/>
    <w:uiPriority w:val="99"/>
    <w:unhideWhenUsed/>
    <w:rsid w:val="006875A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="Calibri" w:hAnsi="Consolas" w:cs="Consolas"/>
    </w:rPr>
  </w:style>
  <w:style w:type="character" w:customStyle="1" w:styleId="MacroTextChar">
    <w:name w:val="Macro Text Char"/>
    <w:link w:val="MacroText"/>
    <w:uiPriority w:val="99"/>
    <w:rsid w:val="006875A5"/>
    <w:rPr>
      <w:rFonts w:ascii="Consolas" w:eastAsia="Calibri" w:hAnsi="Consolas" w:cs="Consolas"/>
    </w:rPr>
  </w:style>
  <w:style w:type="table" w:styleId="MediumList2-Accent1">
    <w:name w:val="Medium List 2 Accent 1"/>
    <w:basedOn w:val="TableNormal"/>
    <w:uiPriority w:val="66"/>
    <w:rsid w:val="006875A5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unhideWhenUsed/>
    <w:locked/>
    <w:rsid w:val="006875A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eastAsia="Times New Roman" w:hAnsi="Cambria"/>
      <w:sz w:val="24"/>
      <w:szCs w:val="24"/>
    </w:rPr>
  </w:style>
  <w:style w:type="character" w:customStyle="1" w:styleId="MessageHeaderChar">
    <w:name w:val="Message Header Char"/>
    <w:link w:val="MessageHeader"/>
    <w:uiPriority w:val="99"/>
    <w:rsid w:val="006875A5"/>
    <w:rPr>
      <w:rFonts w:ascii="Cambria" w:eastAsia="Times New Roman" w:hAnsi="Cambria" w:cs="Times New Roman"/>
      <w:sz w:val="24"/>
      <w:szCs w:val="24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unhideWhenUsed/>
    <w:locked/>
    <w:rsid w:val="006875A5"/>
    <w:pPr>
      <w:spacing w:before="60" w:after="60"/>
    </w:pPr>
  </w:style>
  <w:style w:type="character" w:customStyle="1" w:styleId="NoteHeadingChar">
    <w:name w:val="Note Heading Char"/>
    <w:link w:val="NoteHeading"/>
    <w:uiPriority w:val="99"/>
    <w:rsid w:val="006875A5"/>
    <w:rPr>
      <w:rFonts w:ascii="Calibri" w:eastAsia="Calibri" w:hAnsi="Calibri" w:cs="Times New Roman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99"/>
    <w:qFormat/>
    <w:rsid w:val="003C571B"/>
    <w:pPr>
      <w:numPr>
        <w:ilvl w:val="1"/>
      </w:numPr>
      <w:jc w:val="right"/>
    </w:pPr>
    <w:rPr>
      <w:rFonts w:ascii="Calibri" w:hAnsi="Calibri"/>
      <w:b/>
      <w:iCs/>
      <w:color w:val="76923C"/>
      <w:spacing w:val="15"/>
      <w:sz w:val="28"/>
      <w:szCs w:val="24"/>
    </w:rPr>
  </w:style>
  <w:style w:type="character" w:customStyle="1" w:styleId="SubtitleChar">
    <w:name w:val="Subtitle Char"/>
    <w:link w:val="Subtitle"/>
    <w:uiPriority w:val="99"/>
    <w:rsid w:val="003C571B"/>
    <w:rPr>
      <w:rFonts w:ascii="Calibri" w:hAnsi="Calibri"/>
      <w:b/>
      <w:iCs/>
      <w:color w:val="76923C"/>
      <w:spacing w:val="15"/>
      <w:sz w:val="28"/>
      <w:szCs w:val="24"/>
    </w:rPr>
  </w:style>
  <w:style w:type="paragraph" w:customStyle="1" w:styleId="OBVersion">
    <w:name w:val="OB Version"/>
    <w:basedOn w:val="Subtitle"/>
    <w:link w:val="OBVersionChar"/>
    <w:qFormat/>
    <w:rsid w:val="005E2636"/>
  </w:style>
  <w:style w:type="character" w:customStyle="1" w:styleId="OBVersionChar">
    <w:name w:val="OB Version Char"/>
    <w:link w:val="OBVersion"/>
    <w:rsid w:val="005E2636"/>
    <w:rPr>
      <w:rFonts w:ascii="Calibri" w:hAnsi="Calibri"/>
      <w:b/>
      <w:iCs/>
      <w:color w:val="76923C"/>
      <w:spacing w:val="15"/>
      <w:sz w:val="24"/>
      <w:szCs w:val="24"/>
    </w:rPr>
  </w:style>
  <w:style w:type="character" w:styleId="PlaceholderText">
    <w:name w:val="Placeholder Text"/>
    <w:uiPriority w:val="99"/>
    <w:qFormat/>
    <w:rsid w:val="005E2636"/>
    <w:rPr>
      <w:i/>
      <w:color w:val="80808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6875A5"/>
  </w:style>
  <w:style w:type="character" w:customStyle="1" w:styleId="SalutationChar">
    <w:name w:val="Salutation Char"/>
    <w:link w:val="Salutation"/>
    <w:uiPriority w:val="99"/>
    <w:rsid w:val="006875A5"/>
    <w:rPr>
      <w:rFonts w:ascii="Calibri" w:eastAsia="Calibri" w:hAnsi="Calibri" w:cs="Times New Roman"/>
      <w:sz w:val="22"/>
      <w:szCs w:val="22"/>
    </w:rPr>
  </w:style>
  <w:style w:type="paragraph" w:customStyle="1" w:styleId="SectionTitle">
    <w:name w:val="Section Title"/>
    <w:basedOn w:val="Normal"/>
    <w:rsid w:val="00AA740A"/>
    <w:rPr>
      <w:color w:val="548DD4"/>
    </w:rPr>
  </w:style>
  <w:style w:type="character" w:styleId="Strong">
    <w:name w:val="Strong"/>
    <w:uiPriority w:val="99"/>
    <w:qFormat/>
    <w:rsid w:val="005E2636"/>
    <w:rPr>
      <w:b/>
      <w:bCs/>
    </w:rPr>
  </w:style>
  <w:style w:type="paragraph" w:customStyle="1" w:styleId="StyleBold">
    <w:name w:val="Style Bold"/>
    <w:basedOn w:val="Normal"/>
    <w:link w:val="StyleBoldChar"/>
    <w:autoRedefine/>
    <w:rsid w:val="00253CB9"/>
    <w:pPr>
      <w:suppressAutoHyphens/>
      <w:spacing w:before="60" w:after="60"/>
    </w:pPr>
    <w:rPr>
      <w:rFonts w:ascii="Arial (W1)" w:eastAsia="Times New Roman" w:hAnsi="Arial (W1)"/>
      <w:b/>
      <w:kern w:val="16"/>
      <w:sz w:val="20"/>
      <w:szCs w:val="20"/>
    </w:rPr>
  </w:style>
  <w:style w:type="character" w:customStyle="1" w:styleId="StyleBoldChar">
    <w:name w:val="Style Bold Char"/>
    <w:link w:val="StyleBold"/>
    <w:locked/>
    <w:rsid w:val="00253CB9"/>
    <w:rPr>
      <w:rFonts w:ascii="Arial (W1)" w:hAnsi="Arial (W1)"/>
      <w:b/>
      <w:kern w:val="16"/>
    </w:rPr>
  </w:style>
  <w:style w:type="character" w:styleId="SubtleEmphasis">
    <w:name w:val="Subtle Emphasis"/>
    <w:uiPriority w:val="99"/>
    <w:qFormat/>
    <w:rsid w:val="005E2636"/>
    <w:rPr>
      <w:i/>
      <w:iCs/>
    </w:rPr>
  </w:style>
  <w:style w:type="character" w:styleId="SubtleReference">
    <w:name w:val="Subtle Reference"/>
    <w:uiPriority w:val="99"/>
    <w:qFormat/>
    <w:rsid w:val="005E2636"/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6875A5"/>
    <w:pPr>
      <w:spacing w:after="100" w:line="276" w:lineRule="auto"/>
      <w:ind w:left="660"/>
    </w:pPr>
    <w:rPr>
      <w:rFonts w:eastAsia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6875A5"/>
    <w:pPr>
      <w:spacing w:after="100" w:line="276" w:lineRule="auto"/>
      <w:ind w:left="880"/>
    </w:pPr>
    <w:rPr>
      <w:rFonts w:eastAsia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6875A5"/>
    <w:pPr>
      <w:spacing w:after="100" w:line="276" w:lineRule="auto"/>
      <w:ind w:left="1100"/>
    </w:pPr>
    <w:rPr>
      <w:rFonts w:eastAsia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6875A5"/>
    <w:pPr>
      <w:spacing w:after="100" w:line="276" w:lineRule="auto"/>
      <w:ind w:left="1320"/>
    </w:pPr>
    <w:rPr>
      <w:rFonts w:eastAsia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6875A5"/>
    <w:pPr>
      <w:spacing w:after="100" w:line="276" w:lineRule="auto"/>
      <w:ind w:left="1540"/>
    </w:pPr>
    <w:rPr>
      <w:rFonts w:eastAsia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6875A5"/>
    <w:pPr>
      <w:spacing w:after="100" w:line="276" w:lineRule="auto"/>
      <w:ind w:left="1760"/>
    </w:pPr>
    <w:rPr>
      <w:rFonts w:eastAsia="Times New Roman"/>
    </w:rPr>
  </w:style>
  <w:style w:type="paragraph" w:styleId="TOCHeading">
    <w:name w:val="TOC Heading"/>
    <w:basedOn w:val="Heading1"/>
    <w:next w:val="Normal"/>
    <w:uiPriority w:val="99"/>
    <w:semiHidden/>
    <w:qFormat/>
    <w:rsid w:val="005E2636"/>
    <w:pPr>
      <w:numPr>
        <w:numId w:val="0"/>
      </w:numPr>
      <w:outlineLvl w:val="9"/>
    </w:pPr>
    <w:rPr>
      <w:rFonts w:ascii="Cambria" w:hAnsi="Cambria"/>
    </w:rPr>
  </w:style>
  <w:style w:type="paragraph" w:customStyle="1" w:styleId="TOCMaster">
    <w:name w:val="TOC Master"/>
    <w:basedOn w:val="TOCHeading"/>
    <w:autoRedefine/>
    <w:rsid w:val="00AA740A"/>
    <w:pPr>
      <w:ind w:left="360" w:hanging="360"/>
      <w:jc w:val="center"/>
    </w:pPr>
    <w:rPr>
      <w:caps/>
      <w:sz w:val="36"/>
    </w:rPr>
  </w:style>
  <w:style w:type="numbering" w:customStyle="1" w:styleId="Style1">
    <w:name w:val="Style1"/>
    <w:uiPriority w:val="99"/>
    <w:rsid w:val="00482E91"/>
    <w:pPr>
      <w:numPr>
        <w:numId w:val="1"/>
      </w:numPr>
    </w:pPr>
  </w:style>
  <w:style w:type="numbering" w:customStyle="1" w:styleId="ListLevels">
    <w:name w:val="List Levels"/>
    <w:uiPriority w:val="99"/>
    <w:rsid w:val="00F004D3"/>
    <w:pPr>
      <w:numPr>
        <w:numId w:val="3"/>
      </w:numPr>
    </w:pPr>
  </w:style>
  <w:style w:type="numbering" w:customStyle="1" w:styleId="Style2">
    <w:name w:val="Style2"/>
    <w:uiPriority w:val="99"/>
    <w:rsid w:val="002825BF"/>
    <w:pPr>
      <w:numPr>
        <w:numId w:val="6"/>
      </w:numPr>
    </w:pPr>
  </w:style>
  <w:style w:type="paragraph" w:styleId="List">
    <w:name w:val="List"/>
    <w:basedOn w:val="Normal"/>
    <w:next w:val="ListNumber"/>
    <w:autoRedefine/>
    <w:uiPriority w:val="99"/>
    <w:qFormat/>
    <w:rsid w:val="005E2636"/>
    <w:pPr>
      <w:numPr>
        <w:numId w:val="11"/>
      </w:numPr>
    </w:pPr>
    <w:rPr>
      <w:rFonts w:eastAsia="Calibri"/>
    </w:rPr>
  </w:style>
  <w:style w:type="paragraph" w:styleId="List2">
    <w:name w:val="List 2"/>
    <w:basedOn w:val="Normal"/>
    <w:autoRedefine/>
    <w:uiPriority w:val="99"/>
    <w:qFormat/>
    <w:rsid w:val="005E2636"/>
    <w:pPr>
      <w:numPr>
        <w:numId w:val="12"/>
      </w:numPr>
    </w:pPr>
    <w:rPr>
      <w:rFonts w:eastAsia="Calibri"/>
    </w:rPr>
  </w:style>
  <w:style w:type="paragraph" w:styleId="ListNumber">
    <w:name w:val="List Number"/>
    <w:basedOn w:val="Normal"/>
    <w:rsid w:val="00D44D9C"/>
    <w:pPr>
      <w:numPr>
        <w:numId w:val="4"/>
      </w:numPr>
    </w:pPr>
  </w:style>
  <w:style w:type="paragraph" w:styleId="ListNumber2">
    <w:name w:val="List Number 2"/>
    <w:basedOn w:val="Normal"/>
    <w:rsid w:val="00D44D9C"/>
    <w:pPr>
      <w:numPr>
        <w:numId w:val="5"/>
      </w:numPr>
    </w:pPr>
  </w:style>
  <w:style w:type="character" w:styleId="LineNumber">
    <w:name w:val="line number"/>
    <w:basedOn w:val="DefaultParagraphFont"/>
    <w:rsid w:val="009E2CA1"/>
  </w:style>
  <w:style w:type="paragraph" w:customStyle="1" w:styleId="ListReq">
    <w:name w:val="List Req"/>
    <w:basedOn w:val="List"/>
    <w:qFormat/>
    <w:rsid w:val="00AA740A"/>
    <w:pPr>
      <w:numPr>
        <w:numId w:val="8"/>
      </w:numPr>
      <w:ind w:left="720"/>
    </w:pPr>
  </w:style>
  <w:style w:type="paragraph" w:customStyle="1" w:styleId="TableHeaderRow">
    <w:name w:val="Table Header Row"/>
    <w:basedOn w:val="Normal"/>
    <w:qFormat/>
    <w:rsid w:val="005E2636"/>
    <w:rPr>
      <w:rFonts w:eastAsia="Calibri"/>
      <w:b/>
    </w:rPr>
  </w:style>
  <w:style w:type="paragraph" w:customStyle="1" w:styleId="TableName">
    <w:name w:val="Table Name"/>
    <w:basedOn w:val="Normal"/>
    <w:qFormat/>
    <w:rsid w:val="005E2636"/>
    <w:rPr>
      <w:rFonts w:eastAsia="Calibri"/>
      <w:b/>
      <w:smallCaps/>
    </w:rPr>
  </w:style>
  <w:style w:type="paragraph" w:customStyle="1" w:styleId="BulletList">
    <w:name w:val="Bullet List"/>
    <w:basedOn w:val="ListBullet"/>
    <w:autoRedefine/>
    <w:qFormat/>
    <w:rsid w:val="005E2636"/>
    <w:pPr>
      <w:numPr>
        <w:numId w:val="13"/>
      </w:numPr>
    </w:pPr>
  </w:style>
  <w:style w:type="paragraph" w:customStyle="1" w:styleId="BulletList2">
    <w:name w:val="Bullet List 2"/>
    <w:basedOn w:val="ListBullet2"/>
    <w:autoRedefine/>
    <w:qFormat/>
    <w:rsid w:val="005E2636"/>
    <w:pPr>
      <w:numPr>
        <w:numId w:val="14"/>
      </w:numPr>
    </w:pPr>
  </w:style>
  <w:style w:type="paragraph" w:styleId="ListBullet2">
    <w:name w:val="List Bullet 2"/>
    <w:basedOn w:val="Normal"/>
    <w:rsid w:val="005E2636"/>
    <w:pPr>
      <w:numPr>
        <w:numId w:val="9"/>
      </w:numPr>
    </w:pPr>
  </w:style>
  <w:style w:type="paragraph" w:customStyle="1" w:styleId="TOCHeadingCenterd">
    <w:name w:val="TOC Heading Centerd"/>
    <w:basedOn w:val="TOCHeading"/>
    <w:qFormat/>
    <w:rsid w:val="005E2636"/>
    <w:pPr>
      <w:jc w:val="center"/>
    </w:pPr>
    <w:rPr>
      <w:rFonts w:ascii="Calibri" w:hAnsi="Calibri" w:cs="Times New Roman"/>
      <w:szCs w:val="20"/>
    </w:rPr>
  </w:style>
  <w:style w:type="paragraph" w:customStyle="1" w:styleId="FooterCopyrightPage">
    <w:name w:val="Footer Copyright Page"/>
    <w:basedOn w:val="Footer"/>
    <w:link w:val="FooterCopyrightPageChar"/>
    <w:uiPriority w:val="99"/>
    <w:qFormat/>
    <w:rsid w:val="00A55534"/>
    <w:pPr>
      <w:pBdr>
        <w:top w:val="single" w:sz="4" w:space="1" w:color="auto"/>
      </w:pBdr>
      <w:jc w:val="center"/>
    </w:pPr>
  </w:style>
  <w:style w:type="character" w:customStyle="1" w:styleId="FooterCopyrightPageChar">
    <w:name w:val="Footer Copyright Page Char"/>
    <w:basedOn w:val="FooterChar"/>
    <w:link w:val="FooterCopyrightPage"/>
    <w:uiPriority w:val="99"/>
    <w:rsid w:val="00A55534"/>
    <w:rPr>
      <w:rFonts w:ascii="Calibri" w:eastAsia="Calibri" w:hAnsi="Calibri" w:cs="Times New Roman"/>
      <w:sz w:val="22"/>
      <w:szCs w:val="22"/>
    </w:rPr>
  </w:style>
  <w:style w:type="paragraph" w:customStyle="1" w:styleId="ListLeftMargin">
    <w:name w:val="List Left Margin"/>
    <w:basedOn w:val="ListReq"/>
    <w:uiPriority w:val="99"/>
    <w:qFormat/>
    <w:rsid w:val="009E34A0"/>
    <w:pPr>
      <w:ind w:left="360"/>
    </w:pPr>
    <w:rPr>
      <w:rFonts w:ascii="Calibri" w:hAnsi="Calibri"/>
    </w:rPr>
  </w:style>
  <w:style w:type="paragraph" w:customStyle="1" w:styleId="WFAdHocTaskName">
    <w:name w:val="WF AdHocTaskName"/>
    <w:basedOn w:val="Normal"/>
    <w:rsid w:val="00A57A0E"/>
    <w:pPr>
      <w:numPr>
        <w:ilvl w:val="2"/>
        <w:numId w:val="16"/>
      </w:numPr>
      <w:spacing w:before="60" w:after="120"/>
      <w:contextualSpacing w:val="0"/>
      <w:outlineLvl w:val="2"/>
    </w:pPr>
    <w:rPr>
      <w:rFonts w:ascii="Arial (W1)" w:eastAsia="Times New Roman" w:hAnsi="Arial (W1)" w:cs="Arial (W1)"/>
      <w:b/>
      <w:sz w:val="24"/>
      <w:szCs w:val="20"/>
      <w:lang w:val="es-PE" w:eastAsia="en-US" w:bidi="ar-SA"/>
    </w:rPr>
  </w:style>
  <w:style w:type="paragraph" w:customStyle="1" w:styleId="WFLevel1">
    <w:name w:val="WF Level 1"/>
    <w:basedOn w:val="Normal"/>
    <w:next w:val="Normal"/>
    <w:rsid w:val="00A57A0E"/>
    <w:pPr>
      <w:numPr>
        <w:numId w:val="16"/>
      </w:numPr>
      <w:spacing w:before="60" w:after="120"/>
      <w:contextualSpacing w:val="0"/>
      <w:outlineLvl w:val="0"/>
    </w:pPr>
    <w:rPr>
      <w:rFonts w:ascii="Arial (W1)" w:eastAsia="Times New Roman" w:hAnsi="Arial (W1)" w:cs="Times New Roman"/>
      <w:b/>
      <w:sz w:val="28"/>
      <w:szCs w:val="28"/>
      <w:lang w:val="es-PE" w:eastAsia="en-US" w:bidi="ar-SA"/>
    </w:rPr>
  </w:style>
  <w:style w:type="paragraph" w:customStyle="1" w:styleId="WFLifeCycleDesc">
    <w:name w:val="WF LifeCycleDesc"/>
    <w:basedOn w:val="Normal"/>
    <w:next w:val="Normal"/>
    <w:rsid w:val="00A57A0E"/>
    <w:pPr>
      <w:ind w:left="144"/>
      <w:contextualSpacing w:val="0"/>
    </w:pPr>
    <w:rPr>
      <w:rFonts w:ascii="Arial (W1)" w:eastAsia="Times New Roman" w:hAnsi="Arial (W1)" w:cs="Arial (W1)"/>
      <w:sz w:val="20"/>
      <w:szCs w:val="20"/>
      <w:lang w:val="es-PE" w:eastAsia="en-US" w:bidi="ar-SA"/>
    </w:rPr>
  </w:style>
  <w:style w:type="paragraph" w:customStyle="1" w:styleId="WFQueueName">
    <w:name w:val="WF QueueName"/>
    <w:basedOn w:val="Heading2"/>
    <w:next w:val="Normal"/>
    <w:rsid w:val="00A57A0E"/>
    <w:pPr>
      <w:keepLines w:val="0"/>
      <w:numPr>
        <w:numId w:val="16"/>
      </w:numPr>
      <w:spacing w:after="120"/>
      <w:contextualSpacing w:val="0"/>
    </w:pPr>
    <w:rPr>
      <w:rFonts w:ascii="Arial (W1)" w:eastAsia="Times New Roman" w:hAnsi="Arial (W1)" w:cs="Arial (W1)"/>
      <w:sz w:val="28"/>
      <w:szCs w:val="22"/>
      <w:lang w:val="es-PE" w:eastAsia="en-US" w:bidi="ar-SA"/>
    </w:rPr>
  </w:style>
  <w:style w:type="character" w:customStyle="1" w:styleId="hps">
    <w:name w:val="hps"/>
    <w:basedOn w:val="DefaultParagraphFont"/>
    <w:rsid w:val="00A57A0E"/>
  </w:style>
  <w:style w:type="character" w:customStyle="1" w:styleId="Mencionar1">
    <w:name w:val="Mencionar1"/>
    <w:basedOn w:val="DefaultParagraphFont"/>
    <w:uiPriority w:val="99"/>
    <w:semiHidden/>
    <w:unhideWhenUsed/>
    <w:rsid w:val="00CC1C73"/>
    <w:rPr>
      <w:color w:val="2B579A"/>
      <w:shd w:val="clear" w:color="auto" w:fill="E6E6E6"/>
    </w:rPr>
  </w:style>
  <w:style w:type="paragraph" w:styleId="BodyText2">
    <w:name w:val="Body Text 2"/>
    <w:basedOn w:val="Normal"/>
    <w:link w:val="BodyText2Char"/>
    <w:rsid w:val="00843F70"/>
    <w:pPr>
      <w:tabs>
        <w:tab w:val="left" w:pos="360"/>
      </w:tabs>
      <w:contextualSpacing w:val="0"/>
      <w:jc w:val="both"/>
    </w:pPr>
    <w:rPr>
      <w:rFonts w:ascii="Tahoma" w:eastAsia="Times New Roman" w:hAnsi="Tahoma" w:cs="Times New Roman"/>
      <w:snapToGrid w:val="0"/>
      <w:color w:val="000080"/>
      <w:szCs w:val="20"/>
      <w:lang w:val="es-ES_tradnl" w:eastAsia="es-ES" w:bidi="ar-SA"/>
    </w:rPr>
  </w:style>
  <w:style w:type="character" w:customStyle="1" w:styleId="BodyText2Char">
    <w:name w:val="Body Text 2 Char"/>
    <w:basedOn w:val="DefaultParagraphFont"/>
    <w:link w:val="BodyText2"/>
    <w:rsid w:val="00843F70"/>
    <w:rPr>
      <w:rFonts w:ascii="Tahoma" w:eastAsia="Times New Roman" w:hAnsi="Tahoma" w:cs="Times New Roman"/>
      <w:snapToGrid w:val="0"/>
      <w:color w:val="000080"/>
      <w:szCs w:val="20"/>
      <w:lang w:val="es-ES_tradnl" w:eastAsia="es-ES" w:bidi="ar-SA"/>
    </w:rPr>
  </w:style>
  <w:style w:type="character" w:customStyle="1" w:styleId="ListParagraphChar">
    <w:name w:val="List Paragraph Char"/>
    <w:aliases w:val="AB List 1 Char,Bullet Points Char"/>
    <w:basedOn w:val="DefaultParagraphFont"/>
    <w:link w:val="ListParagraph"/>
    <w:uiPriority w:val="34"/>
    <w:qFormat/>
    <w:rsid w:val="00843F70"/>
  </w:style>
  <w:style w:type="table" w:customStyle="1" w:styleId="Tabladecuadrcula4-nfasis51">
    <w:name w:val="Tabla de cuadrícula 4 - Énfasis 51"/>
    <w:basedOn w:val="TableNormal"/>
    <w:uiPriority w:val="49"/>
    <w:rsid w:val="00843F70"/>
    <w:pPr>
      <w:spacing w:after="0" w:line="240" w:lineRule="auto"/>
    </w:pPr>
    <w:rPr>
      <w:rFonts w:eastAsiaTheme="minorHAnsi"/>
      <w:lang w:eastAsia="en-US" w:bidi="ar-S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ListContinue">
    <w:name w:val="List Continue"/>
    <w:basedOn w:val="Normal"/>
    <w:unhideWhenUsed/>
    <w:rsid w:val="006D190C"/>
    <w:pPr>
      <w:spacing w:after="120"/>
      <w:ind w:left="283"/>
    </w:pPr>
  </w:style>
  <w:style w:type="character" w:customStyle="1" w:styleId="A4">
    <w:name w:val="A4"/>
    <w:uiPriority w:val="99"/>
    <w:rsid w:val="00287E2F"/>
    <w:rPr>
      <w:rFonts w:cs="Merriweather"/>
      <w:color w:val="000000"/>
      <w:sz w:val="18"/>
      <w:szCs w:val="18"/>
    </w:rPr>
  </w:style>
  <w:style w:type="paragraph" w:customStyle="1" w:styleId="Pa0">
    <w:name w:val="Pa0"/>
    <w:basedOn w:val="Normal"/>
    <w:next w:val="Normal"/>
    <w:uiPriority w:val="99"/>
    <w:rsid w:val="00287E2F"/>
    <w:pPr>
      <w:autoSpaceDE w:val="0"/>
      <w:autoSpaceDN w:val="0"/>
      <w:adjustRightInd w:val="0"/>
      <w:spacing w:line="241" w:lineRule="atLeast"/>
      <w:contextualSpacing w:val="0"/>
    </w:pPr>
    <w:rPr>
      <w:rFonts w:ascii="Merriweather" w:eastAsiaTheme="minorHAnsi" w:hAnsi="Merriweather"/>
      <w:sz w:val="24"/>
      <w:szCs w:val="24"/>
      <w:lang w:eastAsia="en-US" w:bidi="ar-SA"/>
    </w:rPr>
  </w:style>
  <w:style w:type="paragraph" w:customStyle="1" w:styleId="Pa2">
    <w:name w:val="Pa2"/>
    <w:basedOn w:val="Normal"/>
    <w:next w:val="Normal"/>
    <w:uiPriority w:val="99"/>
    <w:rsid w:val="00287E2F"/>
    <w:pPr>
      <w:autoSpaceDE w:val="0"/>
      <w:autoSpaceDN w:val="0"/>
      <w:adjustRightInd w:val="0"/>
      <w:spacing w:line="241" w:lineRule="atLeast"/>
      <w:contextualSpacing w:val="0"/>
    </w:pPr>
    <w:rPr>
      <w:rFonts w:ascii="Merriweather" w:eastAsiaTheme="minorHAnsi" w:hAnsi="Merriweather"/>
      <w:sz w:val="24"/>
      <w:szCs w:val="24"/>
      <w:lang w:eastAsia="en-US" w:bidi="ar-SA"/>
    </w:rPr>
  </w:style>
  <w:style w:type="character" w:customStyle="1" w:styleId="tgc">
    <w:name w:val="_tgc"/>
    <w:basedOn w:val="DefaultParagraphFont"/>
    <w:rsid w:val="006D198E"/>
  </w:style>
  <w:style w:type="paragraph" w:customStyle="1" w:styleId="xmsonormal">
    <w:name w:val="x_msonormal"/>
    <w:basedOn w:val="Normal"/>
    <w:rsid w:val="00A57F15"/>
    <w:pPr>
      <w:spacing w:before="100" w:beforeAutospacing="1" w:after="100" w:afterAutospacing="1"/>
      <w:contextualSpacing w:val="0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Default">
    <w:name w:val="Default"/>
    <w:rsid w:val="00843BF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ar-SA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7424A3"/>
    <w:rPr>
      <w:color w:val="605E5C"/>
      <w:shd w:val="clear" w:color="auto" w:fill="E1DFDD"/>
    </w:rPr>
  </w:style>
  <w:style w:type="numbering" w:customStyle="1" w:styleId="Estilo1">
    <w:name w:val="Estilo1"/>
    <w:uiPriority w:val="99"/>
    <w:rsid w:val="001D4E8C"/>
    <w:pPr>
      <w:numPr>
        <w:numId w:val="17"/>
      </w:numPr>
    </w:pPr>
  </w:style>
  <w:style w:type="character" w:customStyle="1" w:styleId="estilo32">
    <w:name w:val="estilo32"/>
    <w:basedOn w:val="DefaultParagraphFont"/>
    <w:rsid w:val="00E31955"/>
  </w:style>
  <w:style w:type="character" w:customStyle="1" w:styleId="Mencinsinresolver2">
    <w:name w:val="Mención sin resolver2"/>
    <w:basedOn w:val="DefaultParagraphFont"/>
    <w:uiPriority w:val="99"/>
    <w:semiHidden/>
    <w:unhideWhenUsed/>
    <w:rsid w:val="007F03B2"/>
    <w:rPr>
      <w:color w:val="605E5C"/>
      <w:shd w:val="clear" w:color="auto" w:fill="E1DFDD"/>
    </w:rPr>
  </w:style>
  <w:style w:type="character" w:customStyle="1" w:styleId="Mencinsinresolver3">
    <w:name w:val="Mención sin resolver3"/>
    <w:basedOn w:val="DefaultParagraphFont"/>
    <w:uiPriority w:val="99"/>
    <w:semiHidden/>
    <w:unhideWhenUsed/>
    <w:rsid w:val="002D69AC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856208"/>
  </w:style>
  <w:style w:type="character" w:customStyle="1" w:styleId="eop">
    <w:name w:val="eop"/>
    <w:basedOn w:val="DefaultParagraphFont"/>
    <w:rsid w:val="00856208"/>
  </w:style>
  <w:style w:type="character" w:customStyle="1" w:styleId="spellingerror">
    <w:name w:val="spellingerror"/>
    <w:basedOn w:val="DefaultParagraphFont"/>
    <w:rsid w:val="00856208"/>
  </w:style>
  <w:style w:type="table" w:customStyle="1" w:styleId="15">
    <w:name w:val="15"/>
    <w:basedOn w:val="TableNormal"/>
    <w:rsid w:val="00574D3A"/>
    <w:pPr>
      <w:spacing w:after="160" w:line="259" w:lineRule="auto"/>
    </w:pPr>
    <w:rPr>
      <w:rFonts w:ascii="Calibri" w:eastAsia="Calibri" w:hAnsi="Calibri" w:cs="Calibri"/>
      <w:lang w:val="es-ES" w:bidi="ar-SA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FootnoteText">
    <w:name w:val="footnote text"/>
    <w:basedOn w:val="Normal"/>
    <w:link w:val="FootnoteTextChar"/>
    <w:semiHidden/>
    <w:unhideWhenUsed/>
    <w:rsid w:val="00651A7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51A7D"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sid w:val="00651A7D"/>
    <w:rPr>
      <w:vertAlign w:val="superscript"/>
    </w:rPr>
  </w:style>
  <w:style w:type="character" w:customStyle="1" w:styleId="Mencinsinresolver4">
    <w:name w:val="Mención sin resolver4"/>
    <w:basedOn w:val="DefaultParagraphFont"/>
    <w:uiPriority w:val="99"/>
    <w:semiHidden/>
    <w:unhideWhenUsed/>
    <w:rsid w:val="001A7654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eNormal"/>
    <w:next w:val="TableGrid"/>
    <w:uiPriority w:val="39"/>
    <w:rsid w:val="00D27054"/>
    <w:pPr>
      <w:spacing w:after="0" w:line="240" w:lineRule="auto"/>
    </w:pPr>
    <w:rPr>
      <w:rFonts w:ascii="Arial" w:eastAsia="Arial" w:hAnsi="Arial" w:cs="Arial"/>
      <w:lang w:val="e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5">
    <w:name w:val="Mención sin resolver5"/>
    <w:basedOn w:val="DefaultParagraphFont"/>
    <w:uiPriority w:val="99"/>
    <w:semiHidden/>
    <w:unhideWhenUsed/>
    <w:rsid w:val="00B40F19"/>
    <w:rPr>
      <w:color w:val="605E5C"/>
      <w:shd w:val="clear" w:color="auto" w:fill="E1DFDD"/>
    </w:rPr>
  </w:style>
  <w:style w:type="character" w:customStyle="1" w:styleId="Mencinsinresolver6">
    <w:name w:val="Mención sin resolver6"/>
    <w:basedOn w:val="DefaultParagraphFont"/>
    <w:uiPriority w:val="99"/>
    <w:semiHidden/>
    <w:unhideWhenUsed/>
    <w:rsid w:val="00230D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230D4B"/>
    <w:rPr>
      <w:color w:val="800080" w:themeColor="followedHyperlink"/>
      <w:u w:val="single"/>
    </w:rPr>
  </w:style>
  <w:style w:type="character" w:customStyle="1" w:styleId="Mencinsinresolver7">
    <w:name w:val="Mención sin resolver7"/>
    <w:basedOn w:val="DefaultParagraphFont"/>
    <w:uiPriority w:val="99"/>
    <w:semiHidden/>
    <w:unhideWhenUsed/>
    <w:rsid w:val="005C74E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24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49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63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2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27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67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256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3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064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832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8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843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43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44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407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59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38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143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72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92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431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6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1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6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33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09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05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5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09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2750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01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2192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47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60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3962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4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8370">
          <w:marLeft w:val="90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1119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0542">
          <w:marLeft w:val="90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6903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2783">
          <w:marLeft w:val="90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s://datecsaint.us.qlikcloud.com/sense/app/3953ad5e-897d-4352-a1ca-67ab1a9c8492/sheet/e40d258b-8f6a-4f36-a31f-f8743933a17e/state/analysis/hubUrl/%2Fanalytics%2Fhome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github.com/Datecsa-ArquitecturaDatos/CienciaDatos-RF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%20Hyland\Solution%20Requirements%20Document%20-%20ES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DBB3EFE39BC4BAFA4BB5CCB42752F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DA115-8919-497F-A334-6C9408EAA5E8}"/>
      </w:docPartPr>
      <w:docPartBody>
        <w:p w:rsidR="0091377A" w:rsidRDefault="0091377A">
          <w:r w:rsidRPr="00B768EF">
            <w:rPr>
              <w:rStyle w:val="PlaceholderText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(W1)">
    <w:altName w:val="Arial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77A"/>
    <w:rsid w:val="0032073E"/>
    <w:rsid w:val="00487963"/>
    <w:rsid w:val="00490244"/>
    <w:rsid w:val="0060054B"/>
    <w:rsid w:val="0060697A"/>
    <w:rsid w:val="00616908"/>
    <w:rsid w:val="006B2682"/>
    <w:rsid w:val="007B4B22"/>
    <w:rsid w:val="00907869"/>
    <w:rsid w:val="0091377A"/>
    <w:rsid w:val="0096020F"/>
    <w:rsid w:val="00A23625"/>
    <w:rsid w:val="00AC648F"/>
    <w:rsid w:val="00B34354"/>
    <w:rsid w:val="00B35A97"/>
    <w:rsid w:val="00BA2D32"/>
    <w:rsid w:val="00BE0A81"/>
    <w:rsid w:val="00CE0E86"/>
    <w:rsid w:val="00D900AD"/>
    <w:rsid w:val="00EC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77A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qFormat/>
    <w:rsid w:val="0091377A"/>
    <w:rPr>
      <w:i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2024-07-26T00:00:00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Arc06</b:Tag>
    <b:SourceType>InternetSite</b:SourceType>
    <b:Guid>{929A5E92-A2E3-4443-81A3-146648DE7CFB}</b:Guid>
    <b:Title>Archivo General de la Nación</b:Title>
    <b:Year>2006</b:Year>
    <b:Author>
      <b:Author>
        <b:NameList>
          <b:Person>
            <b:Last>AGN</b:Last>
          </b:Person>
        </b:NameList>
      </b:Author>
    </b:Author>
    <b:YearAccessed>2020</b:YearAccessed>
    <b:URL>www.archivogeneral.gov.co</b:URL>
    <b:RefOrder>2</b:RefOrder>
  </b:Source>
  <b:Source>
    <b:Tag>Uni20</b:Tag>
    <b:SourceType>Report</b:SourceType>
    <b:Guid>{54BEB497-89CD-44F1-9142-F9848EE47662}</b:Guid>
    <b:Author>
      <b:Author>
        <b:Corporate>Universidad de Antioquia</b:Corporate>
      </b:Author>
    </b:Author>
    <b:Title>Atención de PQRS</b:Title>
    <b:Year>2020</b:Year>
    <b:ThesisType>WBS-ASIS-CSP-03</b:ThesisType>
    <b:RefOrder>1</b:RefOrder>
  </b:Source>
</b:Sources>
</file>

<file path=customXml/item4.xml><?xml version="1.0" encoding="utf-8"?>
<p:properties xmlns:p="http://schemas.microsoft.com/office/2006/metadata/properties" xmlns:xsi="http://www.w3.org/2001/XMLSchema-instance">
  <documentManagement>
    <lcf76f155ced4ddcb4097134ff3c332f xmlns="425f54ba-9893-4844-8f76-03a3448bd67f">
      <Terms xmlns="http://schemas.microsoft.com/office/infopath/2007/PartnerControls"/>
    </lcf76f155ced4ddcb4097134ff3c332f>
    <TaxCatchAll xmlns="d8c80f55-fd4e-455c-9e79-ce4f8cba796c" xsi:nil="true"/>
    <Fecha xmlns="425f54ba-9893-4844-8f76-03a3448bd67f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C634D700F7EA43BBE8CF54C8DB9E8E" ma:contentTypeVersion="12" ma:contentTypeDescription="Crear nuevo documento." ma:contentTypeScope="" ma:versionID="914b53c33224e89468e0e0d8180f0de3">
  <xsd:schema xmlns:xsd="http://www.w3.org/2001/XMLSchema" xmlns:xs="http://www.w3.org/2001/XMLSchema" xmlns:p="http://schemas.microsoft.com/office/2006/metadata/properties" xmlns:ns2="425f54ba-9893-4844-8f76-03a3448bd67f" xmlns:ns3="d8c80f55-fd4e-455c-9e79-ce4f8cba796c" targetNamespace="http://schemas.microsoft.com/office/2006/metadata/properties" ma:root="true" ma:fieldsID="bb5a101cc5b4b2b7d5c64b59815fddbf" ns2:_="" ns3:_="">
    <xsd:import namespace="425f54ba-9893-4844-8f76-03a3448bd67f"/>
    <xsd:import namespace="d8c80f55-fd4e-455c-9e79-ce4f8cba796c"/>
    <xsd:element name="properties">
      <xsd:complexType>
        <xsd:sequence>
          <xsd:element name="documentManagement">
            <xsd:complexType>
              <xsd:all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ObjectDetectorVersions" minOccurs="0"/>
                <xsd:element ref="ns2:MediaServiceSearchProperties" minOccurs="0"/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Fech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5f54ba-9893-4844-8f76-03a3448bd67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210d2050-3e5e-403a-9751-c5f350a5a06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Fecha" ma:index="22" nillable="true" ma:displayName="Fecha" ma:format="DateOnly" ma:internalName="Fecha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c80f55-fd4e-455c-9e79-ce4f8cba796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ed2e6d21-4e66-44e2-b7b1-7766a3ba7578}" ma:internalName="TaxCatchAll" ma:showField="CatchAllData" ma:web="d8c80f55-fd4e-455c-9e79-ce4f8cba79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1A9BD2-A2B4-46B3-B993-D4CADF2EBA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8C1E2A-FF81-419C-81C5-459E19AF46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848EEF0-94D9-42F3-B165-939776029731}">
  <ds:schemaRefs>
    <ds:schemaRef ds:uri="http://schemas.microsoft.com/office/2006/metadata/properties"/>
    <ds:schemaRef ds:uri="425f54ba-9893-4844-8f76-03a3448bd67f"/>
    <ds:schemaRef ds:uri="http://schemas.microsoft.com/office/infopath/2007/PartnerControls"/>
    <ds:schemaRef ds:uri="d8c80f55-fd4e-455c-9e79-ce4f8cba796c"/>
  </ds:schemaRefs>
</ds:datastoreItem>
</file>

<file path=customXml/itemProps5.xml><?xml version="1.0" encoding="utf-8"?>
<ds:datastoreItem xmlns:ds="http://schemas.openxmlformats.org/officeDocument/2006/customXml" ds:itemID="{D3C55A6E-00BE-4AA5-B362-FD31AFEC96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5f54ba-9893-4844-8f76-03a3448bd67f"/>
    <ds:schemaRef ds:uri="d8c80f55-fd4e-455c-9e79-ce4f8cba79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Solution Requirements Document - ESP</Template>
  <TotalTime>3235</TotalTime>
  <Pages>22</Pages>
  <Words>3738</Words>
  <Characters>20559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Record business requirements used to create a solution</vt:lpstr>
    </vt:vector>
  </TitlesOfParts>
  <Manager>Coomeva</Manager>
  <Company>Hyland Software, Inc</Company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 business requirements used to create a solution</dc:title>
  <dc:subject>[Nombre del Proyecto</dc:subject>
  <dc:creator>Leydi Johanna Higinio Cumbal</dc:creator>
  <cp:keywords/>
  <dc:description/>
  <cp:lastModifiedBy>Carolina Torres Zapata</cp:lastModifiedBy>
  <cp:revision>355</cp:revision>
  <cp:lastPrinted>2024-03-15T12:40:00Z</cp:lastPrinted>
  <dcterms:created xsi:type="dcterms:W3CDTF">2024-12-10T15:58:00Z</dcterms:created>
  <dcterms:modified xsi:type="dcterms:W3CDTF">2024-12-13T21:44:00Z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0x01010069C634D700F7EA43BBE8CF54C8DB9E8E</vt:lpwstr>
  </property>
  <property fmtid="{D5CDD505-2E9C-101B-9397-08002B2CF9AE}" pid="3" name="Order">
    <vt:r8>27200</vt:r8>
  </property>
  <property fmtid="{D5CDD505-2E9C-101B-9397-08002B2CF9AE}" pid="4" name="xd_ProgID">
    <vt:lpwstr/>
  </property>
  <property fmtid="{D5CDD505-2E9C-101B-9397-08002B2CF9AE}" pid="5" name="TemplateUrl">
    <vt:lpwstr/>
  </property>
  <property fmtid="{D5CDD505-2E9C-101B-9397-08002B2CF9AE}" pid="6" name="_CopySource">
    <vt:lpwstr>http://srv-spfront1/department/TechnicalServices/EngagementCenter/Depot/Shared Documents/00 - Templates/03 Discovery/Solution Requirements Document - ESP.dotx</vt:lpwstr>
  </property>
  <property fmtid="{D5CDD505-2E9C-101B-9397-08002B2CF9AE}" pid="7" name="Description0">
    <vt:lpwstr>Document that defines the requirements of the solution - Spanish</vt:lpwstr>
  </property>
  <property fmtid="{D5CDD505-2E9C-101B-9397-08002B2CF9AE}" pid="8" name="RoutingRuleDescription">
    <vt:lpwstr>Record business requirements used to create a solution - ESP</vt:lpwstr>
  </property>
</Properties>
</file>